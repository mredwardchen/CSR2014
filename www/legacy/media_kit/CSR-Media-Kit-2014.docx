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0pt;margin-top:.000016pt;width:369.211267pt;height:176.639999pt;mso-position-horizontal-relative:page;mso-position-vertical-relative:page;z-index:-2051" coordorigin="0,0" coordsize="7384,3533">
            <v:shape style="position:absolute;left:0;top:0;width:6547;height:3533" type="#_x0000_t75">
              <v:imagedata r:id="rId5" o:title=""/>
            </v:shape>
            <v:group style="position:absolute;left:6503;top:29;width:872;height:2" coordorigin="6503,29" coordsize="872,2">
              <v:shape style="position:absolute;left:6503;top:29;width:872;height:2" coordorigin="6503,29" coordsize="872,0" path="m6503,29l7375,29e" filled="f" stroked="t" strokeweight=".957746pt" strokecolor="#E8743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0pt;margin-top:0pt;width:612pt;height:792pt;mso-position-horizontal-relative:page;mso-position-vertical-relative:page;z-index:-2050" coordorigin="0,0" coordsize="12240,15840">
            <v:shape style="position:absolute;left:0;top:3917;width:12240;height:7757" type="#_x0000_t75">
              <v:imagedata r:id="rId6" o:title=""/>
            </v:shape>
            <v:group style="position:absolute;left:12202;top:0;width:2;height:5301" coordorigin="12202,0" coordsize="2,5301">
              <v:shape style="position:absolute;left:12202;top:0;width:2;height:5301" coordorigin="12202,0" coordsize="0,5301" path="m12202,5301l12202,0e" filled="f" stroked="t" strokeweight="1.676056pt" strokecolor="#F4A04B">
                <v:path arrowok="t"/>
              </v:shape>
            </v:group>
            <v:group style="position:absolute;left:36;top:11301;width:2;height:4534" coordorigin="36,11301" coordsize="2,4534">
              <v:shape style="position:absolute;left:36;top:11301;width:2;height:4534" coordorigin="36,11301" coordsize="0,4534" path="m36,15835l36,11301e" filled="f" stroked="t" strokeweight="1.43662pt" strokecolor="#F7AF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.8169pt;margin-top:791.281067pt;width:49.802817pt;height:.1pt;mso-position-horizontal-relative:page;mso-position-vertical-relative:page;z-index:-2048" coordorigin="536,15826" coordsize="996,2">
            <v:shape style="position:absolute;left:536;top:15826;width:996;height:2" coordorigin="536,15826" coordsize="996,0" path="m536,15826l1532,15826e" filled="f" stroked="t" strokeweight=".957746pt" strokecolor="#E4933F">
              <v:path arrowok="t"/>
            </v:shape>
          </v:group>
          <w10:wrap type="none"/>
        </w:pict>
      </w:r>
      <w:r>
        <w:rPr/>
        <w:pict>
          <v:group style="position:absolute;margin-left:121.633804pt;margin-top:790.682007pt;width:490.366197pt;height:.1pt;mso-position-horizontal-relative:page;mso-position-vertical-relative:page;z-index:-2047" coordorigin="2433,15814" coordsize="9807,2">
            <v:shape style="position:absolute;left:2433;top:15814;width:9807;height:2" coordorigin="2433,15814" coordsize="9807,0" path="m2433,15814l12240,15814e" filled="f" stroked="t" strokeweight="1.197183pt" strokecolor="#F4A34F">
              <v:path arrowok="t"/>
            </v:shape>
          </v:group>
          <w10:wrap type="none"/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left="58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1.999995pt;height:77.760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4210" w:right="5938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43631"/>
          <w:spacing w:val="0"/>
          <w:w w:val="136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tabs>
          <w:tab w:pos="2000" w:val="left"/>
          <w:tab w:pos="42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shape style="position:absolute;margin-left:317.760010pt;margin-top:6.297165pt;width:245.759995pt;height:110.400002pt;mso-position-horizontal-relative:page;mso-position-vertical-relative:paragraph;z-index:-2049" type="#_x0000_t75">
            <v:imagedata r:id="rId8" o:title=""/>
          </v:shape>
        </w:pict>
      </w:r>
      <w:r>
        <w:rPr>
          <w:rFonts w:ascii="Arial" w:hAnsi="Arial" w:cs="Arial" w:eastAsia="Arial"/>
          <w:sz w:val="27"/>
          <w:szCs w:val="27"/>
          <w:color w:val="443631"/>
          <w:w w:val="111"/>
        </w:rPr>
        <w:t>Ed</w:t>
      </w:r>
      <w:r>
        <w:rPr>
          <w:rFonts w:ascii="Arial" w:hAnsi="Arial" w:cs="Arial" w:eastAsia="Arial"/>
          <w:sz w:val="27"/>
          <w:szCs w:val="27"/>
          <w:color w:val="443631"/>
          <w:spacing w:val="-29"/>
          <w:w w:val="111"/>
        </w:rPr>
        <w:t>i</w:t>
      </w:r>
      <w:r>
        <w:rPr>
          <w:rFonts w:ascii="Arial" w:hAnsi="Arial" w:cs="Arial" w:eastAsia="Arial"/>
          <w:sz w:val="27"/>
          <w:szCs w:val="27"/>
          <w:color w:val="67503B"/>
          <w:spacing w:val="-9"/>
          <w:w w:val="168"/>
        </w:rPr>
        <w:t>t</w:t>
      </w:r>
      <w:r>
        <w:rPr>
          <w:rFonts w:ascii="Arial" w:hAnsi="Arial" w:cs="Arial" w:eastAsia="Arial"/>
          <w:sz w:val="27"/>
          <w:szCs w:val="27"/>
          <w:color w:val="443631"/>
          <w:spacing w:val="-26"/>
          <w:w w:val="120"/>
        </w:rPr>
        <w:t>o</w:t>
      </w:r>
      <w:r>
        <w:rPr>
          <w:rFonts w:ascii="Arial" w:hAnsi="Arial" w:cs="Arial" w:eastAsia="Arial"/>
          <w:sz w:val="27"/>
          <w:szCs w:val="27"/>
          <w:color w:val="67503B"/>
          <w:spacing w:val="0"/>
          <w:w w:val="48"/>
        </w:rPr>
        <w:t>1</w:t>
      </w:r>
      <w:r>
        <w:rPr>
          <w:rFonts w:ascii="Arial" w:hAnsi="Arial" w:cs="Arial" w:eastAsia="Arial"/>
          <w:sz w:val="27"/>
          <w:szCs w:val="27"/>
          <w:color w:val="67503B"/>
          <w:spacing w:val="-13"/>
          <w:w w:val="48"/>
        </w:rPr>
        <w:t>1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21"/>
        </w:rPr>
        <w:t>ial</w:t>
      </w:r>
      <w:r>
        <w:rPr>
          <w:rFonts w:ascii="Arial" w:hAnsi="Arial" w:cs="Arial" w:eastAsia="Arial"/>
          <w:sz w:val="27"/>
          <w:szCs w:val="27"/>
          <w:color w:val="443631"/>
          <w:spacing w:val="-45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amd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43631"/>
          <w:spacing w:val="0"/>
          <w:w w:val="225"/>
        </w:rPr>
        <w:t>0w</w:t>
      </w:r>
      <w:r>
        <w:rPr>
          <w:rFonts w:ascii="Arial" w:hAnsi="Arial" w:cs="Arial" w:eastAsia="Arial"/>
          <w:sz w:val="22"/>
          <w:szCs w:val="22"/>
          <w:color w:val="443631"/>
          <w:spacing w:val="-83"/>
          <w:w w:val="225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31"/>
        </w:rPr>
        <w:t>Calendar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443631"/>
          <w:spacing w:val="0"/>
          <w:w w:val="131"/>
          <w:i/>
        </w:rPr>
        <w:t>4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42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Ad</w:t>
      </w:r>
      <w:r>
        <w:rPr>
          <w:rFonts w:ascii="Arial" w:hAnsi="Arial" w:cs="Arial" w:eastAsia="Arial"/>
          <w:sz w:val="27"/>
          <w:szCs w:val="27"/>
          <w:color w:val="443631"/>
          <w:spacing w:val="2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Bates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13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-18"/>
          <w:w w:val="115"/>
        </w:rPr>
        <w:t>a</w:t>
      </w:r>
      <w:r>
        <w:rPr>
          <w:rFonts w:ascii="Arial" w:hAnsi="Arial" w:cs="Arial" w:eastAsia="Arial"/>
          <w:sz w:val="27"/>
          <w:szCs w:val="27"/>
          <w:color w:val="67503B"/>
          <w:spacing w:val="0"/>
          <w:w w:val="115"/>
        </w:rPr>
        <w:t>li</w:t>
      </w:r>
      <w:r>
        <w:rPr>
          <w:rFonts w:ascii="Arial" w:hAnsi="Arial" w:cs="Arial" w:eastAsia="Arial"/>
          <w:sz w:val="27"/>
          <w:szCs w:val="27"/>
          <w:color w:val="67503B"/>
          <w:spacing w:val="-38"/>
          <w:w w:val="115"/>
        </w:rPr>
        <w:t>l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5"/>
        </w:rPr>
        <w:t>d</w:t>
      </w:r>
      <w:r>
        <w:rPr>
          <w:rFonts w:ascii="Arial" w:hAnsi="Arial" w:cs="Arial" w:eastAsia="Arial"/>
          <w:sz w:val="27"/>
          <w:szCs w:val="27"/>
          <w:color w:val="443631"/>
          <w:spacing w:val="-7"/>
          <w:w w:val="115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5"/>
        </w:rPr>
        <w:t>Speciticatiom</w:t>
      </w:r>
      <w:r>
        <w:rPr>
          <w:rFonts w:ascii="Arial" w:hAnsi="Arial" w:cs="Arial" w:eastAsia="Arial"/>
          <w:sz w:val="27"/>
          <w:szCs w:val="27"/>
          <w:color w:val="443631"/>
          <w:spacing w:val="-54"/>
          <w:w w:val="115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5"/>
        </w:rPr>
        <w:t>6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4" w:right="-20"/>
        <w:jc w:val="left"/>
        <w:tabs>
          <w:tab w:pos="42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W/eb</w:t>
      </w:r>
      <w:r>
        <w:rPr>
          <w:rFonts w:ascii="Arial" w:hAnsi="Arial" w:cs="Arial" w:eastAsia="Arial"/>
          <w:sz w:val="27"/>
          <w:szCs w:val="27"/>
          <w:color w:val="443631"/>
          <w:spacing w:val="-24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443631"/>
          <w:spacing w:val="0"/>
          <w:w w:val="54"/>
          <w:i/>
        </w:rPr>
        <w:t>aJ</w:t>
      </w:r>
      <w:r>
        <w:rPr>
          <w:rFonts w:ascii="Arial" w:hAnsi="Arial" w:cs="Arial" w:eastAsia="Arial"/>
          <w:sz w:val="33"/>
          <w:szCs w:val="33"/>
          <w:color w:val="443631"/>
          <w:spacing w:val="40"/>
          <w:w w:val="54"/>
          <w:i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7"/>
        </w:rPr>
        <w:t>Em</w:t>
      </w:r>
      <w:r>
        <w:rPr>
          <w:rFonts w:ascii="Arial" w:hAnsi="Arial" w:cs="Arial" w:eastAsia="Arial"/>
          <w:sz w:val="27"/>
          <w:szCs w:val="27"/>
          <w:color w:val="443631"/>
          <w:spacing w:val="-12"/>
          <w:w w:val="107"/>
        </w:rPr>
        <w:t>a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69"/>
        </w:rPr>
        <w:t>·1</w:t>
      </w:r>
      <w:r>
        <w:rPr>
          <w:rFonts w:ascii="Arial" w:hAnsi="Arial" w:cs="Arial" w:eastAsia="Arial"/>
          <w:sz w:val="27"/>
          <w:szCs w:val="27"/>
          <w:color w:val="443631"/>
          <w:spacing w:val="-1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9"/>
        </w:rPr>
        <w:t>Advertisrng</w:t>
      </w:r>
      <w:r>
        <w:rPr>
          <w:rFonts w:ascii="Arial" w:hAnsi="Arial" w:cs="Arial" w:eastAsia="Arial"/>
          <w:sz w:val="27"/>
          <w:szCs w:val="27"/>
          <w:color w:val="443631"/>
          <w:spacing w:val="-54"/>
          <w:w w:val="109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9"/>
        </w:rPr>
        <w:t>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" w:right="-20"/>
        <w:jc w:val="left"/>
        <w:tabs>
          <w:tab w:pos="42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CSR's</w:t>
      </w:r>
      <w:r>
        <w:rPr>
          <w:rFonts w:ascii="Arial" w:hAnsi="Arial" w:cs="Arial" w:eastAsia="Arial"/>
          <w:sz w:val="27"/>
          <w:szCs w:val="27"/>
          <w:color w:val="443631"/>
          <w:spacing w:val="6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Team</w:t>
      </w:r>
      <w:r>
        <w:rPr>
          <w:rFonts w:ascii="Arial" w:hAnsi="Arial" w:cs="Arial" w:eastAsia="Arial"/>
          <w:sz w:val="27"/>
          <w:szCs w:val="27"/>
          <w:color w:val="443631"/>
          <w:spacing w:val="54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>of</w:t>
      </w:r>
      <w:r>
        <w:rPr>
          <w:rFonts w:ascii="Arial" w:hAnsi="Arial" w:cs="Arial" w:eastAsia="Arial"/>
          <w:sz w:val="27"/>
          <w:szCs w:val="27"/>
          <w:color w:val="443631"/>
          <w:spacing w:val="39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7"/>
        </w:rPr>
        <w:t>Experts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7"/>
        </w:rPr>
        <w:t>8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8" w:right="-20"/>
        <w:jc w:val="left"/>
        <w:tabs>
          <w:tab w:pos="42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43631"/>
          <w:w w:val="106"/>
        </w:rPr>
        <w:t>S</w:t>
      </w:r>
      <w:r>
        <w:rPr>
          <w:rFonts w:ascii="Arial" w:hAnsi="Arial" w:cs="Arial" w:eastAsia="Arial"/>
          <w:sz w:val="27"/>
          <w:szCs w:val="27"/>
          <w:color w:val="443631"/>
          <w:spacing w:val="-31"/>
          <w:w w:val="106"/>
        </w:rPr>
        <w:t>a</w:t>
      </w:r>
      <w:r>
        <w:rPr>
          <w:rFonts w:ascii="Arial" w:hAnsi="Arial" w:cs="Arial" w:eastAsia="Arial"/>
          <w:sz w:val="27"/>
          <w:szCs w:val="27"/>
          <w:color w:val="C38E4B"/>
          <w:spacing w:val="7"/>
          <w:w w:val="13"/>
        </w:rPr>
        <w:t>1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3"/>
        </w:rPr>
        <w:t>les</w:t>
      </w:r>
      <w:r>
        <w:rPr>
          <w:rFonts w:ascii="Arial" w:hAnsi="Arial" w:cs="Arial" w:eastAsia="Arial"/>
          <w:sz w:val="27"/>
          <w:szCs w:val="27"/>
          <w:color w:val="443631"/>
          <w:spacing w:val="-5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4"/>
        </w:rPr>
        <w:t>Contacts</w:t>
      </w:r>
      <w:r>
        <w:rPr>
          <w:rFonts w:ascii="Arial" w:hAnsi="Arial" w:cs="Arial" w:eastAsia="Arial"/>
          <w:sz w:val="27"/>
          <w:szCs w:val="27"/>
          <w:color w:val="443631"/>
          <w:spacing w:val="-75"/>
          <w:w w:val="114"/>
        </w:rPr>
        <w:t> </w:t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3631"/>
          <w:spacing w:val="0"/>
          <w:w w:val="114"/>
        </w:rPr>
        <w:t>8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940" w:right="86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84" w:lineRule="exact"/>
        <w:ind w:left="120" w:right="-20"/>
        <w:jc w:val="left"/>
        <w:tabs>
          <w:tab w:pos="5280" w:val="left"/>
        </w:tabs>
        <w:rPr>
          <w:rFonts w:ascii="Arial" w:hAnsi="Arial" w:cs="Arial" w:eastAsia="Arial"/>
          <w:sz w:val="90"/>
          <w:szCs w:val="90"/>
        </w:rPr>
      </w:pPr>
      <w:rPr/>
      <w:r>
        <w:rPr>
          <w:rFonts w:ascii="Arial" w:hAnsi="Arial" w:cs="Arial" w:eastAsia="Arial"/>
          <w:sz w:val="90"/>
          <w:szCs w:val="90"/>
          <w:color w:val="E49D25"/>
          <w:spacing w:val="-13"/>
          <w:w w:val="93"/>
          <w:position w:val="-1"/>
        </w:rPr>
        <w:t>C</w:t>
      </w:r>
      <w:r>
        <w:rPr>
          <w:rFonts w:ascii="Arial" w:hAnsi="Arial" w:cs="Arial" w:eastAsia="Arial"/>
          <w:sz w:val="90"/>
          <w:szCs w:val="90"/>
          <w:color w:val="E49D25"/>
          <w:spacing w:val="-14"/>
          <w:w w:val="93"/>
          <w:position w:val="-1"/>
        </w:rPr>
        <w:t>H</w:t>
      </w:r>
      <w:r>
        <w:rPr>
          <w:rFonts w:ascii="Arial" w:hAnsi="Arial" w:cs="Arial" w:eastAsia="Arial"/>
          <w:sz w:val="90"/>
          <w:szCs w:val="90"/>
          <w:color w:val="E49D25"/>
          <w:spacing w:val="-13"/>
          <w:w w:val="93"/>
          <w:position w:val="-1"/>
        </w:rPr>
        <w:t>I</w:t>
      </w:r>
      <w:r>
        <w:rPr>
          <w:rFonts w:ascii="Arial" w:hAnsi="Arial" w:cs="Arial" w:eastAsia="Arial"/>
          <w:sz w:val="90"/>
          <w:szCs w:val="90"/>
          <w:color w:val="E49D25"/>
          <w:spacing w:val="0"/>
          <w:w w:val="93"/>
          <w:position w:val="-1"/>
        </w:rPr>
        <w:t>P</w:t>
      </w:r>
      <w:r>
        <w:rPr>
          <w:rFonts w:ascii="Arial" w:hAnsi="Arial" w:cs="Arial" w:eastAsia="Arial"/>
          <w:sz w:val="90"/>
          <w:szCs w:val="90"/>
          <w:color w:val="E49D25"/>
          <w:spacing w:val="-3"/>
          <w:w w:val="93"/>
          <w:position w:val="-1"/>
        </w:rPr>
        <w:t> </w:t>
      </w:r>
      <w:r>
        <w:rPr>
          <w:rFonts w:ascii="Arial" w:hAnsi="Arial" w:cs="Arial" w:eastAsia="Arial"/>
          <w:sz w:val="90"/>
          <w:szCs w:val="90"/>
          <w:color w:val="E49D25"/>
          <w:spacing w:val="-17"/>
          <w:w w:val="93"/>
          <w:position w:val="-1"/>
        </w:rPr>
        <w:t>S</w:t>
      </w:r>
      <w:r>
        <w:rPr>
          <w:rFonts w:ascii="Arial" w:hAnsi="Arial" w:cs="Arial" w:eastAsia="Arial"/>
          <w:sz w:val="90"/>
          <w:szCs w:val="90"/>
          <w:color w:val="E49D25"/>
          <w:spacing w:val="-26"/>
          <w:w w:val="93"/>
          <w:position w:val="-1"/>
        </w:rPr>
        <w:t>C</w:t>
      </w:r>
      <w:r>
        <w:rPr>
          <w:rFonts w:ascii="Arial" w:hAnsi="Arial" w:cs="Arial" w:eastAsia="Arial"/>
          <w:sz w:val="90"/>
          <w:szCs w:val="90"/>
          <w:color w:val="E49D25"/>
          <w:spacing w:val="-6"/>
          <w:w w:val="93"/>
          <w:position w:val="-1"/>
        </w:rPr>
        <w:t>A</w:t>
      </w:r>
      <w:r>
        <w:rPr>
          <w:rFonts w:ascii="Arial" w:hAnsi="Arial" w:cs="Arial" w:eastAsia="Arial"/>
          <w:sz w:val="90"/>
          <w:szCs w:val="90"/>
          <w:color w:val="E49D25"/>
          <w:spacing w:val="-8"/>
          <w:w w:val="93"/>
          <w:position w:val="-1"/>
        </w:rPr>
        <w:t>L</w:t>
      </w:r>
      <w:r>
        <w:rPr>
          <w:rFonts w:ascii="Arial" w:hAnsi="Arial" w:cs="Arial" w:eastAsia="Arial"/>
          <w:sz w:val="90"/>
          <w:szCs w:val="90"/>
          <w:color w:val="E49D25"/>
          <w:spacing w:val="0"/>
          <w:w w:val="93"/>
          <w:position w:val="-1"/>
        </w:rPr>
        <w:t>E</w:t>
      </w:r>
      <w:r>
        <w:rPr>
          <w:rFonts w:ascii="Arial" w:hAnsi="Arial" w:cs="Arial" w:eastAsia="Arial"/>
          <w:sz w:val="90"/>
          <w:szCs w:val="90"/>
          <w:color w:val="E49D25"/>
          <w:spacing w:val="-207"/>
          <w:w w:val="93"/>
          <w:position w:val="-1"/>
        </w:rPr>
        <w:t> </w:t>
      </w:r>
      <w:r>
        <w:rPr>
          <w:rFonts w:ascii="Arial" w:hAnsi="Arial" w:cs="Arial" w:eastAsia="Arial"/>
          <w:sz w:val="90"/>
          <w:szCs w:val="90"/>
          <w:color w:val="E49D2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0"/>
          <w:szCs w:val="90"/>
          <w:color w:val="E49D25"/>
          <w:spacing w:val="-10"/>
          <w:w w:val="100"/>
          <w:position w:val="-1"/>
        </w:rPr>
        <w:t>R</w:t>
      </w:r>
      <w:r>
        <w:rPr>
          <w:rFonts w:ascii="Arial" w:hAnsi="Arial" w:cs="Arial" w:eastAsia="Arial"/>
          <w:sz w:val="90"/>
          <w:szCs w:val="90"/>
          <w:color w:val="E49D25"/>
          <w:spacing w:val="13"/>
          <w:w w:val="100"/>
          <w:position w:val="-1"/>
        </w:rPr>
        <w:t>E</w:t>
      </w:r>
      <w:r>
        <w:rPr>
          <w:rFonts w:ascii="Arial" w:hAnsi="Arial" w:cs="Arial" w:eastAsia="Arial"/>
          <w:sz w:val="90"/>
          <w:szCs w:val="90"/>
          <w:color w:val="E49D25"/>
          <w:spacing w:val="-8"/>
          <w:w w:val="100"/>
          <w:position w:val="-1"/>
        </w:rPr>
        <w:t>V</w:t>
      </w:r>
      <w:r>
        <w:rPr>
          <w:rFonts w:ascii="Arial" w:hAnsi="Arial" w:cs="Arial" w:eastAsia="Arial"/>
          <w:sz w:val="90"/>
          <w:szCs w:val="90"/>
          <w:color w:val="E49D25"/>
          <w:spacing w:val="-14"/>
          <w:w w:val="100"/>
          <w:position w:val="-1"/>
        </w:rPr>
        <w:t>I</w:t>
      </w:r>
      <w:r>
        <w:rPr>
          <w:rFonts w:ascii="Arial" w:hAnsi="Arial" w:cs="Arial" w:eastAsia="Arial"/>
          <w:sz w:val="90"/>
          <w:szCs w:val="90"/>
          <w:color w:val="E49D25"/>
          <w:spacing w:val="10"/>
          <w:w w:val="100"/>
          <w:position w:val="-1"/>
        </w:rPr>
        <w:t>E</w:t>
      </w:r>
      <w:r>
        <w:rPr>
          <w:rFonts w:ascii="Arial" w:hAnsi="Arial" w:cs="Arial" w:eastAsia="Arial"/>
          <w:sz w:val="90"/>
          <w:szCs w:val="90"/>
          <w:color w:val="E49D25"/>
          <w:spacing w:val="0"/>
          <w:w w:val="100"/>
          <w:position w:val="-1"/>
        </w:rPr>
        <w:t>W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0" w:after="0" w:line="491" w:lineRule="exact"/>
        <w:ind w:left="120"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FFFFFF"/>
          <w:spacing w:val="0"/>
          <w:w w:val="96"/>
        </w:rPr>
        <w:t>Expanding</w:t>
      </w:r>
      <w:r>
        <w:rPr>
          <w:rFonts w:ascii="Arial" w:hAnsi="Arial" w:cs="Arial" w:eastAsia="Arial"/>
          <w:sz w:val="48"/>
          <w:szCs w:val="48"/>
          <w:color w:val="FFFFFF"/>
          <w:spacing w:val="5"/>
          <w:w w:val="96"/>
        </w:rPr>
        <w:t> </w:t>
      </w:r>
      <w:r>
        <w:rPr>
          <w:rFonts w:ascii="Arial" w:hAnsi="Arial" w:cs="Arial" w:eastAsia="Arial"/>
          <w:sz w:val="48"/>
          <w:szCs w:val="48"/>
          <w:color w:val="FFFFFF"/>
          <w:spacing w:val="0"/>
          <w:w w:val="100"/>
        </w:rPr>
        <w:t>your</w:t>
      </w:r>
      <w:r>
        <w:rPr>
          <w:rFonts w:ascii="Arial" w:hAnsi="Arial" w:cs="Arial" w:eastAsia="Arial"/>
          <w:sz w:val="48"/>
          <w:szCs w:val="48"/>
          <w:color w:val="FFFFFF"/>
          <w:spacing w:val="-37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FFFFFF"/>
          <w:spacing w:val="0"/>
          <w:w w:val="95"/>
        </w:rPr>
        <w:t>Reach.</w:t>
      </w:r>
      <w:r>
        <w:rPr>
          <w:rFonts w:ascii="Arial" w:hAnsi="Arial" w:cs="Arial" w:eastAsia="Arial"/>
          <w:sz w:val="48"/>
          <w:szCs w:val="48"/>
          <w:color w:val="FFFFFF"/>
          <w:spacing w:val="7"/>
          <w:w w:val="95"/>
        </w:rPr>
        <w:t> </w:t>
      </w:r>
      <w:r>
        <w:rPr>
          <w:rFonts w:ascii="Arial" w:hAnsi="Arial" w:cs="Arial" w:eastAsia="Arial"/>
          <w:sz w:val="48"/>
          <w:szCs w:val="48"/>
          <w:color w:val="FFFFFF"/>
          <w:spacing w:val="0"/>
          <w:w w:val="100"/>
        </w:rPr>
        <w:t>Connect.</w:t>
      </w:r>
      <w:r>
        <w:rPr>
          <w:rFonts w:ascii="Arial" w:hAnsi="Arial" w:cs="Arial" w:eastAsia="Arial"/>
          <w:sz w:val="48"/>
          <w:szCs w:val="48"/>
          <w:color w:val="FFFFFF"/>
          <w:spacing w:val="-38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FFFFFF"/>
          <w:spacing w:val="0"/>
          <w:w w:val="100"/>
        </w:rPr>
        <w:t>Delive</w:t>
      </w:r>
      <w:r>
        <w:rPr>
          <w:rFonts w:ascii="Arial" w:hAnsi="Arial" w:cs="Arial" w:eastAsia="Arial"/>
          <w:sz w:val="48"/>
          <w:szCs w:val="48"/>
          <w:color w:val="FFFFFF"/>
          <w:spacing w:val="-44"/>
          <w:w w:val="100"/>
        </w:rPr>
        <w:t>r</w:t>
      </w:r>
      <w:r>
        <w:rPr>
          <w:rFonts w:ascii="Arial" w:hAnsi="Arial" w:cs="Arial" w:eastAsia="Arial"/>
          <w:sz w:val="48"/>
          <w:szCs w:val="48"/>
          <w:color w:val="FFFFFF"/>
          <w:spacing w:val="0"/>
          <w:w w:val="100"/>
        </w:rPr>
        <w:t>.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120" w:right="90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Chip</w:t>
      </w:r>
      <w:r>
        <w:rPr>
          <w:rFonts w:ascii="Arial" w:hAnsi="Arial" w:cs="Arial" w:eastAsia="Arial"/>
          <w:sz w:val="26"/>
          <w:szCs w:val="26"/>
          <w:color w:val="FFFFFF"/>
          <w:spacing w:val="-1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5"/>
        </w:rPr>
        <w:t>Scale</w:t>
      </w:r>
      <w:r>
        <w:rPr>
          <w:rFonts w:ascii="Arial" w:hAnsi="Arial" w:cs="Arial" w:eastAsia="Arial"/>
          <w:sz w:val="26"/>
          <w:szCs w:val="26"/>
          <w:color w:val="FFFFFF"/>
          <w:spacing w:val="-3"/>
          <w:w w:val="95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5"/>
        </w:rPr>
        <w:t>Review</w:t>
      </w:r>
      <w:r>
        <w:rPr>
          <w:rFonts w:ascii="Arial" w:hAnsi="Arial" w:cs="Arial" w:eastAsia="Arial"/>
          <w:sz w:val="26"/>
          <w:szCs w:val="26"/>
          <w:color w:val="FFFFFF"/>
          <w:spacing w:val="-5"/>
          <w:w w:val="95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5"/>
        </w:rPr>
        <w:t>expands</w:t>
      </w:r>
      <w:r>
        <w:rPr>
          <w:rFonts w:ascii="Arial" w:hAnsi="Arial" w:cs="Arial" w:eastAsia="Arial"/>
          <w:sz w:val="26"/>
          <w:szCs w:val="26"/>
          <w:color w:val="FFFFFF"/>
          <w:spacing w:val="23"/>
          <w:w w:val="95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your</w:t>
      </w:r>
      <w:r>
        <w:rPr>
          <w:rFonts w:ascii="Arial" w:hAnsi="Arial" w:cs="Arial" w:eastAsia="Arial"/>
          <w:sz w:val="26"/>
          <w:szCs w:val="26"/>
          <w:color w:val="FFFFFF"/>
          <w:spacing w:val="-2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-5"/>
          <w:w w:val="100"/>
        </w:rPr>
        <w:t>r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each,</w:t>
      </w:r>
      <w:r>
        <w:rPr>
          <w:rFonts w:ascii="Arial" w:hAnsi="Arial" w:cs="Arial" w:eastAsia="Arial"/>
          <w:sz w:val="26"/>
          <w:szCs w:val="26"/>
          <w:color w:val="FFFFFF"/>
          <w:spacing w:val="-24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connects</w:t>
      </w:r>
      <w:r>
        <w:rPr>
          <w:rFonts w:ascii="Arial" w:hAnsi="Arial" w:cs="Arial" w:eastAsia="Arial"/>
          <w:sz w:val="26"/>
          <w:szCs w:val="26"/>
          <w:color w:val="FFFFFF"/>
          <w:spacing w:val="-1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with</w:t>
      </w:r>
      <w:r>
        <w:rPr>
          <w:rFonts w:ascii="Arial" w:hAnsi="Arial" w:cs="Arial" w:eastAsia="Arial"/>
          <w:sz w:val="26"/>
          <w:szCs w:val="26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5"/>
        </w:rPr>
        <w:t>leading</w:t>
      </w:r>
      <w:r>
        <w:rPr>
          <w:rFonts w:ascii="Arial" w:hAnsi="Arial" w:cs="Arial" w:eastAsia="Arial"/>
          <w:sz w:val="26"/>
          <w:szCs w:val="26"/>
          <w:color w:val="FFFFFF"/>
          <w:spacing w:val="4"/>
          <w:w w:val="95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5"/>
        </w:rPr>
        <w:t>industry</w:t>
      </w:r>
      <w:r>
        <w:rPr>
          <w:rFonts w:ascii="Arial" w:hAnsi="Arial" w:cs="Arial" w:eastAsia="Arial"/>
          <w:sz w:val="26"/>
          <w:szCs w:val="26"/>
          <w:color w:val="FFFFFF"/>
          <w:spacing w:val="13"/>
          <w:w w:val="95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contacts,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delivers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your</w:t>
      </w:r>
      <w:r>
        <w:rPr>
          <w:rFonts w:ascii="Arial" w:hAnsi="Arial" w:cs="Arial" w:eastAsia="Arial"/>
          <w:sz w:val="26"/>
          <w:szCs w:val="26"/>
          <w:color w:val="FFFFFF"/>
          <w:spacing w:val="-2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company</w:t>
      </w:r>
      <w:r>
        <w:rPr>
          <w:rFonts w:ascii="Arial" w:hAnsi="Arial" w:cs="Arial" w:eastAsia="Arial"/>
          <w:sz w:val="26"/>
          <w:szCs w:val="26"/>
          <w:color w:val="FFFFFF"/>
          <w:spacing w:val="-2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4"/>
        </w:rPr>
        <w:t>message.</w:t>
      </w:r>
      <w:r>
        <w:rPr>
          <w:rFonts w:ascii="Arial" w:hAnsi="Arial" w:cs="Arial" w:eastAsia="Arial"/>
          <w:sz w:val="26"/>
          <w:szCs w:val="26"/>
          <w:color w:val="FFFFFF"/>
          <w:spacing w:val="27"/>
          <w:w w:val="94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4"/>
        </w:rPr>
        <w:t>Plan</w:t>
      </w:r>
      <w:r>
        <w:rPr>
          <w:rFonts w:ascii="Arial" w:hAnsi="Arial" w:cs="Arial" w:eastAsia="Arial"/>
          <w:sz w:val="26"/>
          <w:szCs w:val="26"/>
          <w:color w:val="FFFFFF"/>
          <w:spacing w:val="-1"/>
          <w:w w:val="94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now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for</w:t>
      </w:r>
      <w:r>
        <w:rPr>
          <w:rFonts w:ascii="Arial" w:hAnsi="Arial" w:cs="Arial" w:eastAsia="Arial"/>
          <w:sz w:val="26"/>
          <w:szCs w:val="26"/>
          <w:color w:val="FFFFFF"/>
          <w:spacing w:val="-1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your</w:t>
      </w:r>
      <w:r>
        <w:rPr>
          <w:rFonts w:ascii="Arial" w:hAnsi="Arial" w:cs="Arial" w:eastAsia="Arial"/>
          <w:sz w:val="26"/>
          <w:szCs w:val="26"/>
          <w:color w:val="FFFFFF"/>
          <w:spacing w:val="-2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company's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6"/>
        </w:rPr>
        <w:t>advertising</w:t>
      </w:r>
      <w:r>
        <w:rPr>
          <w:rFonts w:ascii="Arial" w:hAnsi="Arial" w:cs="Arial" w:eastAsia="Arial"/>
          <w:sz w:val="26"/>
          <w:szCs w:val="26"/>
          <w:color w:val="FFFFFF"/>
          <w:spacing w:val="-10"/>
          <w:w w:val="96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96"/>
        </w:rPr>
        <w:t>campaign</w:t>
      </w:r>
      <w:r>
        <w:rPr>
          <w:rFonts w:ascii="Arial" w:hAnsi="Arial" w:cs="Arial" w:eastAsia="Arial"/>
          <w:sz w:val="26"/>
          <w:szCs w:val="26"/>
          <w:color w:val="FFFFFF"/>
          <w:spacing w:val="14"/>
          <w:w w:val="96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in</w:t>
      </w:r>
      <w:r>
        <w:rPr>
          <w:rFonts w:ascii="Arial" w:hAnsi="Arial" w:cs="Arial" w:eastAsia="Arial"/>
          <w:sz w:val="26"/>
          <w:szCs w:val="26"/>
          <w:color w:val="FFFFFF"/>
          <w:spacing w:val="-1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FFFFFF"/>
          <w:spacing w:val="0"/>
          <w:w w:val="100"/>
        </w:rPr>
        <w:t>2014.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1" w:lineRule="exact"/>
        <w:ind w:left="120" w:right="-20"/>
        <w:jc w:val="left"/>
        <w:rPr>
          <w:rFonts w:ascii="Arial" w:hAnsi="Arial" w:cs="Arial" w:eastAsia="Arial"/>
          <w:sz w:val="26"/>
          <w:szCs w:val="26"/>
        </w:rPr>
      </w:pPr>
      <w:rPr/>
      <w:hyperlink r:id="rId9">
        <w:r>
          <w:rPr>
            <w:rFonts w:ascii="Arial" w:hAnsi="Arial" w:cs="Arial" w:eastAsia="Arial"/>
            <w:sz w:val="26"/>
            <w:szCs w:val="26"/>
            <w:color w:val="FFFFFF"/>
            <w:w w:val="101"/>
            <w:position w:val="-1"/>
          </w:rPr>
          <w:t>ads@chipscale</w:t>
        </w:r>
        <w:r>
          <w:rPr>
            <w:rFonts w:ascii="Arial" w:hAnsi="Arial" w:cs="Arial" w:eastAsia="Arial"/>
            <w:sz w:val="26"/>
            <w:szCs w:val="26"/>
            <w:color w:val="FFFFFF"/>
            <w:spacing w:val="-5"/>
            <w:w w:val="101"/>
            <w:position w:val="-1"/>
          </w:rPr>
          <w:t>r</w:t>
        </w:r>
        <w:r>
          <w:rPr>
            <w:rFonts w:ascii="Arial" w:hAnsi="Arial" w:cs="Arial" w:eastAsia="Arial"/>
            <w:sz w:val="26"/>
            <w:szCs w:val="26"/>
            <w:color w:val="FFFFFF"/>
            <w:spacing w:val="0"/>
            <w:w w:val="103"/>
            <w:position w:val="-1"/>
          </w:rPr>
          <w:t>evie</w:t>
        </w:r>
        <w:r>
          <w:rPr>
            <w:rFonts w:ascii="Arial" w:hAnsi="Arial" w:cs="Arial" w:eastAsia="Arial"/>
            <w:sz w:val="26"/>
            <w:szCs w:val="26"/>
            <w:color w:val="FFFFFF"/>
            <w:spacing w:val="-14"/>
            <w:w w:val="103"/>
            <w:position w:val="-1"/>
          </w:rPr>
          <w:t>w</w:t>
        </w:r>
        <w:r>
          <w:rPr>
            <w:rFonts w:ascii="Arial" w:hAnsi="Arial" w:cs="Arial" w:eastAsia="Arial"/>
            <w:sz w:val="26"/>
            <w:szCs w:val="26"/>
            <w:color w:val="FFFFFF"/>
            <w:spacing w:val="0"/>
            <w:w w:val="106"/>
            <w:position w:val="-1"/>
          </w:rPr>
          <w:t>.com</w:t>
        </w:r>
        <w:r>
          <w:rPr>
            <w:rFonts w:ascii="Arial" w:hAnsi="Arial" w:cs="Arial" w:eastAsia="Arial"/>
            <w:sz w:val="26"/>
            <w:szCs w:val="26"/>
            <w:color w:val="000000"/>
            <w:spacing w:val="0"/>
            <w:w w:val="100"/>
            <w:position w:val="0"/>
          </w:rPr>
        </w:r>
      </w:hyperlink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2240" w:h="15840"/>
          <w:pgMar w:top="1480" w:bottom="280" w:left="600" w:right="62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0pt;margin-top:294.75pt;width:612pt;height:497.25pt;mso-position-horizontal-relative:page;mso-position-vertical-relative:page;z-index:-2045" coordorigin="0,5895" coordsize="12240,9945">
            <v:shape style="position:absolute;left:0;top:5895;width:12240;height:9945" coordorigin="0,5895" coordsize="12240,9945" path="m0,15840l12240,15840,12240,5895,0,5895,0,15840xe" filled="t" fillcolor="#E6C551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0pt;margin-top:0pt;width:612pt;height:792pt;mso-position-horizontal-relative:page;mso-position-vertical-relative:page;z-index:-2044" coordorigin="0,0" coordsize="12240,15840">
            <v:shape style="position:absolute;left:0;top:0;width:12240;height:15840" type="#_x0000_t75">
              <v:imagedata r:id="rId10" o:title=""/>
            </v:shape>
            <v:group style="position:absolute;left:0;top:0;width:12240;height:5895" coordorigin="0,0" coordsize="12240,5895">
              <v:shape style="position:absolute;left:0;top:0;width:12240;height:5895" coordorigin="0,0" coordsize="12240,5895" path="m0,5895l12240,5895,12240,0,0,0,0,5895e" filled="t" fillcolor="#231F20" stroked="f">
                <v:path arrowok="t"/>
                <v:fill/>
              </v:shape>
              <v:shape style="position:absolute;left:0;top:0;width:12240;height:5895" type="#_x0000_t75">
                <v:imagedata r:id="rId11" o:title=""/>
              </v:shape>
              <v:shape style="position:absolute;left:0;top:1541;width:11490;height:4354" type="#_x0000_t75">
                <v:imagedata r:id="rId12" o:title=""/>
              </v:shape>
            </v:group>
            <v:group style="position:absolute;left:2222;top:7407;width:2650;height:3230" coordorigin="2222,7407" coordsize="2650,3230">
              <v:shape style="position:absolute;left:2222;top:7407;width:2650;height:3230" coordorigin="2222,7407" coordsize="2650,3230" path="m2222,7407l4872,7407,4872,10638,2222,10638,2222,7407e" filled="t" fillcolor="#231F20" stroked="f">
                <v:path arrowok="t"/>
                <v:fill/>
              </v:shape>
              <v:shape style="position:absolute;left:2288;top:7473;width:2433;height:3016" type="#_x0000_t75">
                <v:imagedata r:id="rId13" o:title=""/>
              </v:shape>
              <v:shape style="position:absolute;left:2609;top:7685;width:1929;height:770" type="#_x0000_t75">
                <v:imagedata r:id="rId14" o:title=""/>
              </v:shape>
              <v:shape style="position:absolute;left:4142;top:10033;width:288;height:275" type="#_x0000_t75">
                <v:imagedata r:id="rId15" o:title=""/>
              </v:shape>
            </v:group>
            <v:group style="position:absolute;left:558;top:7958;width:2846;height:3418" coordorigin="558,7958" coordsize="2846,3418">
              <v:shape style="position:absolute;left:558;top:7958;width:2846;height:3418" coordorigin="558,7958" coordsize="2846,3418" path="m558,7958l3404,7958,3404,11375,558,11375,558,7958e" filled="t" fillcolor="#231F20" stroked="f">
                <v:path arrowok="t"/>
                <v:fill/>
              </v:shape>
              <v:shape style="position:absolute;left:623;top:8023;width:2631;height:3201" type="#_x0000_t75">
                <v:imagedata r:id="rId16" o:title=""/>
              </v:shape>
              <v:shape style="position:absolute;left:857;top:8290;width:2053;height:627" type="#_x0000_t75">
                <v:imagedata r:id="rId17" o:title=""/>
              </v:shape>
            </v:group>
            <v:group style="position:absolute;left:940;top:9334;width:1472;height:320" coordorigin="940,9334" coordsize="1472,320">
              <v:shape style="position:absolute;left:940;top:9334;width:1472;height:320" coordorigin="940,9334" coordsize="1472,320" path="m940,9461l2394,9334,2411,9527,956,9654,940,9461e" filled="t" fillcolor="#231F20" stroked="f">
                <v:path arrowok="t"/>
                <v:fill/>
              </v:shape>
            </v:group>
            <v:group style="position:absolute;left:983;top:9713;width:1264;height:615" coordorigin="983,9713" coordsize="1264,615">
              <v:shape style="position:absolute;left:983;top:9713;width:1264;height:615" coordorigin="983,9713" coordsize="1264,615" path="m983,9820l2203,9713,2248,10221,1028,10328,983,9820e" filled="t" fillcolor="#231F20" stroked="f">
                <v:path arrowok="t"/>
                <v:fill/>
              </v:shape>
            </v:group>
            <v:group style="position:absolute;left:737;top:9476;width:1753;height:1084" coordorigin="737,9476" coordsize="1753,1084">
              <v:shape style="position:absolute;left:737;top:9476;width:1753;height:1084" coordorigin="737,9476" coordsize="1753,1084" path="m827,10559l745,9621,2408,9476,2490,10414,827,10559e" filled="t" fillcolor="#231F20" stroked="f">
                <v:path arrowok="t"/>
                <v:fill/>
              </v:shape>
            </v:group>
            <v:group style="position:absolute;left:969;top:9699;width:1286;height:639" coordorigin="969,9699" coordsize="1286,639">
              <v:shape style="position:absolute;left:969;top:9699;width:1286;height:639" coordorigin="969,9699" coordsize="1286,639" path="m969,9808l2209,9699,2256,10229,1016,10338,969,9808e" filled="t" fillcolor="#231F20" stroked="f">
                <v:path arrowok="t"/>
                <v:fill/>
              </v:shape>
            </v:group>
            <v:group style="position:absolute;left:2778;top:10617;width:313;height:300" coordorigin="2778,10617" coordsize="313,300">
              <v:shape style="position:absolute;left:2778;top:10617;width:313;height:300" coordorigin="2778,10617" coordsize="313,300" path="m2778,10642l3067,10617,3091,10892,2802,10917,2778,10642e" filled="t" fillcolor="#FFFFFF" stroked="f">
                <v:path arrowok="t"/>
                <v:fill/>
              </v:shape>
            </v:group>
            <v:group style="position:absolute;left:2797;top:10657;width:14;height:59" coordorigin="2797,10657" coordsize="14,59">
              <v:shape style="position:absolute;left:2797;top:10657;width:14;height:59" coordorigin="2797,10657" coordsize="14,59" path="m2800,10687l2809,10686e" filled="f" stroked="t" strokeweight="3.017756pt" strokecolor="#221E1F">
                <v:path arrowok="t"/>
              </v:shape>
            </v:group>
            <v:group style="position:absolute;left:2807;top:10781;width:11;height:2" coordorigin="2807,10781" coordsize="11,2">
              <v:shape style="position:absolute;left:2807;top:10781;width:11;height:2" coordorigin="2807,10781" coordsize="11,2" path="m2807,10783l2818,10781e" filled="f" stroked="t" strokeweight="1.765433pt" strokecolor="#221E1F">
                <v:path arrowok="t"/>
              </v:shape>
            </v:group>
            <v:group style="position:absolute;left:2813;top:10839;width:14;height:61" coordorigin="2813,10839" coordsize="14,61">
              <v:shape style="position:absolute;left:2813;top:10839;width:14;height:61" coordorigin="2813,10839" coordsize="14,61" path="m2813,10839l2822,10839,2827,10899,2819,10899,2813,10839xe" filled="t" fillcolor="#221E1F" stroked="f">
                <v:path arrowok="t"/>
                <v:fill/>
              </v:shape>
            </v:group>
            <v:group style="position:absolute;left:2807;top:10655;width:43;height:8" coordorigin="2807,10655" coordsize="43,8">
              <v:shape style="position:absolute;left:2807;top:10655;width:43;height:8" coordorigin="2807,10655" coordsize="43,8" path="m2807,10663l2850,10655e" filled="f" stroked="t" strokeweight=".670585pt" strokecolor="#221E1F">
                <v:path arrowok="t"/>
              </v:shape>
            </v:group>
            <v:group style="position:absolute;left:2814;top:10719;width:79;height:14" coordorigin="2814,10719" coordsize="79,14">
              <v:shape style="position:absolute;left:2814;top:10719;width:79;height:14" coordorigin="2814,10719" coordsize="79,14" path="m2814,10732l2893,10719e" filled="f" stroked="t" strokeweight="2.558903pt" strokecolor="#221E1F">
                <v:path arrowok="t"/>
              </v:shape>
            </v:group>
            <v:group style="position:absolute;left:2819;top:10813;width:11;height:2" coordorigin="2819,10813" coordsize="11,2">
              <v:shape style="position:absolute;left:2819;top:10813;width:11;height:2" coordorigin="2819,10813" coordsize="11,2" path="m2819,10815l2830,10813e" filled="f" stroked="t" strokeweight="1.765433pt" strokecolor="#221E1F">
                <v:path arrowok="t"/>
              </v:shape>
            </v:group>
            <v:group style="position:absolute;left:2823;top:10830;width:42;height:7" coordorigin="2823,10830" coordsize="42,7">
              <v:shape style="position:absolute;left:2823;top:10830;width:42;height:7" coordorigin="2823,10830" coordsize="42,7" path="m2823,10837l2865,10830e" filled="f" stroked="t" strokeweight="1.501475pt" strokecolor="#221E1F">
                <v:path arrowok="t"/>
              </v:shape>
            </v:group>
            <v:group style="position:absolute;left:2827;top:10888;width:43;height:8" coordorigin="2827,10888" coordsize="43,8">
              <v:shape style="position:absolute;left:2827;top:10888;width:43;height:8" coordorigin="2827,10888" coordsize="43,8" path="m2827,10895l2871,10888e" filled="f" stroked="t" strokeweight=".670393pt" strokecolor="#221E1F">
                <v:path arrowok="t"/>
              </v:shape>
            </v:group>
            <v:group style="position:absolute;left:2817;top:10682;width:28;height:5" coordorigin="2817,10682" coordsize="28,5">
              <v:shape style="position:absolute;left:2817;top:10682;width:28;height:5" coordorigin="2817,10682" coordsize="28,5" path="m2817,10686l2844,10682e" filled="f" stroked="t" strokeweight="1.42816pt" strokecolor="#221E1F">
                <v:path arrowok="t"/>
              </v:shape>
            </v:group>
            <v:group style="position:absolute;left:2805;top:10766;width:44;height:8" coordorigin="2805,10766" coordsize="44,8">
              <v:shape style="position:absolute;left:2805;top:10766;width:44;height:8" coordorigin="2805,10766" coordsize="44,8" path="m2805,10774l2849,10766e" filled="f" stroked="t" strokeweight="2.753234pt" strokecolor="#221E1F">
                <v:path arrowok="t"/>
              </v:shape>
            </v:group>
            <v:group style="position:absolute;left:2829;top:10806;width:25;height:4" coordorigin="2829,10806" coordsize="25,4">
              <v:shape style="position:absolute;left:2829;top:10806;width:25;height:4" coordorigin="2829,10806" coordsize="25,4" path="m2829,10811l2854,10806e" filled="f" stroked="t" strokeweight="1.425087pt" strokecolor="#221E1F">
                <v:path arrowok="t"/>
              </v:shape>
            </v:group>
            <v:group style="position:absolute;left:2833;top:10864;width:28;height:5" coordorigin="2833,10864" coordsize="28,5">
              <v:shape style="position:absolute;left:2833;top:10864;width:28;height:5" coordorigin="2833,10864" coordsize="28,5" path="m2833,10869l2860,10864e" filled="f" stroked="t" strokeweight="1.42816pt" strokecolor="#221E1F">
                <v:path arrowok="t"/>
              </v:shape>
            </v:group>
            <v:group style="position:absolute;left:2843;top:10770;width:9;height:9" coordorigin="2843,10770" coordsize="9,9">
              <v:shape style="position:absolute;left:2843;top:10770;width:9;height:9" coordorigin="2843,10770" coordsize="9,9" path="m2843,10775l2852,10774e" filled="f" stroked="t" strokeweight=".516773pt" strokecolor="#221E1F">
                <v:path arrowok="t"/>
              </v:shape>
            </v:group>
            <v:group style="position:absolute;left:2848;top:10737;width:28;height:5" coordorigin="2848,10737" coordsize="28,5">
              <v:shape style="position:absolute;left:2848;top:10737;width:28;height:5" coordorigin="2848,10737" coordsize="28,5" path="m2848,10742l2876,10737e" filled="f" stroked="t" strokeweight="1.272149pt" strokecolor="#221E1F">
                <v:path arrowok="t"/>
              </v:shape>
            </v:group>
            <v:group style="position:absolute;left:2854;top:10801;width:19;height:3" coordorigin="2854,10801" coordsize="19,3">
              <v:shape style="position:absolute;left:2854;top:10801;width:19;height:3" coordorigin="2854,10801" coordsize="19,3" path="m2854,10804l2872,10801e" filled="f" stroked="t" strokeweight=".894764pt" strokecolor="#221E1F">
                <v:path arrowok="t"/>
              </v:shape>
            </v:group>
            <v:group style="position:absolute;left:2857;top:10836;width:9;height:9" coordorigin="2857,10836" coordsize="9,9">
              <v:shape style="position:absolute;left:2857;top:10836;width:9;height:9" coordorigin="2857,10836" coordsize="9,9" path="m2857,10841l2866,10840e" filled="f" stroked="t" strokeweight=".516965pt" strokecolor="#221E1F">
                <v:path arrowok="t"/>
              </v:shape>
            </v:group>
            <v:group style="position:absolute;left:2850;top:10652;width:14;height:59" coordorigin="2850,10652" coordsize="14,59">
              <v:shape style="position:absolute;left:2850;top:10652;width:14;height:59" coordorigin="2850,10652" coordsize="14,59" path="m2852,10682l2861,10681e" filled="f" stroked="t" strokeweight="3.017756pt" strokecolor="#221E1F">
                <v:path arrowok="t"/>
              </v:shape>
            </v:group>
            <v:group style="position:absolute;left:2861;top:10785;width:9;height:9" coordorigin="2861,10785" coordsize="9,9">
              <v:shape style="position:absolute;left:2861;top:10785;width:9;height:9" coordorigin="2861,10785" coordsize="9,9" path="m2862,10790l2871,10789e" filled="f" stroked="t" strokeweight=".516965pt" strokecolor="#221E1F">
                <v:path arrowok="t"/>
              </v:shape>
            </v:group>
            <v:group style="position:absolute;left:2864;top:10818;width:9;height:9" coordorigin="2864,10818" coordsize="9,9">
              <v:shape style="position:absolute;left:2864;top:10818;width:9;height:9" coordorigin="2864,10818" coordsize="9,9" path="m2865,10823l2873,10822e" filled="f" stroked="t" strokeweight=".516773pt" strokecolor="#221E1F">
                <v:path arrowok="t"/>
              </v:shape>
            </v:group>
            <v:group style="position:absolute;left:2866;top:10835;width:14;height:59" coordorigin="2866,10835" coordsize="14,59">
              <v:shape style="position:absolute;left:2866;top:10835;width:14;height:59" coordorigin="2866,10835" coordsize="14,59" path="m2868,10865l2877,10864e" filled="f" stroked="t" strokeweight="3.017756pt" strokecolor="#221E1F">
                <v:path arrowok="t"/>
              </v:shape>
            </v:group>
            <v:group style="position:absolute;left:2868;top:10659;width:11;height:26" coordorigin="2868,10659" coordsize="11,26">
              <v:shape style="position:absolute;left:2868;top:10659;width:11;height:26" coordorigin="2868,10659" coordsize="11,26" path="m2869,10672l2878,10672e" filled="f" stroked="t" strokeweight="1.350434pt" strokecolor="#221E1F">
                <v:path arrowok="t"/>
              </v:shape>
            </v:group>
            <v:group style="position:absolute;left:2851;top:10744;width:59;height:10" coordorigin="2851,10744" coordsize="59,10">
              <v:shape style="position:absolute;left:2851;top:10744;width:59;height:10" coordorigin="2851,10744" coordsize="59,10" path="m2851,10754l2910,10744e" filled="f" stroked="t" strokeweight="2.67940pt" strokecolor="#221E1F">
                <v:path arrowok="t"/>
              </v:shape>
            </v:group>
            <v:group style="position:absolute;left:2881;top:10832;width:21;height:4" coordorigin="2881,10832" coordsize="21,4">
              <v:shape style="position:absolute;left:2881;top:10832;width:21;height:4" coordorigin="2881,10832" coordsize="21,4" path="m2881,10835l2903,10832e" filled="f" stroked="t" strokeweight="2.561822pt" strokecolor="#221E1F">
                <v:path arrowok="t"/>
              </v:shape>
            </v:group>
            <v:group style="position:absolute;left:2888;top:10883;width:9;height:9" coordorigin="2888,10883" coordsize="9,9">
              <v:shape style="position:absolute;left:2888;top:10883;width:9;height:9" coordorigin="2888,10883" coordsize="9,9" path="m2888,10888l2897,10887e" filled="f" stroked="t" strokeweight=".516965pt" strokecolor="#221E1F">
                <v:path arrowok="t"/>
              </v:shape>
            </v:group>
            <v:group style="position:absolute;left:2887;top:10792;width:29;height:5" coordorigin="2887,10792" coordsize="29,5">
              <v:shape style="position:absolute;left:2887;top:10792;width:29;height:5" coordorigin="2887,10792" coordsize="29,5" path="m2887,10798l2916,10792e" filled="f" stroked="t" strokeweight="2.105834pt" strokecolor="#221E1F">
                <v:path arrowok="t"/>
              </v:shape>
            </v:group>
            <v:group style="position:absolute;left:2895;top:10865;width:10;height:19" coordorigin="2895,10865" coordsize="10,19">
              <v:shape style="position:absolute;left:2895;top:10865;width:10;height:19" coordorigin="2895,10865" coordsize="10,19" path="m2895,10866l2904,10865,2905,10883,2896,10884,2895,10866xe" filled="t" fillcolor="#221E1F" stroked="f">
                <v:path arrowok="t"/>
                <v:fill/>
              </v:shape>
            </v:group>
            <v:group style="position:absolute;left:2877;top:10658;width:44;height:8" coordorigin="2877,10658" coordsize="44,8">
              <v:shape style="position:absolute;left:2877;top:10658;width:44;height:8" coordorigin="2877,10658" coordsize="44,8" path="m2877,10666l2921,10658e" filled="f" stroked="t" strokeweight="1.348828pt" strokecolor="#221E1F">
                <v:path arrowok="t"/>
              </v:shape>
            </v:group>
            <v:group style="position:absolute;left:2895;top:10781;width:11;height:2" coordorigin="2895,10781" coordsize="11,2">
              <v:shape style="position:absolute;left:2895;top:10781;width:11;height:2" coordorigin="2895,10781" coordsize="11,2" path="m2895,10783l2906,10781e" filled="f" stroked="t" strokeweight="1.765241pt" strokecolor="#221E1F">
                <v:path arrowok="t"/>
              </v:shape>
            </v:group>
            <v:group style="position:absolute;left:2900;top:10823;width:11;height:28" coordorigin="2900,10823" coordsize="11,28">
              <v:shape style="position:absolute;left:2900;top:10823;width:11;height:28" coordorigin="2900,10823" coordsize="11,28" path="m2900,10823l2909,10823,2911,10849,2902,10850,2900,10823xe" filled="t" fillcolor="#221E1F" stroked="f">
                <v:path arrowok="t"/>
                <v:fill/>
              </v:shape>
            </v:group>
            <v:group style="position:absolute;left:2904;top:10864;width:10;height:11" coordorigin="2904,10864" coordsize="10,11">
              <v:shape style="position:absolute;left:2904;top:10864;width:10;height:11" coordorigin="2904,10864" coordsize="10,11" path="m2904,10865l2912,10864,2913,10874,2904,10875,2904,10865xe" filled="t" fillcolor="#221E1F" stroked="f">
                <v:path arrowok="t"/>
                <v:fill/>
              </v:shape>
            </v:group>
            <v:group style="position:absolute;left:2898;top:10748;width:31;height:5" coordorigin="2898,10748" coordsize="31,5">
              <v:shape style="position:absolute;left:2898;top:10748;width:31;height:5" coordorigin="2898,10748" coordsize="31,5" path="m2898,10754l2929,10748e" filled="f" stroked="t" strokeweight="3.097659pt" strokecolor="#221E1F">
                <v:path arrowok="t"/>
              </v:shape>
            </v:group>
            <v:group style="position:absolute;left:2909;top:10830;width:10;height:11" coordorigin="2909,10830" coordsize="10,11">
              <v:shape style="position:absolute;left:2909;top:10830;width:10;height:11" coordorigin="2909,10830" coordsize="10,11" path="m2909,10831l2918,10830,2919,10840,2910,10841,2909,10831xe" filled="t" fillcolor="#221E1F" stroked="f">
                <v:path arrowok="t"/>
                <v:fill/>
              </v:shape>
            </v:group>
            <v:group style="position:absolute;left:2912;top:10875;width:19;height:3" coordorigin="2912,10875" coordsize="19,3">
              <v:shape style="position:absolute;left:2912;top:10875;width:19;height:3" coordorigin="2912,10875" coordsize="19,3" path="m2912,10878l2932,10875e" filled="f" stroked="t" strokeweight="1.311343pt" strokecolor="#221E1F">
                <v:path arrowok="t"/>
              </v:shape>
            </v:group>
            <v:group style="position:absolute;left:2905;top:10681;width:9;height:9" coordorigin="2905,10681" coordsize="9,9">
              <v:shape style="position:absolute;left:2905;top:10681;width:9;height:9" coordorigin="2905,10681" coordsize="9,9" path="m2905,10686l2914,10685e" filled="f" stroked="t" strokeweight=".516773pt" strokecolor="#221E1F">
                <v:path arrowok="t"/>
              </v:shape>
            </v:group>
            <v:group style="position:absolute;left:2914;top:10788;width:15;height:69" coordorigin="2914,10788" coordsize="15,69">
              <v:shape style="position:absolute;left:2914;top:10788;width:15;height:69" coordorigin="2914,10788" coordsize="15,69" path="m2914,10789l2923,10788,2929,10856,2920,10857,2914,10789xe" filled="t" fillcolor="#221E1F" stroked="f">
                <v:path arrowok="t"/>
                <v:fill/>
              </v:shape>
            </v:group>
            <v:group style="position:absolute;left:2923;top:10791;width:18;height:3" coordorigin="2923,10791" coordsize="18,3">
              <v:shape style="position:absolute;left:2923;top:10791;width:18;height:3" coordorigin="2923,10791" coordsize="18,3" path="m2923,10794l2941,10791e" filled="f" stroked="t" strokeweight=".555623pt" strokecolor="#221E1F">
                <v:path arrowok="t"/>
              </v:shape>
            </v:group>
            <v:group style="position:absolute;left:2925;top:10815;width:19;height:3" coordorigin="2925,10815" coordsize="19,3">
              <v:shape style="position:absolute;left:2925;top:10815;width:19;height:3" coordorigin="2925,10815" coordsize="19,3" path="m2925,10819l2944,10815e" filled="f" stroked="t" strokeweight="1.311361pt" strokecolor="#221E1F">
                <v:path arrowok="t"/>
              </v:shape>
            </v:group>
            <v:group style="position:absolute;left:2928;top:10845;width:10;height:11" coordorigin="2928,10845" coordsize="10,11">
              <v:shape style="position:absolute;left:2928;top:10845;width:10;height:11" coordorigin="2928,10845" coordsize="10,11" path="m2928,10846l2937,10845,2938,10856,2929,10856,2928,10846xe" filled="t" fillcolor="#221E1F" stroked="f">
                <v:path arrowok="t"/>
                <v:fill/>
              </v:shape>
            </v:group>
            <v:group style="position:absolute;left:2931;top:10882;width:18;height:3" coordorigin="2931,10882" coordsize="18,3">
              <v:shape style="position:absolute;left:2931;top:10882;width:18;height:3" coordorigin="2931,10882" coordsize="18,3" path="m2931,10885l2949,10882e" filled="f" stroked="t" strokeweight=".555806pt" strokecolor="#221E1F">
                <v:path arrowok="t"/>
              </v:shape>
            </v:group>
            <v:group style="position:absolute;left:2924;top:10695;width:10;height:19" coordorigin="2924,10695" coordsize="10,19">
              <v:shape style="position:absolute;left:2924;top:10695;width:10;height:19" coordorigin="2924,10695" coordsize="10,19" path="m2924,10696l2933,10695,2934,10714,2926,10714,2924,10696xe" filled="t" fillcolor="#221E1F" stroked="f">
                <v:path arrowok="t"/>
                <v:fill/>
              </v:shape>
            </v:group>
            <v:group style="position:absolute;left:2927;top:10743;width:29;height:5" coordorigin="2927,10743" coordsize="29,5">
              <v:shape style="position:absolute;left:2927;top:10743;width:29;height:5" coordorigin="2927,10743" coordsize="29,5" path="m2927,10748l2956,10743e" filled="f" stroked="t" strokeweight="1.726564pt" strokecolor="#221E1F">
                <v:path arrowok="t"/>
              </v:shape>
            </v:group>
            <v:group style="position:absolute;left:2936;top:10836;width:12;height:36" coordorigin="2936,10836" coordsize="12,36">
              <v:shape style="position:absolute;left:2936;top:10836;width:12;height:36" coordorigin="2936,10836" coordsize="12,36" path="m2936,10837l2945,10836,2948,10871,2939,10872,2936,10837xe" filled="t" fillcolor="#221E1F" stroked="f">
                <v:path arrowok="t"/>
                <v:fill/>
              </v:shape>
            </v:group>
            <v:group style="position:absolute;left:2923;top:10664;width:80;height:14" coordorigin="2923,10664" coordsize="80,14">
              <v:shape style="position:absolute;left:2923;top:10664;width:80;height:14" coordorigin="2923,10664" coordsize="80,14" path="m2923,10678l3003,10664e" filled="f" stroked="t" strokeweight="3.169692pt" strokecolor="#221E1F">
                <v:path arrowok="t"/>
              </v:shape>
            </v:group>
            <v:group style="position:absolute;left:2933;top:10703;width:10;height:11" coordorigin="2933,10703" coordsize="10,11">
              <v:shape style="position:absolute;left:2933;top:10703;width:10;height:11" coordorigin="2933,10703" coordsize="10,11" path="m2933,10703l2942,10703,2943,10713,2934,10714,2933,10703xe" filled="t" fillcolor="#221E1F" stroked="f">
                <v:path arrowok="t"/>
                <v:fill/>
              </v:shape>
            </v:group>
            <v:group style="position:absolute;left:2937;top:10744;width:10;height:11" coordorigin="2937,10744" coordsize="10,11">
              <v:shape style="position:absolute;left:2937;top:10744;width:10;height:11" coordorigin="2937,10744" coordsize="10,11" path="m2937,10745l2946,10744,2947,10754,2938,10755,2937,10745xe" filled="t" fillcolor="#221E1F" stroked="f">
                <v:path arrowok="t"/>
                <v:fill/>
              </v:shape>
            </v:group>
            <v:group style="position:absolute;left:2940;top:10781;width:45;height:8" coordorigin="2940,10781" coordsize="45,8">
              <v:shape style="position:absolute;left:2940;top:10781;width:45;height:8" coordorigin="2940,10781" coordsize="45,8" path="m2940,10789l2985,10781e" filled="f" stroked="t" strokeweight="1.612718pt" strokecolor="#221E1F">
                <v:path arrowok="t"/>
              </v:shape>
            </v:group>
            <v:group style="position:absolute;left:2941;top:10794;width:10;height:11" coordorigin="2941,10794" coordsize="10,11">
              <v:shape style="position:absolute;left:2941;top:10794;width:10;height:11" coordorigin="2941,10794" coordsize="10,11" path="m2941,10795l2950,10794,2951,10804,2942,10805,2941,10795xe" filled="t" fillcolor="#221E1F" stroked="f">
                <v:path arrowok="t"/>
                <v:fill/>
              </v:shape>
            </v:group>
            <v:group style="position:absolute;left:2943;top:10811;width:9;height:9" coordorigin="2943,10811" coordsize="9,9">
              <v:shape style="position:absolute;left:2943;top:10811;width:9;height:9" coordorigin="2943,10811" coordsize="9,9" path="m2943,10816l2952,10816e" filled="f" stroked="t" strokeweight=".516773pt" strokecolor="#221E1F">
                <v:path arrowok="t"/>
              </v:shape>
            </v:group>
            <v:group style="position:absolute;left:2945;top:10836;width:9;height:9" coordorigin="2945,10836" coordsize="9,9">
              <v:shape style="position:absolute;left:2945;top:10836;width:9;height:9" coordorigin="2945,10836" coordsize="9,9" path="m2945,10841l2954,10841e" filled="f" stroked="t" strokeweight=".516773pt" strokecolor="#221E1F">
                <v:path arrowok="t"/>
              </v:shape>
            </v:group>
            <v:group style="position:absolute;left:2947;top:10864;width:18;height:3" coordorigin="2947,10864" coordsize="18,3">
              <v:shape style="position:absolute;left:2947;top:10864;width:18;height:3" coordorigin="2947,10864" coordsize="18,3" path="m2947,10867l2965,10864e" filled="f" stroked="t" strokeweight=".555597pt" strokecolor="#221E1F">
                <v:path arrowok="t"/>
              </v:shape>
            </v:group>
            <v:group style="position:absolute;left:2954;top:10835;width:10;height:19" coordorigin="2954,10835" coordsize="10,19">
              <v:shape style="position:absolute;left:2954;top:10835;width:10;height:19" coordorigin="2954,10835" coordsize="10,19" path="m2954,10835l2962,10835,2964,10853,2955,10854,2954,10835xe" filled="t" fillcolor="#221E1F" stroked="f">
                <v:path arrowok="t"/>
                <v:fill/>
              </v:shape>
            </v:group>
            <v:group style="position:absolute;left:2946;top:10664;width:12;height:2" coordorigin="2946,10664" coordsize="12,2">
              <v:shape style="position:absolute;left:2946;top:10664;width:12;height:2" coordorigin="2946,10664" coordsize="12,2" path="m2946,10666l2958,10664e" filled="f" stroked="t" strokeweight="2.181855pt" strokecolor="#221E1F">
                <v:path arrowok="t"/>
              </v:shape>
            </v:group>
            <v:group style="position:absolute;left:2952;top:10717;width:19;height:3" coordorigin="2952,10717" coordsize="19,3">
              <v:shape style="position:absolute;left:2952;top:10717;width:19;height:3" coordorigin="2952,10717" coordsize="19,3" path="m2952,10720l2970,10717e" filled="f" stroked="t" strokeweight=".894973pt" strokecolor="#221E1F">
                <v:path arrowok="t"/>
              </v:shape>
            </v:group>
            <v:group style="position:absolute;left:2956;top:10759;width:10;height:11" coordorigin="2956,10759" coordsize="10,11">
              <v:shape style="position:absolute;left:2956;top:10759;width:10;height:11" coordorigin="2956,10759" coordsize="10,11" path="m2956,10760l2965,10759,2966,10769,2957,10770,2956,10760xe" filled="t" fillcolor="#221E1F" stroked="f">
                <v:path arrowok="t"/>
                <v:fill/>
              </v:shape>
            </v:group>
            <v:group style="position:absolute;left:2960;top:10821;width:19;height:3" coordorigin="2960,10821" coordsize="19,3">
              <v:shape style="position:absolute;left:2960;top:10821;width:19;height:3" coordorigin="2960,10821" coordsize="19,3" path="m2960,10824l2980,10821e" filled="f" stroked="t" strokeweight="1.311587pt" strokecolor="#221E1F">
                <v:path arrowok="t"/>
              </v:shape>
            </v:group>
            <v:group style="position:absolute;left:2962;top:10826;width:10;height:11" coordorigin="2962,10826" coordsize="10,11">
              <v:shape style="position:absolute;left:2962;top:10826;width:10;height:11" coordorigin="2962,10826" coordsize="10,11" path="m2962,10826l2970,10826,2971,10836,2963,10837,2962,10826xe" filled="t" fillcolor="#221E1F" stroked="f">
                <v:path arrowok="t"/>
                <v:fill/>
              </v:shape>
            </v:group>
            <v:group style="position:absolute;left:2964;top:10850;width:10;height:19" coordorigin="2964,10850" coordsize="10,19">
              <v:shape style="position:absolute;left:2964;top:10850;width:10;height:19" coordorigin="2964,10850" coordsize="10,19" path="m2964,10851l2973,10850,2974,10869,2965,10870,2964,10851xe" filled="t" fillcolor="#221E1F" stroked="f">
                <v:path arrowok="t"/>
                <v:fill/>
              </v:shape>
            </v:group>
            <v:group style="position:absolute;left:2966;top:10875;width:10;height:11" coordorigin="2966,10875" coordsize="10,11">
              <v:shape style="position:absolute;left:2966;top:10875;width:10;height:11" coordorigin="2966,10875" coordsize="10,11" path="m2966,10876l2975,10875,2976,10886,2967,10886,2966,10876xe" filled="t" fillcolor="#221E1F" stroked="f">
                <v:path arrowok="t"/>
                <v:fill/>
              </v:shape>
            </v:group>
            <v:group style="position:absolute;left:2956;top:10671;width:19;height:3" coordorigin="2956,10671" coordsize="19,3">
              <v:shape style="position:absolute;left:2956;top:10671;width:19;height:3" coordorigin="2956,10671" coordsize="19,3" path="m2956,10674l2975,10671e" filled="f" stroked="t" strokeweight="1.310566pt" strokecolor="#221E1F">
                <v:path arrowok="t"/>
              </v:shape>
            </v:group>
            <v:group style="position:absolute;left:2968;top:10800;width:10;height:11" coordorigin="2968,10800" coordsize="10,11">
              <v:shape style="position:absolute;left:2968;top:10800;width:10;height:11" coordorigin="2968,10800" coordsize="10,11" path="m2968,10801l2977,10800,2978,10810,2969,10811,2968,10801xe" filled="t" fillcolor="#221E1F" stroked="f">
                <v:path arrowok="t"/>
                <v:fill/>
              </v:shape>
            </v:group>
            <v:group style="position:absolute;left:2973;top:10850;width:10;height:11" coordorigin="2973,10850" coordsize="10,11">
              <v:shape style="position:absolute;left:2973;top:10850;width:10;height:11" coordorigin="2973,10850" coordsize="10,11" path="m2973,10850l2981,10850,2982,10860,2973,10861,2973,10850xe" filled="t" fillcolor="#221E1F" stroked="f">
                <v:path arrowok="t"/>
                <v:fill/>
              </v:shape>
            </v:group>
            <v:group style="position:absolute;left:2968;top:10707;width:19;height:3" coordorigin="2968,10707" coordsize="19,3">
              <v:shape style="position:absolute;left:2968;top:10707;width:19;height:3" coordorigin="2968,10707" coordsize="19,3" path="m2968,10710l2987,10707e" filled="f" stroked="t" strokeweight=".894956pt" strokecolor="#221E1F">
                <v:path arrowok="t"/>
              </v:shape>
            </v:group>
            <v:group style="position:absolute;left:2970;top:10717;width:9;height:9" coordorigin="2970,10717" coordsize="9,9">
              <v:shape style="position:absolute;left:2970;top:10717;width:9;height:9" coordorigin="2970,10717" coordsize="9,9" path="m2970,10722l2979,10721e" filled="f" stroked="t" strokeweight=".516773pt" strokecolor="#221E1F">
                <v:path arrowok="t"/>
              </v:shape>
            </v:group>
            <v:group style="position:absolute;left:2972;top:10741;width:10;height:19" coordorigin="2972,10741" coordsize="10,19">
              <v:shape style="position:absolute;left:2972;top:10741;width:10;height:19" coordorigin="2972,10741" coordsize="10,19" path="m2972,10742l2981,10741,2982,10760,2974,10760,2972,10742xe" filled="t" fillcolor="#221E1F" stroked="f">
                <v:path arrowok="t"/>
                <v:fill/>
              </v:shape>
            </v:group>
            <v:group style="position:absolute;left:2979;top:10824;width:12;height:36" coordorigin="2979,10824" coordsize="12,36">
              <v:shape style="position:absolute;left:2979;top:10824;width:12;height:36" coordorigin="2979,10824" coordsize="12,36" path="m2979,10825l2988,10824,2991,10859,2982,10860,2979,10825xe" filled="t" fillcolor="#221E1F" stroked="f">
                <v:path arrowok="t"/>
                <v:fill/>
              </v:shape>
            </v:group>
            <v:group style="position:absolute;left:2984;top:10875;width:9;height:9" coordorigin="2984,10875" coordsize="9,9">
              <v:shape style="position:absolute;left:2984;top:10875;width:9;height:9" coordorigin="2984,10875" coordsize="9,9" path="m2984,10880l2993,10879e" filled="f" stroked="t" strokeweight=".516965pt" strokecolor="#221E1F">
                <v:path arrowok="t"/>
              </v:shape>
            </v:group>
            <v:group style="position:absolute;left:2976;top:10691;width:9;height:9" coordorigin="2976,10691" coordsize="9,9">
              <v:shape style="position:absolute;left:2976;top:10691;width:9;height:9" coordorigin="2976,10691" coordsize="9,9" path="m2977,10696l2985,10696e" filled="f" stroked="t" strokeweight=".516773pt" strokecolor="#221E1F">
                <v:path arrowok="t"/>
              </v:shape>
            </v:group>
            <v:group style="position:absolute;left:2979;top:10724;width:12;height:36" coordorigin="2979,10724" coordsize="12,36">
              <v:shape style="position:absolute;left:2979;top:10724;width:12;height:36" coordorigin="2979,10724" coordsize="12,36" path="m2979,10724l2988,10724,2991,10759,2982,10760,2979,10724xe" filled="t" fillcolor="#221E1F" stroked="f">
                <v:path arrowok="t"/>
                <v:fill/>
              </v:shape>
            </v:group>
            <v:group style="position:absolute;left:2984;top:10782;width:10;height:11" coordorigin="2984,10782" coordsize="10,11">
              <v:shape style="position:absolute;left:2984;top:10782;width:10;height:11" coordorigin="2984,10782" coordsize="10,11" path="m2984,10783l2993,10782,2994,10792,2985,10793,2984,10783xe" filled="t" fillcolor="#221E1F" stroked="f">
                <v:path arrowok="t"/>
                <v:fill/>
              </v:shape>
            </v:group>
            <v:group style="position:absolute;left:2986;top:10807;width:13;height:53" coordorigin="2986,10807" coordsize="13,53">
              <v:shape style="position:absolute;left:2986;top:10807;width:13;height:53" coordorigin="2986,10807" coordsize="13,53" path="m2986,10807l2995,10807,3000,10858,2991,10859,2986,10807xe" filled="t" fillcolor="#221E1F" stroked="f">
                <v:path arrowok="t"/>
                <v:fill/>
              </v:shape>
            </v:group>
            <v:group style="position:absolute;left:2987;top:10717;width:28;height:5" coordorigin="2987,10717" coordsize="28,5">
              <v:shape style="position:absolute;left:2987;top:10717;width:28;height:5" coordorigin="2987,10717" coordsize="28,5" path="m2987,10721l3015,10717e" filled="f" stroked="t" strokeweight="1.310932pt" strokecolor="#221E1F">
                <v:path arrowok="t"/>
              </v:shape>
            </v:group>
            <v:group style="position:absolute;left:2988;top:10726;width:18;height:3" coordorigin="2988,10726" coordsize="18,3">
              <v:shape style="position:absolute;left:2988;top:10726;width:18;height:3" coordorigin="2988,10726" coordsize="18,3" path="m2988,10730l3006,10726e" filled="f" stroked="t" strokeweight=".555623pt" strokecolor="#221E1F">
                <v:path arrowok="t"/>
              </v:shape>
            </v:group>
            <v:group style="position:absolute;left:2991;top:10756;width:10;height:19" coordorigin="2991,10756" coordsize="10,19">
              <v:shape style="position:absolute;left:2991;top:10756;width:10;height:19" coordorigin="2991,10756" coordsize="10,19" path="m2991,10757l3000,10756,3001,10775,2992,10775,2991,10757xe" filled="t" fillcolor="#221E1F" stroked="f">
                <v:path arrowok="t"/>
                <v:fill/>
              </v:shape>
            </v:group>
            <v:group style="position:absolute;left:2993;top:10789;width:19;height:3" coordorigin="2993,10789" coordsize="19,3">
              <v:shape style="position:absolute;left:2993;top:10789;width:19;height:3" coordorigin="2993,10789" coordsize="19,3" path="m2993,10792l3012,10789e" filled="f" stroked="t" strokeweight=".972839pt" strokecolor="#221E1F">
                <v:path arrowok="t"/>
              </v:shape>
            </v:group>
            <v:group style="position:absolute;left:2995;top:10809;width:18;height:3" coordorigin="2995,10809" coordsize="18,3">
              <v:shape style="position:absolute;left:2995;top:10809;width:18;height:3" coordorigin="2995,10809" coordsize="18,3" path="m2995,10813l3013,10809e" filled="f" stroked="t" strokeweight=".555623pt" strokecolor="#221E1F">
                <v:path arrowok="t"/>
              </v:shape>
            </v:group>
            <v:group style="position:absolute;left:2998;top:10839;width:10;height:19" coordorigin="2998,10839" coordsize="10,19">
              <v:shape style="position:absolute;left:2998;top:10839;width:10;height:19" coordorigin="2998,10839" coordsize="10,19" path="m2998,10840l3007,10839,3008,10858,3000,10858,2998,10840xe" filled="t" fillcolor="#221E1F" stroked="f">
                <v:path arrowok="t"/>
                <v:fill/>
              </v:shape>
            </v:group>
            <v:group style="position:absolute;left:2998;top:10739;width:12;height:36" coordorigin="2998,10739" coordsize="12,36">
              <v:shape style="position:absolute;left:2998;top:10739;width:12;height:36" coordorigin="2998,10739" coordsize="12,36" path="m2998,10739l3007,10739,3010,10774,3001,10775,2998,10739xe" filled="t" fillcolor="#221E1F" stroked="f">
                <v:path arrowok="t"/>
                <v:fill/>
              </v:shape>
            </v:group>
            <v:group style="position:absolute;left:3005;top:10823;width:9;height:9" coordorigin="3005,10823" coordsize="9,9">
              <v:shape style="position:absolute;left:3005;top:10823;width:9;height:9" coordorigin="3005,10823" coordsize="9,9" path="m3006,10828l3014,10827e" filled="f" stroked="t" strokeweight=".516965pt" strokecolor="#221E1F">
                <v:path arrowok="t"/>
              </v:shape>
            </v:group>
            <v:group style="position:absolute;left:3007;top:10838;width:10;height:11" coordorigin="3007,10838" coordsize="10,11">
              <v:shape style="position:absolute;left:3007;top:10838;width:10;height:11" coordorigin="3007,10838" coordsize="10,11" path="m3007,10839l3015,10838,3016,10849,3008,10849,3007,10839xe" filled="t" fillcolor="#221E1F" stroked="f">
                <v:path arrowok="t"/>
                <v:fill/>
              </v:shape>
            </v:group>
            <v:group style="position:absolute;left:3008;top:10855;width:11;height:28" coordorigin="3008,10855" coordsize="11,28">
              <v:shape style="position:absolute;left:3008;top:10855;width:11;height:28" coordorigin="3008,10855" coordsize="11,28" path="m3008,10856l3017,10855,3019,10882,3011,10883,3008,10856xe" filled="t" fillcolor="#221E1F" stroked="f">
                <v:path arrowok="t"/>
                <v:fill/>
              </v:shape>
            </v:group>
            <v:group style="position:absolute;left:2999;top:10639;width:43;height:8" coordorigin="2999,10639" coordsize="43,8">
              <v:shape style="position:absolute;left:2999;top:10639;width:43;height:8" coordorigin="2999,10639" coordsize="43,8" path="m2999,10646l3042,10639e" filled="f" stroked="t" strokeweight=".670567pt" strokecolor="#221E1F">
                <v:path arrowok="t"/>
              </v:shape>
            </v:group>
            <v:group style="position:absolute;left:3003;top:10688;width:43;height:8" coordorigin="3003,10688" coordsize="43,8">
              <v:shape style="position:absolute;left:3003;top:10688;width:43;height:8" coordorigin="3003,10688" coordsize="43,8" path="m3003,10696l3047,10688e" filled="f" stroked="t" strokeweight=".670201pt" strokecolor="#221E1F">
                <v:path arrowok="t"/>
              </v:shape>
            </v:group>
            <v:group style="position:absolute;left:3007;top:10738;width:10;height:19" coordorigin="3007,10738" coordsize="10,19">
              <v:shape style="position:absolute;left:3007;top:10738;width:10;height:19" coordorigin="3007,10738" coordsize="10,19" path="m3007,10739l3016,10738,3017,10757,3008,10757,3007,10739xe" filled="t" fillcolor="#221E1F" stroked="f">
                <v:path arrowok="t"/>
                <v:fill/>
              </v:shape>
            </v:group>
            <v:group style="position:absolute;left:3009;top:10763;width:10;height:11" coordorigin="3009,10763" coordsize="10,11">
              <v:shape style="position:absolute;left:3009;top:10763;width:10;height:11" coordorigin="3009,10763" coordsize="10,11" path="m3009,10764l3018,10763,3019,10773,3010,10774,3009,10764xe" filled="t" fillcolor="#221E1F" stroked="f">
                <v:path arrowok="t"/>
                <v:fill/>
              </v:shape>
            </v:group>
            <v:group style="position:absolute;left:3012;top:10796;width:10;height:19" coordorigin="3012,10796" coordsize="10,19">
              <v:shape style="position:absolute;left:3012;top:10796;width:10;height:19" coordorigin="3012,10796" coordsize="10,19" path="m3012,10797l3021,10796,3022,10815,3013,10815,3012,10797xe" filled="t" fillcolor="#221E1F" stroked="f">
                <v:path arrowok="t"/>
                <v:fill/>
              </v:shape>
            </v:group>
            <v:group style="position:absolute;left:3015;top:10838;width:13;height:44" coordorigin="3015,10838" coordsize="13,44">
              <v:shape style="position:absolute;left:3015;top:10838;width:13;height:44" coordorigin="3015,10838" coordsize="13,44" path="m3015,10838l3024,10838,3028,10881,3019,10882,3015,10838xe" filled="t" fillcolor="#221E1F" stroked="f">
                <v:path arrowok="t"/>
                <v:fill/>
              </v:shape>
            </v:group>
            <v:group style="position:absolute;left:3009;top:10665;width:28;height:5" coordorigin="3009,10665" coordsize="28,5">
              <v:shape style="position:absolute;left:3009;top:10665;width:28;height:5" coordorigin="3009,10665" coordsize="28,5" path="m3009,10670l3036,10665e" filled="f" stroked="t" strokeweight="1.428152pt" strokecolor="#221E1F">
                <v:path arrowok="t"/>
              </v:shape>
            </v:group>
            <v:group style="position:absolute;left:3013;top:10712;width:10;height:11" coordorigin="3013,10712" coordsize="10,11">
              <v:shape style="position:absolute;left:3013;top:10712;width:10;height:11" coordorigin="3013,10712" coordsize="10,11" path="m3013,10713l3022,10712,3023,10723,3014,10723,3013,10713xe" filled="t" fillcolor="#221E1F" stroked="f">
                <v:path arrowok="t"/>
                <v:fill/>
              </v:shape>
            </v:group>
            <v:group style="position:absolute;left:3015;top:10729;width:10;height:11" coordorigin="3015,10729" coordsize="10,11">
              <v:shape style="position:absolute;left:3015;top:10729;width:10;height:11" coordorigin="3015,10729" coordsize="10,11" path="m3015,10730l3024,10729,3024,10739,3016,10740,3015,10730xe" filled="t" fillcolor="#221E1F" stroked="f">
                <v:path arrowok="t"/>
                <v:fill/>
              </v:shape>
            </v:group>
            <v:group style="position:absolute;left:3016;top:10745;width:10;height:11" coordorigin="3016,10745" coordsize="10,11">
              <v:shape style="position:absolute;left:3016;top:10745;width:10;height:11" coordorigin="3016,10745" coordsize="10,11" path="m3016,10746l3025,10745,3026,10756,3017,10757,3016,10746xe" filled="t" fillcolor="#221E1F" stroked="f">
                <v:path arrowok="t"/>
                <v:fill/>
              </v:shape>
            </v:group>
            <v:group style="position:absolute;left:3019;top:10779;width:10;height:11" coordorigin="3019,10779" coordsize="10,11">
              <v:shape style="position:absolute;left:3019;top:10779;width:10;height:11" coordorigin="3019,10779" coordsize="10,11" path="m3019,10779l3028,10779,3029,10789,3020,10790,3019,10779xe" filled="t" fillcolor="#221E1F" stroked="f">
                <v:path arrowok="t"/>
                <v:fill/>
              </v:shape>
            </v:group>
            <v:group style="position:absolute;left:3021;top:10795;width:13;height:53" coordorigin="3021,10795" coordsize="13,53">
              <v:shape style="position:absolute;left:3021;top:10795;width:13;height:53" coordorigin="3021,10795" coordsize="13,53" path="m3021,10796l3029,10795,3034,10847,3025,10848,3021,10796xe" filled="t" fillcolor="#221E1F" stroked="f">
                <v:path arrowok="t"/>
                <v:fill/>
              </v:shape>
            </v:group>
            <v:group style="position:absolute;left:3026;top:10853;width:10;height:11" coordorigin="3026,10853" coordsize="10,11">
              <v:shape style="position:absolute;left:3026;top:10853;width:10;height:11" coordorigin="3026,10853" coordsize="10,11" path="m3026,10854l3034,10853,3035,10864,3027,10864,3026,10854xe" filled="t" fillcolor="#221E1F" stroked="f">
                <v:path arrowok="t"/>
                <v:fill/>
              </v:shape>
            </v:group>
            <v:group style="position:absolute;left:3027;top:10870;width:10;height:11" coordorigin="3027,10870" coordsize="10,11">
              <v:shape style="position:absolute;left:3027;top:10870;width:10;height:11" coordorigin="3027,10870" coordsize="10,11" path="m3027,10871l3036,10870,3037,10880,3028,10881,3027,10871xe" filled="t" fillcolor="#221E1F" stroked="f">
                <v:path arrowok="t"/>
                <v:fill/>
              </v:shape>
            </v:group>
            <v:group style="position:absolute;left:3021;top:10704;width:9;height:9" coordorigin="3021,10704" coordsize="9,9">
              <v:shape style="position:absolute;left:3021;top:10704;width:9;height:9" coordorigin="3021,10704" coordsize="9,9" path="m3022,10709l3031,10708e" filled="f" stroked="t" strokeweight=".516965pt" strokecolor="#221E1F">
                <v:path arrowok="t"/>
              </v:shape>
            </v:group>
            <v:group style="position:absolute;left:3028;top:10779;width:9;height:9" coordorigin="3028,10779" coordsize="9,9">
              <v:shape style="position:absolute;left:3028;top:10779;width:9;height:9" coordorigin="3028,10779" coordsize="9,9" path="m3028,10784l3037,10783e" filled="f" stroked="t" strokeweight=".516773pt" strokecolor="#221E1F">
                <v:path arrowok="t"/>
              </v:shape>
            </v:group>
            <v:group style="position:absolute;left:3031;top:10811;width:11;height:28" coordorigin="3031,10811" coordsize="11,28">
              <v:shape style="position:absolute;left:3031;top:10811;width:11;height:28" coordorigin="3031,10811" coordsize="11,28" path="m3031,10812l3039,10811,3042,10838,3033,10839,3031,10812xe" filled="t" fillcolor="#221E1F" stroked="f">
                <v:path arrowok="t"/>
                <v:fill/>
              </v:shape>
            </v:group>
            <v:group style="position:absolute;left:3034;top:10844;width:12;height:36" coordorigin="3034,10844" coordsize="12,36">
              <v:shape style="position:absolute;left:3034;top:10844;width:12;height:36" coordorigin="3034,10844" coordsize="12,36" path="m3034,10845l3042,10844,3045,10880,3037,10880,3034,10845xe" filled="t" fillcolor="#221E1F" stroked="f">
                <v:path arrowok="t"/>
                <v:fill/>
              </v:shape>
            </v:group>
            <v:group style="position:absolute;left:3030;top:10710;width:19;height:3" coordorigin="3030,10710" coordsize="19,3">
              <v:shape style="position:absolute;left:3030;top:10710;width:19;height:3" coordorigin="3030,10710" coordsize="19,3" path="m3030,10713l3049,10710e" filled="f" stroked="t" strokeweight=".973022pt" strokecolor="#221E1F">
                <v:path arrowok="t"/>
              </v:shape>
            </v:group>
            <v:group style="position:absolute;left:3034;top:10744;width:13;height:44" coordorigin="3034,10744" coordsize="13,44">
              <v:shape style="position:absolute;left:3034;top:10744;width:13;height:44" coordorigin="3034,10744" coordsize="13,44" path="m3034,10745l3042,10744,3046,10787,3037,10788,3034,10745xe" filled="t" fillcolor="#221E1F" stroked="f">
                <v:path arrowok="t"/>
                <v:fill/>
              </v:shape>
            </v:group>
            <v:group style="position:absolute;left:3039;top:10805;width:26;height:5" coordorigin="3039,10805" coordsize="26,5">
              <v:shape style="position:absolute;left:3039;top:10805;width:26;height:5" coordorigin="3039,10805" coordsize="26,5" path="m3039,10809l3066,10805e" filled="f" stroked="t" strokeweight=".593734pt" strokecolor="#221E1F">
                <v:path arrowok="t"/>
              </v:shape>
            </v:group>
            <v:group style="position:absolute;left:3040;top:10819;width:10;height:11" coordorigin="3040,10819" coordsize="10,11">
              <v:shape style="position:absolute;left:3040;top:10819;width:10;height:11" coordorigin="3040,10819" coordsize="10,11" path="m3040,10819l3049,10819,3050,10829,3041,10830,3040,10819xe" filled="t" fillcolor="#221E1F" stroked="f">
                <v:path arrowok="t"/>
                <v:fill/>
              </v:shape>
            </v:group>
            <v:group style="position:absolute;left:3043;top:10852;width:11;height:28" coordorigin="3043,10852" coordsize="11,28">
              <v:shape style="position:absolute;left:3043;top:10852;width:11;height:28" coordorigin="3043,10852" coordsize="11,28" path="m3043,10853l3052,10852,3054,10879,3045,10880,3043,10853xe" filled="t" fillcolor="#221E1F" stroked="f">
                <v:path arrowok="t"/>
                <v:fill/>
              </v:shape>
            </v:group>
            <v:group style="position:absolute;left:3043;top:10744;width:9;height:9" coordorigin="3043,10744" coordsize="9,9">
              <v:shape style="position:absolute;left:3043;top:10744;width:9;height:9" coordorigin="3043,10744" coordsize="9,9" path="m3043,10749l3052,10748e" filled="f" stroked="t" strokeweight=".516773pt" strokecolor="#221E1F">
                <v:path arrowok="t"/>
              </v:shape>
            </v:group>
            <v:group style="position:absolute;left:3045;top:10776;width:10;height:11" coordorigin="3045,10776" coordsize="10,11">
              <v:shape style="position:absolute;left:3045;top:10776;width:10;height:11" coordorigin="3045,10776" coordsize="10,11" path="m3045,10777l3054,10776,3055,10787,3046,10787,3045,10777xe" filled="t" fillcolor="#221E1F" stroked="f">
                <v:path arrowok="t"/>
                <v:fill/>
              </v:shape>
            </v:group>
            <v:group style="position:absolute;left:3051;top:10855;width:19;height:3" coordorigin="3051,10855" coordsize="19,3">
              <v:shape style="position:absolute;left:3051;top:10855;width:19;height:3" coordorigin="3051,10855" coordsize="19,3" path="m3051,10858l3071,10855e" filled="f" stroked="t" strokeweight="1.311569pt" strokecolor="#221E1F">
                <v:path arrowok="t"/>
              </v:shape>
            </v:group>
            <v:group style="position:absolute;left:3042;top:10635;width:14;height:61" coordorigin="3042,10635" coordsize="14,61">
              <v:shape style="position:absolute;left:3042;top:10635;width:14;height:61" coordorigin="3042,10635" coordsize="14,61" path="m3042,10635l3050,10635,3056,10695,3047,10695,3042,10635xe" filled="t" fillcolor="#221E1F" stroked="f">
                <v:path arrowok="t"/>
                <v:fill/>
              </v:shape>
            </v:group>
            <v:group style="position:absolute;left:3050;top:10734;width:10;height:19" coordorigin="3050,10734" coordsize="10,19">
              <v:shape style="position:absolute;left:3050;top:10734;width:10;height:19" coordorigin="3050,10734" coordsize="10,19" path="m3050,10735l3059,10734,3061,10753,3052,10754,3050,10735xe" filled="t" fillcolor="#221E1F" stroked="f">
                <v:path arrowok="t"/>
                <v:fill/>
              </v:shape>
            </v:group>
            <v:group style="position:absolute;left:3053;top:10759;width:10;height:11" coordorigin="3053,10759" coordsize="10,11">
              <v:shape style="position:absolute;left:3053;top:10759;width:10;height:11" coordorigin="3053,10759" coordsize="10,11" path="m3053,10760l3061,10759,3062,10769,3053,10770,3053,10760xe" filled="t" fillcolor="#221E1F" stroked="f">
                <v:path arrowok="t"/>
                <v:fill/>
              </v:shape>
            </v:group>
            <v:group style="position:absolute;left:3054;top:10776;width:10;height:19" coordorigin="3054,10776" coordsize="10,19">
              <v:shape style="position:absolute;left:3054;top:10776;width:10;height:19" coordorigin="3054,10776" coordsize="10,19" path="m3054,10776l3063,10776,3064,10794,3056,10795,3054,10776xe" filled="t" fillcolor="#221E1F" stroked="f">
                <v:path arrowok="t"/>
                <v:fill/>
              </v:shape>
            </v:group>
            <v:group style="position:absolute;left:3058;top:10826;width:9;height:9" coordorigin="3058,10826" coordsize="9,9">
              <v:shape style="position:absolute;left:3058;top:10826;width:9;height:9" coordorigin="3058,10826" coordsize="9,9" path="m3059,10831l3068,10831e" filled="f" stroked="t" strokeweight=".516965pt" strokecolor="#221E1F">
                <v:path arrowok="t"/>
              </v:shape>
            </v:group>
            <w10:wrap type="none"/>
          </v:group>
        </w:pict>
      </w:r>
      <w:r>
        <w:rPr/>
        <w:pict>
          <w10:wrap type="none"/>
          <v:shape style="position:absolute;margin-left:169.509567pt;margin-top:466.879364pt;width:1.335493pt;height:2.533878pt;mso-position-horizontal-relative:page;mso-position-vertical-relative:page;z-index:-2040;rotation:3" type="#_x0000_t136" fillcolor="#FFFFFF" stroked="f">
            <o:extrusion v:ext="view" autorotationcenter="t"/>
            <v:textpath style="font-family:&amp;quot;Arial&amp;quot;;font-size:2pt;v-text-kern:t;mso-text-shadow:auto" string="s"/>
          </v:shape>
        </w:pict>
      </w:r>
      <w:r>
        <w:rPr/>
        <w:pict>
          <w10:wrap type="none"/>
          <v:shape style="position:absolute;margin-left:170.584869pt;margin-top:469.98056pt;width:1.335493pt;height:2.533878pt;mso-position-horizontal-relative:page;mso-position-vertical-relative:page;z-index:-2039;rotation:3" type="#_x0000_t136" fillcolor="#FFFFFF" stroked="f">
            <o:extrusion v:ext="view" autorotationcenter="t"/>
            <v:textpath style="font-family:&amp;quot;Arial&amp;quot;;font-size:2pt;v-text-kern:t;mso-text-shadow:auto" string="s"/>
          </v:shape>
        </w:pict>
      </w:r>
      <w:r>
        <w:rPr/>
        <w:pict>
          <w10:wrap type="none"/>
          <v:shape style="position:absolute;margin-left:170.569229pt;margin-top:473.056pt;width:2.535577pt;height:2.533884pt;mso-position-horizontal-relative:page;mso-position-vertical-relative:page;z-index:-2038;rotation:3" type="#_x0000_t136" fillcolor="#FFFFFF" stroked="f">
            <o:extrusion v:ext="view" autorotationcenter="t"/>
            <v:textpath style="font-family:&amp;quot;Arial&amp;quot;;font-size:2pt;v-text-kern:t;mso-text-shadow:auto" string="B)"/>
          </v:shape>
        </w:pict>
      </w:r>
      <w:r>
        <w:rPr/>
        <w:pict>
          <w10:wrap type="none"/>
          <v:shape style="position:absolute;margin-left:169.840149pt;margin-top:476.224487pt;width:8.712976pt;height:2.533913pt;mso-position-horizontal-relative:page;mso-position-vertical-relative:page;z-index:-2037;rotation:3" type="#_x0000_t136" fillcolor="#FFFFFF" stroked="f">
            <o:extrusion v:ext="view" autorotationcenter="t"/>
            <v:textpath style="font-family:&amp;quot;Arial&amp;quot;;font-size:2pt;v-text-kern:t;mso-text-shadow:auto" string="WFOP)"/>
          </v:shape>
        </w:pict>
      </w:r>
      <w:r>
        <w:rPr/>
        <w:pict>
          <w10:wrap type="none"/>
          <v:shape style="position:absolute;margin-left:116.453093pt;margin-top:389.975466pt;width:11.501825pt;height:1.52648pt;mso-position-horizontal-relative:page;mso-position-vertical-relative:page;z-index:-2036;rotation:93" type="#_x0000_t136" fillcolor="#FFFFFF" stroked="f">
            <o:extrusion v:ext="view" autorotationcenter="t"/>
            <v:textpath style="font-family:&amp;quot;Times New Roman&amp;quot;;font-size:1pt;v-text-kern:t;mso-text-shadow:auto;font-weight:bold" string="Chip Scale Review"/>
          </v:shape>
        </w:pict>
      </w:r>
      <w:r>
        <w:rPr/>
        <w:pict>
          <w10:wrap type="none"/>
          <v:shape style="position:absolute;margin-left:46.213512pt;margin-top:457.287018pt;width:21.448649pt;height:2.109755pt;mso-position-horizontal-relative:page;mso-position-vertical-relative:page;z-index:-2035;rotation:355" type="#_x0000_t136" fillcolor="#FFFFFF" stroked="f">
            <o:extrusion v:ext="view" autorotationcenter="t"/>
            <v:textpath style="font-family:&amp;quot;Arial&amp;quot;;font-size:2pt;v-text-kern:t;mso-text-shadow:auto" string="Volume 17, Number 6"/>
          </v:shape>
        </w:pict>
      </w:r>
      <w:r>
        <w:rPr/>
        <w:pict>
          <w10:wrap type="none"/>
          <v:shape style="position:absolute;margin-left:118.362228pt;margin-top:450.687378pt;width:28.01713pt;height:2.109762pt;mso-position-horizontal-relative:page;mso-position-vertical-relative:page;z-index:-2034;rotation:355" type="#_x0000_t136" fillcolor="#FFFFFF" stroked="f">
            <o:extrusion v:ext="view" autorotationcenter="t"/>
            <v:textpath style="font-family:&amp;quot;Arial&amp;quot;;font-size:2pt;v-text-kern:t;mso-text-shadow:auto" string="November • December 2013"/>
          </v:shape>
        </w:pict>
      </w:r>
      <w:r>
        <w:rPr/>
        <w:pict>
          <w10:wrap type="none"/>
          <v:shape style="position:absolute;margin-left:47.52182pt;margin-top:470.095856pt;width:71.401648pt;height:4.219534pt;mso-position-horizontal-relative:page;mso-position-vertical-relative:page;z-index:-2033;rotation:355" type="#_x0000_t136" fillcolor="#FFFFFF" stroked="f">
            <o:extrusion v:ext="view" autorotationcenter="t"/>
            <v:textpath style="font-family:&amp;quot;Arial&amp;quot;;font-size:4pt;v-text-kern:t;mso-text-shadow:auto" string="Test sockets for the  parallel world"/>
          </v:shape>
        </w:pict>
      </w:r>
      <w:r>
        <w:rPr/>
        <w:pict>
          <w10:wrap type="none"/>
          <v:shape style="position:absolute;margin-left:45.599289pt;margin-top:448.956909pt;width:48.669141pt;height:4.1081pt;mso-position-horizontal-relative:page;mso-position-vertical-relative:page;z-index:-2032;rotation:356" type="#_x0000_t136" fillcolor="#FFFFFF" stroked="f">
            <o:extrusion v:ext="view" autorotationcenter="t"/>
            <v:textpath style="font-family:&amp;quot;Arial&amp;quot;;font-size:3pt;v-text-kern:t;mso-text-shadow:auto" string="The International Magazine for the"/>
          </v:shape>
        </w:pict>
      </w:r>
      <w:r>
        <w:rPr/>
        <w:pict>
          <w10:wrap type="none"/>
          <v:shape style="position:absolute;margin-left:117.751335pt;margin-top:443.731049pt;width:27.969346pt;height:3.746957pt;mso-position-horizontal-relative:page;mso-position-vertical-relative:page;z-index:-2031;rotation:356" type="#_x0000_t136" fillcolor="#FFFFFF" stroked="f">
            <o:extrusion v:ext="view" autorotationcenter="t"/>
            <v:textpath style="font-family:&amp;quot;Arial&amp;quot;;font-size:3pt;v-text-kern:t;mso-text-shadow:auto" string="Packaging Industry"/>
          </v:shape>
        </w:pict>
      </w:r>
      <w:r>
        <w:rPr/>
        <w:pict>
          <w10:wrap type="none"/>
          <v:shape style="position:absolute;margin-left:48.058037pt;margin-top:478.359039pt;width:7.363119pt;height:3.387504pt;mso-position-horizontal-relative:page;mso-position-vertical-relative:page;z-index:-2030;rotation:356" type="#_x0000_t136" fillcolor="#FFFFFF" stroked="f">
            <o:extrusion v:ext="view" autorotationcenter="t"/>
            <v:textpath style="font-family:&amp;quot;Arial&amp;quot;;font-size:3pt;v-text-kern:t;mso-text-shadow:auto" string="P. 11"/>
          </v:shape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1" w:lineRule="auto"/>
        <w:ind w:left="120" w:right="-47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896999pt;margin-top:-187.521027pt;width:144.015236pt;height:170.88pt;mso-position-horizontal-relative:page;mso-position-vertical-relative:paragraph;z-index:-2046" type="#_x0000_t202" filled="f" stroked="f">
            <v:textbox inset="0,0,0,0">
              <w:txbxContent>
                <w:p>
                  <w:pPr>
                    <w:spacing w:before="3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1836" w:right="-20"/>
                    <w:jc w:val="left"/>
                    <w:rPr>
                      <w:rFonts w:ascii="Arial" w:hAnsi="Arial" w:cs="Arial" w:eastAsia="Arial"/>
                      <w:sz w:val="4"/>
                      <w:szCs w:val="4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100"/>
                      <w:position w:val="11"/>
                    </w:rPr>
                    <w:t>September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100"/>
                      <w:position w:val="11"/>
                    </w:rPr>
                    <w:t>                  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4"/>
                      <w:w w:val="100"/>
                      <w:position w:val="11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4"/>
                      <w:w w:val="100"/>
                      <w:position w:val="2"/>
                    </w:rPr>
                    <w:t>V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00"/>
                      <w:position w:val="2"/>
                    </w:rPr>
                    <w:t>olume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5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00"/>
                      <w:position w:val="1"/>
                    </w:rPr>
                    <w:t>17,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2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00"/>
                      <w:position w:val="1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5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05"/>
                      <w:position w:val="0"/>
                    </w:rPr>
                    <w:t>5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9" w:after="0" w:line="115" w:lineRule="auto"/>
                    <w:ind w:left="1826" w:right="994" w:firstLine="6"/>
                    <w:jc w:val="center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0"/>
                    </w:rPr>
                    <w:t>-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0"/>
                    </w:rPr>
                    <w:t> 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7"/>
                    </w:rPr>
                    <w:t>October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80" w:after="0" w:line="240" w:lineRule="auto"/>
                    <w:ind w:left="1801" w:right="979"/>
                    <w:jc w:val="center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0"/>
                    </w:rPr>
                    <w:t>2013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33" w:after="0" w:line="240" w:lineRule="auto"/>
                    <w:ind w:left="1801" w:right="984"/>
                    <w:jc w:val="center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0"/>
                    </w:rPr>
                    <w:t>V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16" w:lineRule="exact"/>
                    <w:ind w:left="1794" w:right="982"/>
                    <w:jc w:val="center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7"/>
                    </w:rPr>
                    <w:t>olume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53" w:after="0" w:line="240" w:lineRule="auto"/>
                    <w:ind w:left="1795" w:right="989"/>
                    <w:jc w:val="center"/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90"/>
                    </w:rPr>
                    <w:t>17,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4" w:after="0" w:line="109" w:lineRule="exact"/>
                    <w:ind w:right="27"/>
                    <w:jc w:val="righ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100"/>
                      <w:position w:val="6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100"/>
                      <w:position w:val="6"/>
                    </w:rPr>
                    <w:t>                   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1"/>
                      <w:w w:val="100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0"/>
                      <w:w w:val="110"/>
                      <w:position w:val="1"/>
                    </w:rPr>
                    <w:t>Packaging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-5"/>
                      <w:w w:val="11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0"/>
                      <w:w w:val="114"/>
                      <w:position w:val="-1"/>
                    </w:rPr>
                    <w:t>Innovations: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91" w:lineRule="exact"/>
                    <w:ind w:right="-20"/>
                    <w:jc w:val="righ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100"/>
                      <w:position w:val="4"/>
                    </w:rPr>
                    <w:t>5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0"/>
                      <w:w w:val="100"/>
                      <w:position w:val="4"/>
                    </w:rPr>
                    <w:t>                   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FFFFFF"/>
                      <w:spacing w:val="5"/>
                      <w:w w:val="100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0"/>
                      <w:w w:val="108"/>
                      <w:position w:val="2"/>
                    </w:rPr>
                    <w:t>Graphene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-5"/>
                      <w:w w:val="108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0"/>
                      <w:w w:val="100"/>
                      <w:position w:val="0"/>
                    </w:rPr>
                    <w:t>for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11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FFFFFF"/>
                      <w:spacing w:val="0"/>
                      <w:w w:val="108"/>
                      <w:position w:val="0"/>
                    </w:rPr>
                    <w:t>Next-Gener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55" w:after="0" w:line="240" w:lineRule="auto"/>
                    <w:ind w:right="709"/>
                    <w:jc w:val="righ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FFFFFF"/>
                      <w:spacing w:val="-12"/>
                      <w:w w:val="100"/>
                    </w:rPr>
                    <w:t>P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FFFFFF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FFFFFF"/>
                      <w:spacing w:val="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FFFFFF"/>
                      <w:spacing w:val="0"/>
                      <w:w w:val="108"/>
                    </w:rPr>
                    <w:t>20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70" w:after="0" w:line="83" w:lineRule="exact"/>
                    <w:ind w:right="83"/>
                    <w:jc w:val="righ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•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 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7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A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0"/>
                      <w:position w:val="1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u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s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0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9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0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m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0"/>
                    </w:rPr>
                    <w:t>agi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1"/>
                    </w:rPr>
                    <w:t>s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1"/>
                    </w:rPr>
                    <w:t>p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2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6"/>
                      <w:position w:val="-2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7"/>
                      <w:position w:val="-2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2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2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2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3" w:lineRule="exact"/>
                    <w:ind w:right="27"/>
                    <w:jc w:val="righ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•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 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7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0"/>
                      <w:position w:val="2"/>
                    </w:rPr>
                    <w:t>M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0"/>
                      <w:position w:val="2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2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2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l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g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1"/>
                    </w:rPr>
                    <w:t>y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11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f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0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2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B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u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m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p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1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1"/>
                    </w:rPr>
                    <w:t>P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6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2"/>
                    </w:rPr>
                    <w:t>s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-2"/>
                    </w:rPr>
                    <w:t>s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2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1" w:lineRule="exact"/>
                    <w:ind w:right="5"/>
                    <w:jc w:val="righ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•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 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7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6"/>
                      <w:position w:val="2"/>
                    </w:rPr>
                    <w:t>W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6"/>
                      <w:position w:val="2"/>
                    </w:rPr>
                    <w:t>af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2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5"/>
                      <w:w w:val="106"/>
                      <w:position w:val="1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6"/>
                      <w:position w:val="1"/>
                    </w:rPr>
                    <w:t>-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6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-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6"/>
                      <w:position w:val="1"/>
                    </w:rPr>
                    <w:t>W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6"/>
                      <w:position w:val="1"/>
                    </w:rPr>
                    <w:t>af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0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6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B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0"/>
                      <w:position w:val="0"/>
                    </w:rPr>
                    <w:t>d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0"/>
                      <w:position w:val="-1"/>
                    </w:rPr>
                    <w:t>3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2"/>
                    </w:rPr>
                    <w:t>D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2"/>
                      <w:w w:val="100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7"/>
                      <w:position w:val="-2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2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1" w:lineRule="exact"/>
                    <w:ind w:right="5"/>
                    <w:jc w:val="righ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•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 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7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2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2"/>
                    </w:rPr>
                    <w:t>he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6"/>
                      <w:position w:val="2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2"/>
                    </w:rPr>
                    <w:t>m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6"/>
                      <w:position w:val="1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m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1"/>
                    </w:rPr>
                    <w:t>p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0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0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0"/>
                    </w:rPr>
                    <w:t>s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0"/>
                    </w:rPr>
                    <w:t>s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0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6"/>
                      <w:position w:val="0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0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ng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6"/>
                      <w:position w:val="-2"/>
                    </w:rPr>
                    <w:t>(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6"/>
                      <w:position w:val="-2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2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75" w:lineRule="exact"/>
                    <w:ind w:right="21"/>
                    <w:jc w:val="righ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4"/>
                    </w:rPr>
                    <w:t>•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4"/>
                    </w:rPr>
                    <w:t> 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7"/>
                      <w:w w:val="100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0"/>
                      <w:position w:val="3"/>
                    </w:rPr>
                    <w:t>W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3"/>
                    </w:rPr>
                    <w:t>a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3"/>
                    </w:rPr>
                    <w:t>f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3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5"/>
                      <w:w w:val="100"/>
                      <w:position w:val="3"/>
                    </w:rPr>
                    <w:t>r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0"/>
                      <w:position w:val="3"/>
                    </w:rPr>
                    <w:t>-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2"/>
                    </w:rPr>
                    <w:t>L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0"/>
                      <w:position w:val="2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0"/>
                      <w:position w:val="2"/>
                    </w:rPr>
                    <w:t>v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2"/>
                    </w:rPr>
                    <w:t>e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l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5"/>
                      <w:w w:val="100"/>
                      <w:position w:val="2"/>
                    </w:rPr>
                    <w:t>F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2"/>
                    </w:rPr>
                    <w:t>a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0"/>
                      <w:position w:val="2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1"/>
                      <w:w w:val="100"/>
                      <w:position w:val="1"/>
                    </w:rPr>
                    <w:t>-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2"/>
                      <w:w w:val="100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1"/>
                    </w:rPr>
                    <w:t>u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9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4"/>
                      <w:w w:val="100"/>
                      <w:position w:val="1"/>
                    </w:rPr>
                    <w:t>P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a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c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k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0"/>
                    </w:rPr>
                    <w:t>agi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-3"/>
                      <w:w w:val="100"/>
                      <w:position w:val="0"/>
                    </w:rPr>
                    <w:t>n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0"/>
                      <w:position w:val="-1"/>
                    </w:rPr>
                    <w:t>g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1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FFFFFF"/>
                      <w:spacing w:val="0"/>
                      <w:w w:val="106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0" w:after="0" w:line="240" w:lineRule="auto"/>
                    <w:ind w:right="10"/>
                    <w:jc w:val="right"/>
                    <w:rPr>
                      <w:rFonts w:ascii="Arial" w:hAnsi="Arial" w:cs="Arial" w:eastAsia="Arial"/>
                      <w:sz w:val="4"/>
                      <w:szCs w:val="4"/>
                    </w:rPr>
                  </w:pPr>
                  <w:rPr/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4"/>
                    </w:rPr>
                    <w:t>I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3"/>
                      <w:w w:val="116"/>
                      <w:position w:val="4"/>
                    </w:rPr>
                    <w:t>N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4"/>
                    </w:rPr>
                    <w:t>T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16"/>
                      <w:position w:val="4"/>
                    </w:rPr>
                    <w:t>E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4"/>
                    </w:rPr>
                    <w:t>R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4"/>
                    </w:rPr>
                    <w:t>N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7"/>
                      <w:w w:val="116"/>
                      <w:position w:val="3"/>
                    </w:rPr>
                    <w:t>A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3"/>
                    </w:rPr>
                    <w:t>T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3"/>
                    </w:rPr>
                    <w:t>I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3"/>
                    </w:rPr>
                    <w:t>O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3"/>
                    </w:rPr>
                    <w:t>N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3"/>
                    </w:rPr>
                    <w:t>A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16"/>
                      <w:position w:val="2"/>
                    </w:rPr>
                    <w:t>L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3"/>
                      <w:w w:val="116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2"/>
                    </w:rPr>
                    <w:t>D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2"/>
                    </w:rPr>
                    <w:t>I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2"/>
                    </w:rPr>
                    <w:t>R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3"/>
                      <w:w w:val="116"/>
                      <w:position w:val="2"/>
                    </w:rPr>
                    <w:t>E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3"/>
                      <w:w w:val="116"/>
                      <w:position w:val="2"/>
                    </w:rPr>
                    <w:t>C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3"/>
                      <w:w w:val="116"/>
                      <w:position w:val="1"/>
                    </w:rPr>
                    <w:t>T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6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3"/>
                      <w:w w:val="116"/>
                      <w:position w:val="1"/>
                    </w:rPr>
                    <w:t>R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16"/>
                      <w:position w:val="1"/>
                    </w:rPr>
                    <w:t>Y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4"/>
                      <w:w w:val="116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00"/>
                      <w:position w:val="1"/>
                    </w:rPr>
                    <w:t>O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7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3"/>
                      <w:w w:val="124"/>
                      <w:position w:val="0"/>
                    </w:rPr>
                    <w:t>B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-2"/>
                      <w:w w:val="114"/>
                      <w:position w:val="0"/>
                    </w:rPr>
                    <w:t>O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FFFFFF"/>
                      <w:spacing w:val="0"/>
                      <w:w w:val="114"/>
                      <w:position w:val="0"/>
                    </w:rPr>
                    <w:t>ND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" w:after="0" w:line="140" w:lineRule="exact"/>
                    <w:jc w:val="left"/>
                    <w:rPr>
                      <w:sz w:val="14"/>
                      <w:szCs w:val="14"/>
                    </w:rPr>
                  </w:pPr>
                  <w:rPr/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spacing w:before="0" w:after="0" w:line="240" w:lineRule="auto"/>
                    <w:ind w:left="1712" w:right="1034"/>
                    <w:jc w:val="center"/>
                    <w:rPr>
                      <w:rFonts w:ascii="Times New Roman" w:hAnsi="Times New Roman" w:cs="Times New Roman" w:eastAsia="Times New Roman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FFFFFF"/>
                      <w:spacing w:val="0"/>
                      <w:w w:val="96"/>
                      <w:b/>
                      <w:bCs/>
                    </w:rPr>
                    <w:t>ChipScaleReview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40" w:lineRule="auto"/>
                    <w:ind w:left="1721" w:right="1056"/>
                    <w:jc w:val="center"/>
                    <w:rPr>
                      <w:rFonts w:ascii="Times New Roman" w:hAnsi="Times New Roman" w:cs="Times New Roman" w:eastAsia="Times New Roman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FFFFFF"/>
                      <w:spacing w:val="0"/>
                      <w:w w:val="96"/>
                      <w:b/>
                      <w:bCs/>
                    </w:rPr>
                    <w:t>.com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 style="position:absolute;margin-left:49.066364pt;margin-top:-96.226112pt;width:27.290654pt;height:3.926981pt;mso-position-horizontal-relative:page;mso-position-vertical-relative:paragraph;z-index:-2029;rotation:356" type="#_x0000_t136" fillcolor="#FFFFFF" stroked="f">
            <o:extrusion v:ext="view" autorotationcenter="t"/>
            <v:textpath style="font-family:&amp;quot;Arial&amp;quot;;font-size:3pt;v-text-kern:t;mso-text-shadow:auto" string="Failure analysis"/>
          </v:shape>
        </w:pict>
      </w:r>
      <w:r>
        <w:rPr/>
        <w:pict>
          <w10:wrap type="none"/>
          <v:shape style="position:absolute;margin-left:49.525383pt;margin-top:-91.137672pt;width:32.31474pt;height:4.01464pt;mso-position-horizontal-relative:page;mso-position-vertical-relative:paragraph;z-index:-2028;rotation:356" type="#_x0000_t136" fillcolor="#FFFFFF" stroked="f">
            <o:extrusion v:ext="view" autorotationcenter="t"/>
            <v:textpath style="font-family:&amp;quot;Arial&amp;quot;;font-size:3pt;v-text-kern:t;mso-text-shadow:auto" string="Ultra-high BW PoP"/>
          </v:shape>
        </w:pict>
      </w:r>
      <w:r>
        <w:rPr/>
        <w:pict>
          <w10:wrap type="none"/>
          <v:shape style="position:absolute;margin-left:49.95834pt;margin-top:-86.795876pt;width:51.611765pt;height:4.351498pt;mso-position-horizontal-relative:page;mso-position-vertical-relative:paragraph;z-index:-2027;rotation:356" type="#_x0000_t136" fillcolor="#FFFFFF" stroked="f">
            <o:extrusion v:ext="view" autorotationcenter="t"/>
            <v:textpath style="font-family:&amp;quot;Arial&amp;quot;;font-size:3pt;v-text-kern:t;mso-text-shadow:auto" string="Wet-etch processing for TSVs"/>
          </v:shape>
        </w:pict>
      </w:r>
      <w:r>
        <w:rPr/>
        <w:pict>
          <w10:wrap type="none"/>
          <v:shape style="position:absolute;margin-left:50.427143pt;margin-top:-81.427208pt;width:51.278741pt;height:4.345665pt;mso-position-horizontal-relative:page;mso-position-vertical-relative:paragraph;z-index:-2026;rotation:356" type="#_x0000_t136" fillcolor="#FFFFFF" stroked="f">
            <o:extrusion v:ext="view" autorotationcenter="t"/>
            <v:textpath style="font-family:&amp;quot;Arial&amp;quot;;font-size:3pt;v-text-kern:t;mso-text-shadow:auto" string="C4 flux  deposition challenges"/>
          </v:shape>
        </w:pict>
      </w:r>
      <w:r>
        <w:rPr/>
        <w:pict>
          <w10:wrap type="none"/>
          <v:shape style="position:absolute;margin-left:50.878407pt;margin-top:-76.561104pt;width:60.553533pt;height:4.507492pt;mso-position-horizontal-relative:page;mso-position-vertical-relative:paragraph;z-index:-2025;rotation:356" type="#_x0000_t136" fillcolor="#FFFFFF" stroked="f">
            <o:extrusion v:ext="view" autorotationcenter="t"/>
            <v:textpath style="font-family:&amp;quot;Arial&amp;quot;;font-size:3pt;v-text-kern:t;mso-text-shadow:auto" string="IC package inspection &amp; metrology"/>
          </v:shape>
        </w:pict>
      </w:r>
      <w:r>
        <w:rPr>
          <w:rFonts w:ascii="Arial" w:hAnsi="Arial" w:cs="Arial" w:eastAsia="Arial"/>
          <w:sz w:val="22"/>
          <w:szCs w:val="22"/>
          <w:color w:val="231F20"/>
          <w:spacing w:val="6"/>
          <w:w w:val="100"/>
          <w:b/>
          <w:bCs/>
          <w:i/>
        </w:rPr>
        <w:t>Chi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22"/>
          <w:szCs w:val="22"/>
          <w:color w:val="231F20"/>
          <w:spacing w:val="11"/>
          <w:w w:val="100"/>
          <w:b/>
          <w:bCs/>
          <w:i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6"/>
          <w:w w:val="100"/>
          <w:b/>
          <w:bCs/>
          <w:i/>
        </w:rPr>
        <w:t>Scal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22"/>
          <w:szCs w:val="22"/>
          <w:color w:val="231F20"/>
          <w:spacing w:val="11"/>
          <w:w w:val="100"/>
          <w:b/>
          <w:bCs/>
          <w:i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6"/>
          <w:w w:val="100"/>
          <w:b/>
          <w:bCs/>
          <w:i/>
        </w:rPr>
        <w:t>Revie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2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th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firs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7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wo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100"/>
          <w:i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4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3"/>
          <w:i/>
        </w:rPr>
        <w:t>in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3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middle-en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6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an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back-en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4"/>
          <w:i/>
        </w:rPr>
        <w:t>technologies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4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fo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25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advance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37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4"/>
          <w:i/>
        </w:rPr>
        <w:t>semiconductors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4"/>
          <w:i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21"/>
          <w:w w:val="104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2"/>
          <w:i/>
        </w:rPr>
        <w:t>Whether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2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it</w:t>
      </w:r>
      <w:r>
        <w:rPr>
          <w:rFonts w:ascii="Arial" w:hAnsi="Arial" w:cs="Arial" w:eastAsia="Arial"/>
          <w:sz w:val="19"/>
          <w:szCs w:val="19"/>
          <w:color w:val="231F20"/>
          <w:spacing w:val="-10"/>
          <w:w w:val="100"/>
          <w:i/>
        </w:rPr>
        <w:t>’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3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TS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V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an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associate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3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7"/>
          <w:i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107"/>
          <w:i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2"/>
          <w:i/>
        </w:rPr>
        <w:t>ocesses,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85" w:lineRule="auto"/>
        <w:ind w:left="120" w:right="-5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wafe</w:t>
      </w:r>
      <w:r>
        <w:rPr>
          <w:rFonts w:ascii="Arial" w:hAnsi="Arial" w:cs="Arial" w:eastAsia="Arial"/>
          <w:sz w:val="19"/>
          <w:szCs w:val="19"/>
          <w:color w:val="231F20"/>
          <w:spacing w:val="-6"/>
          <w:w w:val="100"/>
          <w:i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-leve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4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packaging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,</w:t>
      </w:r>
      <w:r>
        <w:rPr>
          <w:rFonts w:ascii="Arial" w:hAnsi="Arial" w:cs="Arial" w:eastAsia="Arial"/>
          <w:sz w:val="19"/>
          <w:szCs w:val="19"/>
          <w:color w:val="231F20"/>
          <w:spacing w:val="4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5"/>
          <w:i/>
        </w:rPr>
        <w:t>semiconductor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5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packagin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3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an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fina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1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tes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7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advance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2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–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CSR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showcase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3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th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industr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3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leader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7"/>
          <w:i/>
        </w:rPr>
        <w:t>with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7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exclusiv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0"/>
          <w:i/>
        </w:rPr>
        <w:t>editoria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i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106"/>
          <w:i/>
        </w:rPr>
        <w:t>content.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-82" w:right="94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0"/>
          <w:w w:val="100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68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69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7"/>
          <w:w w:val="100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89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4"/>
          <w:w w:val="109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3"/>
          <w:w w:val="109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9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9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9"/>
        </w:rPr>
        <w:t>d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9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2"/>
          <w:w w:val="109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9"/>
        </w:rPr>
        <w:t>d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50"/>
          <w:w w:val="109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9"/>
          <w:w w:val="95"/>
        </w:rPr>
        <w:t>f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0" w:after="0" w:line="380" w:lineRule="exact"/>
        <w:ind w:right="93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1"/>
          <w:w w:val="100"/>
        </w:rPr>
        <w:t>d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66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7"/>
        </w:rPr>
        <w:t>P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7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7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7"/>
        </w:rPr>
        <w:t>k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"/>
          <w:w w:val="107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5"/>
          <w:w w:val="107"/>
        </w:rPr>
        <w:t>g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1"/>
          <w:w w:val="107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2"/>
          <w:w w:val="107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62"/>
          <w:w w:val="107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4"/>
        </w:rPr>
        <w:t>P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8"/>
          <w:w w:val="110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1"/>
        </w:rPr>
        <w:t>b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1"/>
          <w:w w:val="104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8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4"/>
          <w:w w:val="124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7"/>
          <w:w w:val="108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5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95" w:lineRule="auto"/>
        <w:ind w:left="557" w:right="93" w:firstLine="407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199.938629pt;margin-top:30.424553pt;width:24.878457pt;height:2.423846pt;mso-position-horizontal-relative:page;mso-position-vertical-relative:paragraph;z-index:-2043;rotation:2" type="#_x0000_t136" fillcolor="#FFFFFF" stroked="f">
            <o:extrusion v:ext="view" autorotationcenter="t"/>
            <v:textpath style="font-family:&amp;quot;Arial&amp;quot;;font-size:2pt;v-text-kern:t;mso-text-shadow:auto" string="September - October 2013"/>
          </v:shape>
        </w:pict>
      </w:r>
      <w:r>
        <w:rPr/>
        <w:pict>
          <w10:wrap type="none"/>
          <v:shape style="position:absolute;margin-left:171.760529pt;margin-top:55.364635pt;width:48.43641pt;height:4.282487pt;mso-position-horizontal-relative:page;mso-position-vertical-relative:paragraph;z-index:-2042;rotation:2" type="#_x0000_t136" fillcolor="#FFFFFF" stroked="f">
            <o:extrusion v:ext="view" autorotationcenter="t"/>
            <v:textpath style="font-family:&amp;quot;Arial&amp;quot;;font-size:3pt;v-text-kern:t;mso-text-shadow:auto" string="ation  Electronics Packaging"/>
          </v:shape>
        </w:pict>
      </w:r>
      <w:r>
        <w:rPr/>
        <w:pict>
          <w10:wrap type="none"/>
          <v:shape style="position:absolute;margin-left:170.320709pt;margin-top:92.072327pt;width:50.568399pt;height:3.053121pt;mso-position-horizontal-relative:page;mso-position-vertical-relative:paragraph;z-index:-2041;rotation:2" type="#_x0000_t136" fillcolor="#FFFFFF" stroked="f">
            <o:extrusion v:ext="view" autorotationcenter="t"/>
            <v:textpath style="font-family:&amp;quot;Arial&amp;quot;;font-size:2pt;v-text-kern:t;mso-text-shadow:auto" string="ING EQUIPMENT FOR  2.5D  and 3D ASSEMBLY"/>
          </v:shape>
        </w:pic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un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</w:rPr>
        <w:t>1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9</w:t>
      </w:r>
      <w:r>
        <w:rPr>
          <w:rFonts w:ascii="Arial" w:hAnsi="Arial" w:cs="Arial" w:eastAsia="Arial"/>
          <w:sz w:val="24"/>
          <w:szCs w:val="24"/>
          <w:color w:val="58595B"/>
          <w:spacing w:val="-10"/>
          <w:w w:val="100"/>
        </w:rPr>
        <w:t>9</w:t>
      </w:r>
      <w:r>
        <w:rPr>
          <w:rFonts w:ascii="Arial" w:hAnsi="Arial" w:cs="Arial" w:eastAsia="Arial"/>
          <w:sz w:val="24"/>
          <w:szCs w:val="24"/>
          <w:color w:val="58595B"/>
          <w:spacing w:val="-35"/>
          <w:w w:val="100"/>
        </w:rPr>
        <w:t>7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Sc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vi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he</w:t>
      </w:r>
      <w:r>
        <w:rPr>
          <w:rFonts w:ascii="Arial" w:hAnsi="Arial" w:cs="Arial" w:eastAsia="Arial"/>
          <w:sz w:val="24"/>
          <w:szCs w:val="24"/>
          <w:color w:val="58595B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83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3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3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83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b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28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5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mi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3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ndu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4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104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k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ng</w:t>
      </w:r>
      <w:r>
        <w:rPr>
          <w:rFonts w:ascii="Arial" w:hAnsi="Arial" w:cs="Arial" w:eastAsia="Arial"/>
          <w:sz w:val="24"/>
          <w:szCs w:val="24"/>
          <w:color w:val="58595B"/>
          <w:spacing w:val="20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6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5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b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ng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color w:val="58595B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9"/>
        </w:rPr>
        <w:t>up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111"/>
        </w:rPr>
        <w:t>-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10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11"/>
        </w:rPr>
        <w:t>-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11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hn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ol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30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30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b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3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8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mpo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24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b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-18"/>
          <w:w w:val="95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13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7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7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</w:rPr>
        <w:t>ck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7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7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7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3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1"/>
        </w:rPr>
        <w:t>oc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hn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ol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11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4"/>
          <w:w w:val="88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9"/>
          <w:w w:val="120"/>
        </w:rPr>
        <w:t>/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W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83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83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8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98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8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8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8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8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8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8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8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4"/>
          <w:w w:val="98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4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ch</w:t>
      </w:r>
      <w:r>
        <w:rPr>
          <w:rFonts w:ascii="Arial" w:hAnsi="Arial" w:cs="Arial" w:eastAsia="Arial"/>
          <w:sz w:val="24"/>
          <w:szCs w:val="24"/>
          <w:color w:val="58595B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3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6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hn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ol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19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4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4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ck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4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4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5"/>
          <w:w w:val="94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.</w:t>
      </w:r>
      <w:r>
        <w:rPr>
          <w:rFonts w:ascii="Arial" w:hAnsi="Arial" w:cs="Arial" w:eastAsia="Arial"/>
          <w:sz w:val="24"/>
          <w:szCs w:val="24"/>
          <w:color w:val="58595B"/>
          <w:spacing w:val="46"/>
          <w:w w:val="94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om</w:t>
      </w:r>
      <w:r>
        <w:rPr>
          <w:rFonts w:ascii="Arial" w:hAnsi="Arial" w:cs="Arial" w:eastAsia="Arial"/>
          <w:sz w:val="24"/>
          <w:szCs w:val="24"/>
          <w:color w:val="58595B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3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2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295" w:lineRule="auto"/>
        <w:ind w:left="1831" w:right="94" w:firstLine="-102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8595B"/>
          <w:spacing w:val="-7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2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Sc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</w:rPr>
        <w:t>vi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hn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ol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18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6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6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6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6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83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3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</w:rPr>
        <w:t>w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8"/>
          <w:w w:val="95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5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x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7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8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8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</w:rPr>
        <w:t>sp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7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3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6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83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4"/>
          <w:w w:val="92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color w:val="58595B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6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5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95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19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3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0"/>
          <w:w w:val="96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5"/>
          <w:w w:val="125"/>
        </w:rPr>
        <w:t>’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6"/>
        </w:rPr>
        <w:t>t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240" w:lineRule="auto"/>
        <w:ind w:right="94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b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oun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ls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2"/>
        </w:rPr>
        <w:t>w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94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5"/>
          <w:w w:val="93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2240" w:h="15840"/>
          <w:pgMar w:top="1300" w:bottom="280" w:left="600" w:right="620"/>
          <w:cols w:num="2" w:equalWidth="0">
            <w:col w:w="3869" w:space="651"/>
            <w:col w:w="6500"/>
          </w:cols>
        </w:sectPr>
      </w:pPr>
      <w:rPr/>
    </w:p>
    <w:p>
      <w:pPr>
        <w:spacing w:before="11" w:after="0" w:line="240" w:lineRule="auto"/>
        <w:ind w:left="100" w:right="-20"/>
        <w:jc w:val="left"/>
        <w:rPr>
          <w:rFonts w:ascii="Arial" w:hAnsi="Arial" w:cs="Arial" w:eastAsia="Arial"/>
          <w:sz w:val="74"/>
          <w:szCs w:val="74"/>
        </w:rPr>
      </w:pPr>
      <w:rPr/>
      <w:r>
        <w:rPr>
          <w:rFonts w:ascii="Arial" w:hAnsi="Arial" w:cs="Arial" w:eastAsia="Arial"/>
          <w:sz w:val="74"/>
          <w:szCs w:val="74"/>
          <w:color w:val="58595B"/>
          <w:spacing w:val="-29"/>
          <w:w w:val="113"/>
        </w:rPr>
        <w:t>a</w:t>
      </w:r>
      <w:r>
        <w:rPr>
          <w:rFonts w:ascii="Arial" w:hAnsi="Arial" w:cs="Arial" w:eastAsia="Arial"/>
          <w:sz w:val="74"/>
          <w:szCs w:val="74"/>
          <w:color w:val="58595B"/>
          <w:spacing w:val="-9"/>
          <w:w w:val="123"/>
        </w:rPr>
        <w:t>u</w:t>
      </w:r>
      <w:r>
        <w:rPr>
          <w:rFonts w:ascii="Arial" w:hAnsi="Arial" w:cs="Arial" w:eastAsia="Arial"/>
          <w:sz w:val="74"/>
          <w:szCs w:val="74"/>
          <w:color w:val="58595B"/>
          <w:spacing w:val="-10"/>
          <w:w w:val="123"/>
        </w:rPr>
        <w:t>d</w:t>
      </w:r>
      <w:r>
        <w:rPr>
          <w:rFonts w:ascii="Arial" w:hAnsi="Arial" w:cs="Arial" w:eastAsia="Arial"/>
          <w:sz w:val="74"/>
          <w:szCs w:val="74"/>
          <w:color w:val="58595B"/>
          <w:spacing w:val="-12"/>
          <w:w w:val="100"/>
        </w:rPr>
        <w:t>i</w:t>
      </w:r>
      <w:r>
        <w:rPr>
          <w:rFonts w:ascii="Arial" w:hAnsi="Arial" w:cs="Arial" w:eastAsia="Arial"/>
          <w:sz w:val="74"/>
          <w:szCs w:val="74"/>
          <w:color w:val="58595B"/>
          <w:spacing w:val="-18"/>
          <w:w w:val="106"/>
        </w:rPr>
        <w:t>e</w:t>
      </w:r>
      <w:r>
        <w:rPr>
          <w:rFonts w:ascii="Arial" w:hAnsi="Arial" w:cs="Arial" w:eastAsia="Arial"/>
          <w:sz w:val="74"/>
          <w:szCs w:val="74"/>
          <w:color w:val="58595B"/>
          <w:spacing w:val="-9"/>
          <w:w w:val="126"/>
        </w:rPr>
        <w:t>n</w:t>
      </w:r>
      <w:r>
        <w:rPr>
          <w:rFonts w:ascii="Arial" w:hAnsi="Arial" w:cs="Arial" w:eastAsia="Arial"/>
          <w:sz w:val="74"/>
          <w:szCs w:val="74"/>
          <w:color w:val="58595B"/>
          <w:spacing w:val="-11"/>
          <w:w w:val="141"/>
        </w:rPr>
        <w:t>c</w:t>
      </w:r>
      <w:r>
        <w:rPr>
          <w:rFonts w:ascii="Arial" w:hAnsi="Arial" w:cs="Arial" w:eastAsia="Arial"/>
          <w:sz w:val="74"/>
          <w:szCs w:val="74"/>
          <w:color w:val="58595B"/>
          <w:spacing w:val="0"/>
          <w:w w:val="106"/>
        </w:rPr>
        <w:t>e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</w:rPr>
      </w:r>
    </w:p>
    <w:p>
      <w:pPr>
        <w:spacing w:before="0" w:after="0" w:line="1188" w:lineRule="exact"/>
        <w:ind w:left="1980" w:right="-20"/>
        <w:jc w:val="left"/>
        <w:rPr>
          <w:rFonts w:ascii="Arial" w:hAnsi="Arial" w:cs="Arial" w:eastAsia="Arial"/>
          <w:sz w:val="106"/>
          <w:szCs w:val="106"/>
        </w:rPr>
      </w:pPr>
      <w:rPr/>
      <w:r>
        <w:rPr>
          <w:rFonts w:ascii="Arial" w:hAnsi="Arial" w:cs="Arial" w:eastAsia="Arial"/>
          <w:sz w:val="106"/>
          <w:szCs w:val="106"/>
          <w:color w:val="E49D25"/>
          <w:spacing w:val="-11"/>
          <w:w w:val="94"/>
          <w:position w:val="-1"/>
        </w:rPr>
        <w:t>D</w:t>
      </w:r>
      <w:r>
        <w:rPr>
          <w:rFonts w:ascii="Arial" w:hAnsi="Arial" w:cs="Arial" w:eastAsia="Arial"/>
          <w:sz w:val="106"/>
          <w:szCs w:val="106"/>
          <w:color w:val="E49D25"/>
          <w:spacing w:val="-23"/>
          <w:w w:val="89"/>
          <w:position w:val="-1"/>
        </w:rPr>
        <w:t>E</w:t>
      </w:r>
      <w:r>
        <w:rPr>
          <w:rFonts w:ascii="Arial" w:hAnsi="Arial" w:cs="Arial" w:eastAsia="Arial"/>
          <w:sz w:val="106"/>
          <w:szCs w:val="106"/>
          <w:color w:val="E49D25"/>
          <w:spacing w:val="-10"/>
          <w:w w:val="100"/>
          <w:position w:val="-1"/>
        </w:rPr>
        <w:t>M</w:t>
      </w:r>
      <w:r>
        <w:rPr>
          <w:rFonts w:ascii="Arial" w:hAnsi="Arial" w:cs="Arial" w:eastAsia="Arial"/>
          <w:sz w:val="106"/>
          <w:szCs w:val="106"/>
          <w:color w:val="E49D25"/>
          <w:spacing w:val="-12"/>
          <w:w w:val="95"/>
          <w:position w:val="-1"/>
        </w:rPr>
        <w:t>O</w:t>
      </w:r>
      <w:r>
        <w:rPr>
          <w:rFonts w:ascii="Arial" w:hAnsi="Arial" w:cs="Arial" w:eastAsia="Arial"/>
          <w:sz w:val="106"/>
          <w:szCs w:val="106"/>
          <w:color w:val="E49D25"/>
          <w:spacing w:val="-11"/>
          <w:w w:val="93"/>
          <w:position w:val="-1"/>
        </w:rPr>
        <w:t>G</w:t>
      </w:r>
      <w:r>
        <w:rPr>
          <w:rFonts w:ascii="Arial" w:hAnsi="Arial" w:cs="Arial" w:eastAsia="Arial"/>
          <w:sz w:val="106"/>
          <w:szCs w:val="106"/>
          <w:color w:val="E49D25"/>
          <w:spacing w:val="15"/>
          <w:w w:val="93"/>
          <w:position w:val="-1"/>
        </w:rPr>
        <w:t>R</w:t>
      </w:r>
      <w:r>
        <w:rPr>
          <w:rFonts w:ascii="Arial" w:hAnsi="Arial" w:cs="Arial" w:eastAsia="Arial"/>
          <w:sz w:val="106"/>
          <w:szCs w:val="106"/>
          <w:color w:val="E49D25"/>
          <w:spacing w:val="-8"/>
          <w:w w:val="94"/>
          <w:position w:val="-1"/>
        </w:rPr>
        <w:t>A</w:t>
      </w:r>
      <w:r>
        <w:rPr>
          <w:rFonts w:ascii="Arial" w:hAnsi="Arial" w:cs="Arial" w:eastAsia="Arial"/>
          <w:sz w:val="106"/>
          <w:szCs w:val="106"/>
          <w:color w:val="E49D25"/>
          <w:spacing w:val="-28"/>
          <w:w w:val="94"/>
          <w:position w:val="-1"/>
        </w:rPr>
        <w:t>P</w:t>
      </w:r>
      <w:r>
        <w:rPr>
          <w:rFonts w:ascii="Arial" w:hAnsi="Arial" w:cs="Arial" w:eastAsia="Arial"/>
          <w:sz w:val="106"/>
          <w:szCs w:val="106"/>
          <w:color w:val="E49D25"/>
          <w:spacing w:val="-17"/>
          <w:w w:val="97"/>
          <w:position w:val="-1"/>
        </w:rPr>
        <w:t>H</w:t>
      </w:r>
      <w:r>
        <w:rPr>
          <w:rFonts w:ascii="Arial" w:hAnsi="Arial" w:cs="Arial" w:eastAsia="Arial"/>
          <w:sz w:val="106"/>
          <w:szCs w:val="106"/>
          <w:color w:val="E49D25"/>
          <w:spacing w:val="-14"/>
          <w:w w:val="80"/>
          <w:position w:val="-1"/>
        </w:rPr>
        <w:t>I</w:t>
      </w:r>
      <w:r>
        <w:rPr>
          <w:rFonts w:ascii="Arial" w:hAnsi="Arial" w:cs="Arial" w:eastAsia="Arial"/>
          <w:sz w:val="106"/>
          <w:szCs w:val="106"/>
          <w:color w:val="E49D25"/>
          <w:spacing w:val="-10"/>
          <w:w w:val="97"/>
          <w:position w:val="-1"/>
        </w:rPr>
        <w:t>C</w:t>
      </w:r>
      <w:r>
        <w:rPr>
          <w:rFonts w:ascii="Arial" w:hAnsi="Arial" w:cs="Arial" w:eastAsia="Arial"/>
          <w:sz w:val="106"/>
          <w:szCs w:val="106"/>
          <w:color w:val="E49D25"/>
          <w:spacing w:val="0"/>
          <w:w w:val="94"/>
          <w:position w:val="-1"/>
        </w:rPr>
        <w:t>S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left="100" w:right="-20"/>
        <w:jc w:val="left"/>
        <w:rPr>
          <w:rFonts w:ascii="Helvetica Neue Light" w:hAnsi="Helvetica Neue Light" w:cs="Helvetica Neue Light" w:eastAsia="Helvetica Neue Light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0"/>
          <w:w w:val="100"/>
          <w:b/>
          <w:bCs/>
        </w:rPr>
        <w:t>Chip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0"/>
          <w:w w:val="100"/>
          <w:b/>
          <w:bCs/>
        </w:rPr>
        <w:t>Scale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0"/>
          <w:w w:val="100"/>
          <w:b/>
          <w:bCs/>
        </w:rPr>
        <w:t>Review</w:t>
      </w:r>
      <w:r>
        <w:rPr>
          <w:rFonts w:ascii="Times New Roman" w:hAnsi="Times New Roman" w:cs="Times New Roman" w:eastAsia="Times New Roman"/>
          <w:sz w:val="31"/>
          <w:szCs w:val="31"/>
          <w:color w:val="00539B"/>
          <w:spacing w:val="-6"/>
          <w:w w:val="100"/>
          <w:b/>
          <w:bCs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b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mp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hip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b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2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2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2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w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4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20"/>
          <w:w w:val="100"/>
        </w:rPr>
        <w:t>1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8"/>
          <w:w w:val="100"/>
        </w:rPr>
        <w:t>7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-3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w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58595B"/>
          <w:spacing w:val="0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22"/>
          <w:szCs w:val="22"/>
          <w:color w:val="000000"/>
          <w:spacing w:val="0"/>
          <w:w w:val="100"/>
        </w:rPr>
      </w:r>
    </w:p>
    <w:p>
      <w:pPr>
        <w:spacing w:before="46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p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u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b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4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32"/>
          <w:w w:val="94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4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x</w:t>
      </w:r>
      <w:r>
        <w:rPr>
          <w:rFonts w:ascii="Arial" w:hAnsi="Arial" w:cs="Arial" w:eastAsia="Arial"/>
          <w:sz w:val="22"/>
          <w:szCs w:val="22"/>
          <w:color w:val="58595B"/>
          <w:spacing w:val="3"/>
          <w:w w:val="94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94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4"/>
        </w:rPr>
        <w:t>m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4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18"/>
          <w:w w:val="94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</w:rPr>
        <w:t>p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100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-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93"/>
        </w:rPr>
        <w:t>y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3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3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3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93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3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3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3"/>
          <w:w w:val="93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3"/>
        </w:rPr>
        <w:t>p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3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3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3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3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24"/>
          <w:w w:val="93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-1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g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95"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.</w:t>
      </w:r>
      <w:r>
        <w:rPr>
          <w:rFonts w:ascii="Arial" w:hAnsi="Arial" w:cs="Arial" w:eastAsia="Arial"/>
          <w:sz w:val="22"/>
          <w:szCs w:val="22"/>
          <w:color w:val="58595B"/>
          <w:spacing w:val="9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m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y</w:t>
      </w:r>
      <w:r>
        <w:rPr>
          <w:rFonts w:ascii="Arial" w:hAnsi="Arial" w:cs="Arial" w:eastAsia="Arial"/>
          <w:sz w:val="22"/>
          <w:szCs w:val="22"/>
          <w:color w:val="58595B"/>
          <w:spacing w:val="18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95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c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</w:rPr>
        <w:t>c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1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</w:rPr>
        <w:t>w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95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95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14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b/>
          <w:bCs/>
          <w:i/>
        </w:rPr>
        <w:t>C</w:t>
      </w:r>
      <w:r>
        <w:rPr>
          <w:rFonts w:ascii="Arial" w:hAnsi="Arial" w:cs="Arial" w:eastAsia="Arial"/>
          <w:sz w:val="22"/>
          <w:szCs w:val="22"/>
          <w:color w:val="58595B"/>
          <w:spacing w:val="3"/>
          <w:w w:val="100"/>
          <w:b/>
          <w:bCs/>
          <w:i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15"/>
          <w:w w:val="100"/>
          <w:b/>
          <w:bCs/>
          <w:i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b/>
          <w:bCs/>
          <w:i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b/>
          <w:bCs/>
          <w:i/>
        </w:rPr>
        <w:t>c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100"/>
          <w:b/>
          <w:bCs/>
          <w:i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b/>
          <w:bCs/>
          <w:i/>
        </w:rPr>
        <w:t>M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  <w:i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100"/>
          <w:b/>
          <w:bCs/>
          <w:i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b/>
          <w:bCs/>
          <w:i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100"/>
          <w:b/>
          <w:bCs/>
          <w:i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  <w:i/>
        </w:rPr>
        <w:t>y</w:t>
      </w:r>
      <w:r>
        <w:rPr>
          <w:rFonts w:ascii="Arial" w:hAnsi="Arial" w:cs="Arial" w:eastAsia="Arial"/>
          <w:sz w:val="22"/>
          <w:szCs w:val="22"/>
          <w:color w:val="58595B"/>
          <w:spacing w:val="6"/>
          <w:w w:val="100"/>
          <w:b/>
          <w:bCs/>
          <w:i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2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2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5"/>
          <w:w w:val="92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6" w:lineRule="exact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8595B"/>
          <w:spacing w:val="-3"/>
          <w:w w:val="95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6"/>
          <w:w w:val="95"/>
          <w:position w:val="-1"/>
        </w:rPr>
        <w:t>x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95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  <w:position w:val="-1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10"/>
          <w:w w:val="95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100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7"/>
          <w:position w:val="-1"/>
        </w:rPr>
        <w:t>p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7"/>
          <w:position w:val="-1"/>
        </w:rPr>
        <w:t>u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7"/>
          <w:position w:val="-1"/>
        </w:rPr>
        <w:t>b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7"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7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7"/>
          <w:position w:val="-1"/>
        </w:rPr>
        <w:t>c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97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97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7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7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7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97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2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2"/>
          <w:position w:val="-1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5"/>
          <w:w w:val="9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p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100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16"/>
          <w:w w:val="100"/>
          <w:position w:val="-1"/>
        </w:rPr>
        <w:t>1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p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92"/>
          <w:position w:val="-1"/>
        </w:rPr>
        <w:t>y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2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2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2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9"/>
          <w:w w:val="9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-5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95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14"/>
          <w:w w:val="95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18"/>
          <w:w w:val="95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  <w:position w:val="-1"/>
        </w:rPr>
        <w:t>u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5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s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95"/>
          <w:position w:val="-1"/>
        </w:rPr>
        <w:t>d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95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  <w:position w:val="-1"/>
        </w:rPr>
        <w:t>y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95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100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-2"/>
          <w:w w:val="92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-3"/>
          <w:w w:val="92"/>
          <w:position w:val="-1"/>
        </w:rPr>
        <w:t>v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2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8595B"/>
          <w:spacing w:val="7"/>
          <w:w w:val="92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2"/>
          <w:position w:val="-1"/>
        </w:rPr>
        <w:t>y</w:t>
      </w:r>
      <w:r>
        <w:rPr>
          <w:rFonts w:ascii="Arial" w:hAnsi="Arial" w:cs="Arial" w:eastAsia="Arial"/>
          <w:sz w:val="22"/>
          <w:szCs w:val="22"/>
          <w:color w:val="58595B"/>
          <w:spacing w:val="9"/>
          <w:w w:val="9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m</w:t>
      </w:r>
      <w:r>
        <w:rPr>
          <w:rFonts w:ascii="Arial" w:hAnsi="Arial" w:cs="Arial" w:eastAsia="Arial"/>
          <w:sz w:val="22"/>
          <w:szCs w:val="22"/>
          <w:color w:val="58595B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58595B"/>
          <w:spacing w:val="-1"/>
          <w:w w:val="100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58595B"/>
          <w:spacing w:val="-4"/>
          <w:w w:val="100"/>
          <w:position w:val="-1"/>
        </w:rPr>
        <w:t>h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2240" w:h="15840"/>
          <w:pgMar w:top="940" w:bottom="280" w:left="620" w:right="900"/>
        </w:sectPr>
      </w:pPr>
      <w:rPr/>
    </w:p>
    <w:p>
      <w:pPr>
        <w:spacing w:before="80" w:after="0" w:line="303" w:lineRule="auto"/>
        <w:ind w:left="100" w:right="8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</w:rPr>
        <w:t>Chip</w:t>
      </w:r>
      <w:r>
        <w:rPr>
          <w:rFonts w:ascii="Arial" w:hAnsi="Arial" w:cs="Arial" w:eastAsia="Arial"/>
          <w:sz w:val="22"/>
          <w:szCs w:val="22"/>
          <w:color w:val="58595B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</w:rPr>
        <w:t>Scale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</w:rPr>
        <w:t>Review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audience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comprises</w:t>
      </w:r>
      <w:r>
        <w:rPr>
          <w:rFonts w:ascii="Arial" w:hAnsi="Arial" w:cs="Arial" w:eastAsia="Arial"/>
          <w:sz w:val="22"/>
          <w:szCs w:val="22"/>
          <w:color w:val="58595B"/>
          <w:spacing w:val="12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24,000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7"/>
        </w:rPr>
        <w:t>subscribers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7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color w:val="58595B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consist</w:t>
      </w:r>
      <w:r>
        <w:rPr>
          <w:rFonts w:ascii="Arial" w:hAnsi="Arial" w:cs="Arial" w:eastAsia="Arial"/>
          <w:sz w:val="22"/>
          <w:szCs w:val="22"/>
          <w:color w:val="58595B"/>
          <w:spacing w:val="-1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color w:val="58595B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color w:val="58595B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&amp;</w:t>
      </w:r>
      <w:r>
        <w:rPr>
          <w:rFonts w:ascii="Arial" w:hAnsi="Arial" w:cs="Arial" w:eastAsia="Arial"/>
          <w:sz w:val="22"/>
          <w:szCs w:val="22"/>
          <w:color w:val="58595B"/>
          <w:spacing w:val="-1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assembly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packaging</w:t>
      </w:r>
      <w:r>
        <w:rPr>
          <w:rFonts w:ascii="Arial" w:hAnsi="Arial" w:cs="Arial" w:eastAsia="Arial"/>
          <w:sz w:val="22"/>
          <w:szCs w:val="22"/>
          <w:color w:val="58595B"/>
          <w:spacing w:val="2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engineers,</w:t>
      </w:r>
      <w:r>
        <w:rPr>
          <w:rFonts w:ascii="Arial" w:hAnsi="Arial" w:cs="Arial" w:eastAsia="Arial"/>
          <w:sz w:val="22"/>
          <w:szCs w:val="22"/>
          <w:color w:val="58595B"/>
          <w:spacing w:val="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engineering</w:t>
      </w:r>
      <w:r>
        <w:rPr>
          <w:rFonts w:ascii="Arial" w:hAnsi="Arial" w:cs="Arial" w:eastAsia="Arial"/>
          <w:sz w:val="22"/>
          <w:szCs w:val="22"/>
          <w:color w:val="58595B"/>
          <w:spacing w:val="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management,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general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94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corporate</w:t>
      </w:r>
      <w:r>
        <w:rPr>
          <w:rFonts w:ascii="Arial" w:hAnsi="Arial" w:cs="Arial" w:eastAsia="Arial"/>
          <w:sz w:val="22"/>
          <w:szCs w:val="22"/>
          <w:color w:val="58595B"/>
          <w:spacing w:val="-1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7"/>
        </w:rPr>
        <w:t>management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7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color w:val="58595B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OEMs,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device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manufacturers,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contract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manufacturers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IC</w:t>
      </w:r>
      <w:r>
        <w:rPr>
          <w:rFonts w:ascii="Arial" w:hAnsi="Arial" w:cs="Arial" w:eastAsia="Arial"/>
          <w:sz w:val="22"/>
          <w:szCs w:val="22"/>
          <w:color w:val="58595B"/>
          <w:spacing w:val="-18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Packaging</w:t>
      </w:r>
      <w:r>
        <w:rPr>
          <w:rFonts w:ascii="Arial" w:hAnsi="Arial" w:cs="Arial" w:eastAsia="Arial"/>
          <w:sz w:val="22"/>
          <w:szCs w:val="22"/>
          <w:color w:val="58595B"/>
          <w:spacing w:val="1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5"/>
        </w:rPr>
        <w:t>Foundries</w:t>
      </w:r>
      <w:r>
        <w:rPr>
          <w:rFonts w:ascii="Arial" w:hAnsi="Arial" w:cs="Arial" w:eastAsia="Arial"/>
          <w:sz w:val="22"/>
          <w:szCs w:val="22"/>
          <w:color w:val="58595B"/>
          <w:spacing w:val="3"/>
          <w:w w:val="95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plus</w:t>
      </w:r>
      <w:r>
        <w:rPr>
          <w:rFonts w:ascii="Arial" w:hAnsi="Arial" w:cs="Arial" w:eastAsia="Arial"/>
          <w:sz w:val="22"/>
          <w:szCs w:val="22"/>
          <w:color w:val="58595B"/>
          <w:spacing w:val="-1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3"/>
        </w:rPr>
        <w:t>R&amp;D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93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research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" w:after="0" w:line="303" w:lineRule="auto"/>
        <w:ind w:left="100" w:right="-5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institutes,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educational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6"/>
        </w:rPr>
        <w:t>institutions,</w:t>
      </w:r>
      <w:r>
        <w:rPr>
          <w:rFonts w:ascii="Arial" w:hAnsi="Arial" w:cs="Arial" w:eastAsia="Arial"/>
          <w:sz w:val="22"/>
          <w:szCs w:val="22"/>
          <w:color w:val="58595B"/>
          <w:spacing w:val="13"/>
          <w:w w:val="96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government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who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color w:val="58595B"/>
          <w:spacing w:val="-2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4"/>
        </w:rPr>
        <w:t>involved</w:t>
      </w:r>
      <w:r>
        <w:rPr>
          <w:rFonts w:ascii="Arial" w:hAnsi="Arial" w:cs="Arial" w:eastAsia="Arial"/>
          <w:sz w:val="22"/>
          <w:szCs w:val="22"/>
          <w:color w:val="58595B"/>
          <w:spacing w:val="4"/>
          <w:w w:val="94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color w:val="58595B"/>
          <w:spacing w:val="-1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color w:val="58595B"/>
          <w:spacing w:val="-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97"/>
        </w:rPr>
        <w:t>advanced</w:t>
      </w:r>
      <w:r>
        <w:rPr>
          <w:rFonts w:ascii="Arial" w:hAnsi="Arial" w:cs="Arial" w:eastAsia="Arial"/>
          <w:sz w:val="22"/>
          <w:szCs w:val="22"/>
          <w:color w:val="58595B"/>
          <w:spacing w:val="2"/>
          <w:w w:val="97"/>
        </w:rPr>
        <w:t> </w:t>
      </w:r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</w:rPr>
        <w:t>packaging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2" w:after="0" w:line="246" w:lineRule="exact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8595B"/>
          <w:spacing w:val="0"/>
          <w:w w:val="100"/>
          <w:position w:val="-1"/>
        </w:rPr>
        <w:t>industry.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" w:right="-76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-1"/>
          <w:w w:val="94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4"/>
          <w:w w:val="95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2"/>
          <w:w w:val="102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7"/>
          <w:w w:val="91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94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94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9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91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91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89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8"/>
          <w:w w:val="96"/>
          <w:b/>
          <w:bCs/>
        </w:rPr>
        <w:t>N</w:t>
      </w:r>
      <w:r>
        <w:rPr>
          <w:rFonts w:ascii="Times New Roman" w:hAnsi="Times New Roman" w:cs="Times New Roman" w:eastAsia="Times New Roman"/>
          <w:sz w:val="14"/>
          <w:szCs w:val="14"/>
          <w:color w:val="A7A9AC"/>
          <w:spacing w:val="0"/>
          <w:w w:val="100"/>
          <w:b/>
          <w:bCs/>
          <w:position w:val="8"/>
        </w:rPr>
        <w:t>*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RI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8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15"/>
          <w:w w:val="106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1"/>
          <w:w w:val="106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2"/>
          <w:w w:val="10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3"/>
          <w:w w:val="106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2"/>
          <w:w w:val="106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4"/>
          <w:w w:val="78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8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7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7"/>
          <w:w w:val="106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4"/>
          <w:w w:val="10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3"/>
          <w:w w:val="106"/>
        </w:rPr>
        <w:t>929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6"/>
          <w:w w:val="76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6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6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6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6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6"/>
          <w:w w:val="76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6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6"/>
          <w:b/>
          <w:bCs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6"/>
          <w:b/>
          <w:bCs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6"/>
          <w:b/>
          <w:bCs/>
        </w:rPr>
        <w:t>W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6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6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30"/>
          <w:w w:val="76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6"/>
          <w:w w:val="106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2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0539B"/>
          <w:spacing w:val="7"/>
          <w:w w:val="75"/>
          <w:b/>
          <w:bCs/>
          <w:position w:val="-1"/>
        </w:rPr>
        <w:t>TO</w:t>
      </w:r>
      <w:r>
        <w:rPr>
          <w:rFonts w:ascii="Arial" w:hAnsi="Arial" w:cs="Arial" w:eastAsia="Arial"/>
          <w:sz w:val="19"/>
          <w:szCs w:val="19"/>
          <w:color w:val="00539B"/>
          <w:spacing w:val="-2"/>
          <w:w w:val="75"/>
          <w:b/>
          <w:bCs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539B"/>
          <w:spacing w:val="9"/>
          <w:w w:val="77"/>
          <w:b/>
          <w:bCs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539B"/>
          <w:spacing w:val="0"/>
          <w:w w:val="75"/>
          <w:b/>
          <w:bCs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00539B"/>
          <w:spacing w:val="5"/>
          <w:w w:val="79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00539B"/>
          <w:spacing w:val="6"/>
          <w:w w:val="9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00539B"/>
          <w:spacing w:val="8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00539B"/>
          <w:spacing w:val="8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00539B"/>
          <w:spacing w:val="6"/>
          <w:w w:val="79"/>
          <w:b/>
          <w:bCs/>
        </w:rPr>
        <w:t>RIB</w:t>
      </w:r>
      <w:r>
        <w:rPr>
          <w:rFonts w:ascii="Arial" w:hAnsi="Arial" w:cs="Arial" w:eastAsia="Arial"/>
          <w:sz w:val="19"/>
          <w:szCs w:val="19"/>
          <w:color w:val="00539B"/>
          <w:spacing w:val="8"/>
          <w:w w:val="74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00539B"/>
          <w:spacing w:val="7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00539B"/>
          <w:spacing w:val="6"/>
          <w:w w:val="9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00539B"/>
          <w:spacing w:val="7"/>
          <w:w w:val="71"/>
          <w:b/>
          <w:bCs/>
        </w:rPr>
        <w:t>O</w:t>
      </w:r>
      <w:r>
        <w:rPr>
          <w:rFonts w:ascii="Arial" w:hAnsi="Arial" w:cs="Arial" w:eastAsia="Arial"/>
          <w:sz w:val="19"/>
          <w:szCs w:val="19"/>
          <w:color w:val="00539B"/>
          <w:spacing w:val="8"/>
          <w:w w:val="79"/>
          <w:b/>
          <w:bCs/>
        </w:rPr>
        <w:t>N</w:t>
      </w:r>
      <w:r>
        <w:rPr>
          <w:rFonts w:ascii="Arial" w:hAnsi="Arial" w:cs="Arial" w:eastAsia="Arial"/>
          <w:sz w:val="11"/>
          <w:szCs w:val="11"/>
          <w:color w:val="00539B"/>
          <w:spacing w:val="4"/>
          <w:w w:val="100"/>
          <w:b/>
          <w:bCs/>
          <w:position w:val="7"/>
        </w:rPr>
        <w:t>*</w:t>
      </w:r>
      <w:r>
        <w:rPr>
          <w:rFonts w:ascii="Arial" w:hAnsi="Arial" w:cs="Arial" w:eastAsia="Arial"/>
          <w:sz w:val="19"/>
          <w:szCs w:val="19"/>
          <w:color w:val="00539B"/>
          <w:spacing w:val="0"/>
          <w:w w:val="72"/>
          <w:b/>
          <w:bCs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00539B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00539B"/>
          <w:spacing w:val="-1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3"/>
          <w:w w:val="106"/>
          <w:position w:val="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1"/>
          <w:w w:val="106"/>
          <w:position w:val="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1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8"/>
          <w:w w:val="106"/>
          <w:position w:val="0"/>
        </w:rPr>
        <w:t>8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4"/>
          <w:w w:val="106"/>
          <w:position w:val="0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6"/>
          <w:position w:val="0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*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Data</w:t>
      </w:r>
      <w:r>
        <w:rPr>
          <w:rFonts w:ascii="Arial" w:hAnsi="Arial" w:cs="Arial" w:eastAsia="Arial"/>
          <w:sz w:val="14"/>
          <w:szCs w:val="14"/>
          <w:color w:val="939598"/>
          <w:spacing w:val="-4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taken</w:t>
      </w:r>
      <w:r>
        <w:rPr>
          <w:rFonts w:ascii="Arial" w:hAnsi="Arial" w:cs="Arial" w:eastAsia="Arial"/>
          <w:sz w:val="14"/>
          <w:szCs w:val="14"/>
          <w:color w:val="939598"/>
          <w:spacing w:val="-7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f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0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om</w:t>
      </w:r>
      <w:r>
        <w:rPr>
          <w:rFonts w:ascii="Arial" w:hAnsi="Arial" w:cs="Arial" w:eastAsia="Arial"/>
          <w:sz w:val="14"/>
          <w:szCs w:val="14"/>
          <w:color w:val="939598"/>
          <w:spacing w:val="5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Sept</w:t>
      </w:r>
      <w:r>
        <w:rPr>
          <w:rFonts w:ascii="Arial" w:hAnsi="Arial" w:cs="Arial" w:eastAsia="Arial"/>
          <w:sz w:val="14"/>
          <w:szCs w:val="14"/>
          <w:color w:val="939598"/>
          <w:spacing w:val="5"/>
          <w:w w:val="80"/>
          <w:i/>
        </w:rPr>
        <w:t>.</w:t>
      </w:r>
      <w:r>
        <w:rPr>
          <w:rFonts w:ascii="Arial" w:hAnsi="Arial" w:cs="Arial" w:eastAsia="Arial"/>
          <w:sz w:val="14"/>
          <w:szCs w:val="14"/>
          <w:color w:val="939598"/>
          <w:spacing w:val="5"/>
          <w:w w:val="80"/>
          <w:i/>
        </w:rPr>
        <w:t>/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Oct.</w:t>
      </w:r>
      <w:r>
        <w:rPr>
          <w:rFonts w:ascii="Arial" w:hAnsi="Arial" w:cs="Arial" w:eastAsia="Arial"/>
          <w:sz w:val="14"/>
          <w:szCs w:val="14"/>
          <w:color w:val="939598"/>
          <w:spacing w:val="17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2013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Edition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900"/>
          <w:cols w:num="3" w:equalWidth="0">
            <w:col w:w="4888" w:space="310"/>
            <w:col w:w="1771" w:space="242"/>
            <w:col w:w="3509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1" w:after="0" w:line="268" w:lineRule="exact"/>
        <w:ind w:left="3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-1"/>
          <w:w w:val="100"/>
          <w:b/>
          <w:bCs/>
          <w:position w:val="-1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100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4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4"/>
          <w:w w:val="100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3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100"/>
          <w:b/>
          <w:bCs/>
          <w:position w:val="-1"/>
        </w:rPr>
        <w:t>IO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900"/>
        </w:sectPr>
      </w:pPr>
      <w:rPr/>
    </w:p>
    <w:p>
      <w:pPr>
        <w:spacing w:before="36" w:after="0" w:line="240" w:lineRule="auto"/>
        <w:ind w:left="280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CO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  <w:b/>
          <w:bCs/>
        </w:rPr>
        <w:t>&amp;</w:t>
      </w:r>
      <w:r>
        <w:rPr>
          <w:rFonts w:ascii="Arial" w:hAnsi="Arial" w:cs="Arial" w:eastAsia="Arial"/>
          <w:sz w:val="19"/>
          <w:szCs w:val="19"/>
          <w:color w:val="231F20"/>
          <w:spacing w:val="21"/>
          <w:w w:val="7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GENE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9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9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9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GE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9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EN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9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9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100"/>
          <w:position w:val="-1"/>
        </w:rPr>
        <w:t>21%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900"/>
          <w:cols w:num="2" w:equalWidth="0">
            <w:col w:w="3459" w:space="827"/>
            <w:col w:w="6434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900"/>
        </w:sectPr>
      </w:pPr>
      <w:rPr/>
    </w:p>
    <w:p>
      <w:pPr>
        <w:spacing w:before="36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EE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15"/>
          <w:w w:val="7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88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9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1"/>
          <w:b/>
          <w:bCs/>
        </w:rPr>
        <w:t>GE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88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6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6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-6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2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8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8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1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4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4"/>
          <w:b/>
          <w:bCs/>
        </w:rPr>
        <w:t>K</w:t>
      </w:r>
      <w:r>
        <w:rPr>
          <w:rFonts w:ascii="Arial" w:hAnsi="Arial" w:cs="Arial" w:eastAsia="Arial"/>
          <w:sz w:val="19"/>
          <w:szCs w:val="19"/>
          <w:color w:val="231F20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6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6"/>
          <w:b/>
          <w:bCs/>
        </w:rPr>
        <w:t>GI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6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6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20"/>
          <w:w w:val="76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GI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9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5"/>
          <w:b/>
          <w:bCs/>
        </w:rPr>
        <w:t>R: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4"/>
        </w:rPr>
        <w:t>17%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7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82"/>
          <w:b/>
          <w:bCs/>
        </w:rPr>
        <w:t>&amp;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  <w:b/>
          <w:bCs/>
        </w:rPr>
        <w:t>D: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40" w:lineRule="auto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4"/>
        </w:rPr>
        <w:t>17%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7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6"/>
          <w:w w:val="77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5"/>
          <w:b/>
          <w:bCs/>
        </w:rPr>
        <w:t>NG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8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83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RING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609" w:right="1327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6"/>
        </w:rPr>
        <w:t>8%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17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8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8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12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6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6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1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9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9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3"/>
          <w:b/>
          <w:bCs/>
        </w:rPr>
        <w:t>EE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3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2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177" w:right="1759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6"/>
        </w:rPr>
        <w:t>5%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RE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9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9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9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9"/>
          <w:b/>
          <w:bCs/>
        </w:rPr>
        <w:t>LI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9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9"/>
          <w:b/>
          <w:bCs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2"/>
          <w:w w:val="79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2"/>
          <w:w w:val="71"/>
          <w:b/>
          <w:bCs/>
        </w:rPr>
        <w:t>Q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2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084" w:right="1852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6"/>
        </w:rPr>
        <w:t>4%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8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8"/>
          <w:w w:val="77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4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4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  <w:b/>
          <w:bCs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SING: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191" w:lineRule="exact"/>
        <w:ind w:left="1068" w:right="1869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6"/>
          <w:position w:val="-1"/>
        </w:rPr>
        <w:t>4%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84"/>
        </w:rPr>
        <w:t>18%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4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4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3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7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6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3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3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00539B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6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6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6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6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6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7"/>
          <w:w w:val="76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15"/>
          <w:w w:val="106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1"/>
          <w:w w:val="106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6"/>
          <w:w w:val="10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2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8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9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111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4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9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5"/>
          <w:b/>
          <w:bCs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93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3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3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2"/>
          <w:w w:val="106"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6"/>
          <w:w w:val="10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2"/>
          <w:w w:val="106"/>
        </w:rPr>
        <w:t>000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4"/>
          <w:b/>
          <w:bCs/>
        </w:rPr>
        <w:t>EU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4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4"/>
          <w:b/>
          <w:bCs/>
        </w:rPr>
        <w:t>OP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4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4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33"/>
          <w:w w:val="74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3"/>
          <w:w w:val="106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6"/>
          <w:w w:val="10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-1"/>
          <w:w w:val="106"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2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4" w:lineRule="auto"/>
        <w:ind w:right="905"/>
        <w:jc w:val="left"/>
        <w:rPr>
          <w:rFonts w:ascii="Helvetica Neue" w:hAnsi="Helvetica Neue" w:cs="Helvetica Neue" w:eastAsia="Helvetica Neue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Data</w:t>
      </w:r>
      <w:r>
        <w:rPr>
          <w:rFonts w:ascii="Arial" w:hAnsi="Arial" w:cs="Arial" w:eastAsia="Arial"/>
          <w:sz w:val="14"/>
          <w:szCs w:val="14"/>
          <w:color w:val="939598"/>
          <w:spacing w:val="-6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Sou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79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ces</w:t>
      </w:r>
      <w:r>
        <w:rPr>
          <w:rFonts w:ascii="Arial" w:hAnsi="Arial" w:cs="Arial" w:eastAsia="Arial"/>
          <w:sz w:val="14"/>
          <w:szCs w:val="14"/>
          <w:color w:val="939598"/>
          <w:spacing w:val="3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based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on</w:t>
      </w:r>
      <w:r>
        <w:rPr>
          <w:rFonts w:ascii="Arial" w:hAnsi="Arial" w:cs="Arial" w:eastAsia="Arial"/>
          <w:sz w:val="14"/>
          <w:szCs w:val="14"/>
          <w:color w:val="939598"/>
          <w:spacing w:val="3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print</w:t>
      </w:r>
      <w:r>
        <w:rPr>
          <w:rFonts w:ascii="Arial" w:hAnsi="Arial" w:cs="Arial" w:eastAsia="Arial"/>
          <w:sz w:val="14"/>
          <w:szCs w:val="14"/>
          <w:color w:val="939598"/>
          <w:spacing w:val="11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run,</w:t>
      </w:r>
      <w:r>
        <w:rPr>
          <w:rFonts w:ascii="Arial" w:hAnsi="Arial" w:cs="Arial" w:eastAsia="Arial"/>
          <w:sz w:val="14"/>
          <w:szCs w:val="14"/>
          <w:color w:val="939598"/>
          <w:spacing w:val="3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9"/>
          <w:i/>
        </w:rPr>
        <w:t>shipping</w:t>
      </w:r>
      <w:r>
        <w:rPr>
          <w:rFonts w:ascii="Arial" w:hAnsi="Arial" w:cs="Arial" w:eastAsia="Arial"/>
          <w:sz w:val="14"/>
          <w:szCs w:val="14"/>
          <w:color w:val="939598"/>
          <w:spacing w:val="11"/>
          <w:w w:val="79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0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eceipts,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and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email</w:t>
      </w:r>
      <w:r>
        <w:rPr>
          <w:rFonts w:ascii="Arial" w:hAnsi="Arial" w:cs="Arial" w:eastAsia="Arial"/>
          <w:sz w:val="14"/>
          <w:szCs w:val="14"/>
          <w:color w:val="939598"/>
          <w:spacing w:val="-7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marketing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statistics</w:t>
      </w:r>
      <w:r>
        <w:rPr>
          <w:rFonts w:ascii="Arial" w:hAnsi="Arial" w:cs="Arial" w:eastAsia="Arial"/>
          <w:sz w:val="14"/>
          <w:szCs w:val="14"/>
          <w:color w:val="939598"/>
          <w:spacing w:val="5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p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0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ovided</w:t>
      </w:r>
      <w:r>
        <w:rPr>
          <w:rFonts w:ascii="Arial" w:hAnsi="Arial" w:cs="Arial" w:eastAsia="Arial"/>
          <w:sz w:val="14"/>
          <w:szCs w:val="14"/>
          <w:color w:val="939598"/>
          <w:spacing w:val="7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0"/>
          <w:i/>
        </w:rPr>
        <w:t>by</w:t>
      </w:r>
      <w:r>
        <w:rPr>
          <w:rFonts w:ascii="Arial" w:hAnsi="Arial" w:cs="Arial" w:eastAsia="Arial"/>
          <w:sz w:val="14"/>
          <w:szCs w:val="14"/>
          <w:color w:val="939598"/>
          <w:spacing w:val="1"/>
          <w:w w:val="80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2"/>
          <w:i/>
        </w:rPr>
        <w:t>Con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2"/>
          <w:i/>
        </w:rPr>
        <w:t>-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2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stantComment.com.</w:t>
      </w:r>
      <w:r>
        <w:rPr>
          <w:rFonts w:ascii="Arial" w:hAnsi="Arial" w:cs="Arial" w:eastAsia="Arial"/>
          <w:sz w:val="14"/>
          <w:szCs w:val="14"/>
          <w:color w:val="939598"/>
          <w:spacing w:val="-1"/>
          <w:w w:val="81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All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1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1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eco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1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ds</w:t>
      </w:r>
      <w:r>
        <w:rPr>
          <w:rFonts w:ascii="Arial" w:hAnsi="Arial" w:cs="Arial" w:eastAsia="Arial"/>
          <w:sz w:val="14"/>
          <w:szCs w:val="14"/>
          <w:color w:val="939598"/>
          <w:spacing w:val="-2"/>
          <w:w w:val="81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and</w:t>
      </w:r>
      <w:r>
        <w:rPr>
          <w:rFonts w:ascii="Arial" w:hAnsi="Arial" w:cs="Arial" w:eastAsia="Arial"/>
          <w:sz w:val="14"/>
          <w:szCs w:val="14"/>
          <w:color w:val="939598"/>
          <w:spacing w:val="-3"/>
          <w:w w:val="81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documents</w:t>
      </w:r>
      <w:r>
        <w:rPr>
          <w:rFonts w:ascii="Arial" w:hAnsi="Arial" w:cs="Arial" w:eastAsia="Arial"/>
          <w:sz w:val="14"/>
          <w:szCs w:val="14"/>
          <w:color w:val="939598"/>
          <w:spacing w:val="-1"/>
          <w:w w:val="81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on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81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80"/>
          <w:i/>
        </w:rPr>
        <w:t>file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80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80"/>
          <w:i/>
        </w:rPr>
        <w:t>with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80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80"/>
          <w:i/>
        </w:rPr>
        <w:t>CSR.</w:t>
      </w:r>
      <w:r>
        <w:rPr>
          <w:rFonts w:ascii="Helvetica Neue" w:hAnsi="Helvetica Neue" w:cs="Helvetica Neue" w:eastAsia="Helvetica Neue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900"/>
          <w:cols w:num="4" w:equalWidth="0">
            <w:col w:w="3234" w:space="192"/>
            <w:col w:w="288" w:space="1484"/>
            <w:col w:w="1815" w:space="198"/>
            <w:col w:w="3509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2024" coordorigin="0,0" coordsize="12240,15840">
            <v:shape style="position:absolute;left:0;top:0;width:12240;height:15840" coordorigin="0,0" coordsize="12240,15840" path="m0,15840l12240,15840,12240,0,0,0,0,15840e" filled="t" fillcolor="#E6C551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0pt;margin-top:0pt;width:612pt;height:792pt;mso-position-horizontal-relative:page;mso-position-vertical-relative:page;z-index:-2023" coordorigin="0,0" coordsize="12240,15840">
            <v:shape style="position:absolute;left:0;top:0;width:12240;height:15840" type="#_x0000_t75">
              <v:imagedata r:id="rId18" o:title=""/>
            </v:shape>
            <v:group style="position:absolute;left:730;top:7845;width:4840;height:7278" coordorigin="730,7845" coordsize="4840,7278">
              <v:shape style="position:absolute;left:730;top:7845;width:4840;height:7278" coordorigin="730,7845" coordsize="4840,7278" path="m730,15123l5570,15123,5570,7845,730,7845,730,15123xe" filled="f" stroked="t" strokeweight="1pt" strokecolor="#A7A9AC">
                <v:path arrowok="t"/>
              </v:shape>
              <v:shape style="position:absolute;left:900;top:8762;width:3920;height:180" type="#_x0000_t75">
                <v:imagedata r:id="rId19" o:title=""/>
              </v:shape>
              <v:shape style="position:absolute;left:903;top:14753;width:682;height:180" type="#_x0000_t75">
                <v:imagedata r:id="rId20" o:title=""/>
              </v:shape>
              <v:shape style="position:absolute;left:900;top:9428;width:3060;height:180" type="#_x0000_t75">
                <v:imagedata r:id="rId21" o:title=""/>
              </v:shape>
              <v:shape style="position:absolute;left:900;top:10093;width:2580;height:180" type="#_x0000_t75">
                <v:imagedata r:id="rId22" o:title=""/>
              </v:shape>
              <v:shape style="position:absolute;left:900;top:10759;width:2585;height:180" type="#_x0000_t75">
                <v:imagedata r:id="rId23" o:title=""/>
              </v:shape>
              <v:shape style="position:absolute;left:900;top:11425;width:1289;height:180" type="#_x0000_t75">
                <v:imagedata r:id="rId24" o:title=""/>
              </v:shape>
              <v:shape style="position:absolute;left:900;top:12090;width:857;height:180" type="#_x0000_t75">
                <v:imagedata r:id="rId25" o:title=""/>
              </v:shape>
              <v:shape style="position:absolute;left:900;top:12756;width:756;height:180" type="#_x0000_t75">
                <v:imagedata r:id="rId26" o:title=""/>
              </v:shape>
              <v:shape style="position:absolute;left:900;top:13421;width:756;height:180" type="#_x0000_t75">
                <v:imagedata r:id="rId27" o:title=""/>
              </v:shape>
              <v:shape style="position:absolute;left:903;top:14087;width:667;height:180" type="#_x0000_t75">
                <v:imagedata r:id="rId28" o:title=""/>
              </v:shape>
              <v:shape style="position:absolute;left:5802;top:5853;width:5281;height:3647" type="#_x0000_t75">
                <v:imagedata r:id="rId29" o:title=""/>
              </v:shape>
              <v:shape style="position:absolute;left:5802;top:11203;width:5236;height:3560" type="#_x0000_t75">
                <v:imagedata r:id="rId30" o:title="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36" w:after="0" w:line="240" w:lineRule="auto"/>
        <w:ind w:left="28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7"/>
          <w:w w:val="74"/>
          <w:b/>
          <w:bCs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4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7"/>
          <w:b/>
          <w:bCs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4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4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2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191" w:lineRule="exact"/>
        <w:ind w:left="102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100"/>
          <w:position w:val="-1"/>
        </w:rPr>
        <w:t>3%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6" w:after="0" w:line="240" w:lineRule="auto"/>
        <w:ind w:left="28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V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8"/>
          <w:b/>
          <w:bCs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,</w:t>
      </w:r>
      <w:r>
        <w:rPr>
          <w:rFonts w:ascii="Arial" w:hAnsi="Arial" w:cs="Arial" w:eastAsia="Arial"/>
          <w:sz w:val="19"/>
          <w:szCs w:val="19"/>
          <w:color w:val="231F20"/>
          <w:spacing w:val="30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TI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8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,</w:t>
      </w:r>
      <w:r>
        <w:rPr>
          <w:rFonts w:ascii="Arial" w:hAnsi="Arial" w:cs="Arial" w:eastAsia="Arial"/>
          <w:sz w:val="19"/>
          <w:szCs w:val="19"/>
          <w:color w:val="231F20"/>
          <w:spacing w:val="36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8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8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8"/>
          <w:b/>
          <w:bCs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8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8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3"/>
          <w:w w:val="78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>–</w:t>
      </w:r>
      <w:r>
        <w:rPr>
          <w:rFonts w:ascii="Arial" w:hAnsi="Arial" w:cs="Arial" w:eastAsia="Arial"/>
          <w:sz w:val="19"/>
          <w:szCs w:val="19"/>
          <w:color w:val="231F20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4"/>
          <w:b/>
          <w:bCs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74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7"/>
          <w:b/>
          <w:bCs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74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6"/>
          <w:w w:val="74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2"/>
          <w:b/>
          <w:bCs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02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08285"/>
          <w:spacing w:val="0"/>
          <w:w w:val="100"/>
        </w:rPr>
        <w:t>3%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90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1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Janua</w:t>
      </w:r>
      <w:r>
        <w:rPr>
          <w:rFonts w:ascii="Arial" w:hAnsi="Arial" w:cs="Arial" w:eastAsia="Arial"/>
          <w:sz w:val="22"/>
          <w:szCs w:val="22"/>
          <w:spacing w:val="3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55"/>
          <w:w w:val="100"/>
        </w:rPr>
        <w:t> </w:t>
      </w:r>
      <w:r>
        <w:rPr>
          <w:rFonts w:ascii="Wingdings" w:hAnsi="Wingdings" w:cs="Wingdings" w:eastAsia="Wingdings"/>
          <w:sz w:val="12"/>
          <w:szCs w:val="12"/>
          <w:spacing w:val="0"/>
          <w:w w:val="100"/>
        </w:rPr>
        <w:t></w:t>
      </w:r>
      <w:r>
        <w:rPr>
          <w:rFonts w:ascii="Wingdings" w:hAnsi="Wingdings" w:cs="Wingdings" w:eastAsia="Wingdings"/>
          <w:sz w:val="12"/>
          <w:szCs w:val="12"/>
          <w:spacing w:val="-5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5"/>
        </w:rPr>
        <w:t>Febru</w:t>
      </w:r>
      <w:r>
        <w:rPr>
          <w:rFonts w:ascii="Arial" w:hAnsi="Arial" w:cs="Arial" w:eastAsia="Arial"/>
          <w:sz w:val="22"/>
          <w:szCs w:val="22"/>
          <w:spacing w:val="-3"/>
          <w:w w:val="105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17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11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29" w:lineRule="exact"/>
        <w:ind w:left="21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3D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-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-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el</w:t>
      </w:r>
      <w:r>
        <w:rPr>
          <w:rFonts w:ascii="Arial" w:hAnsi="Arial" w:cs="Arial" w:eastAsia="Arial"/>
          <w:sz w:val="20"/>
          <w:szCs w:val="20"/>
          <w:spacing w:val="4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ka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g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-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M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MS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5" w:lineRule="exact"/>
        <w:ind w:left="210" w:right="-20"/>
        <w:jc w:val="left"/>
        <w:tabs>
          <w:tab w:pos="4480" w:val="left"/>
          <w:tab w:pos="8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umn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ec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cal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es</w:t>
      </w:r>
      <w:r>
        <w:rPr>
          <w:rFonts w:ascii="Arial" w:hAnsi="Arial" w:cs="Arial" w:eastAsia="Arial"/>
          <w:sz w:val="20"/>
          <w:szCs w:val="20"/>
          <w:spacing w:val="-19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d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w</w:t>
      </w:r>
      <w:r>
        <w:rPr>
          <w:rFonts w:ascii="Arial" w:hAnsi="Arial" w:cs="Arial" w:eastAsia="Arial"/>
          <w:sz w:val="20"/>
          <w:szCs w:val="20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  <w:position w:val="-1"/>
        </w:rPr>
        <w:t>/C</w:t>
      </w:r>
      <w:r>
        <w:rPr>
          <w:rFonts w:ascii="Arial" w:hAnsi="Arial" w:cs="Arial" w:eastAsia="Arial"/>
          <w:sz w:val="20"/>
          <w:szCs w:val="20"/>
          <w:spacing w:val="1"/>
          <w:w w:val="109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1"/>
          <w:w w:val="109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1"/>
          <w:w w:val="119"/>
          <w:position w:val="-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5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-1"/>
          <w:w w:val="105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4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"/>
          <w:w w:val="104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ces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7" w:after="0" w:line="240" w:lineRule="auto"/>
        <w:ind w:left="263" w:right="-20"/>
        <w:jc w:val="left"/>
        <w:tabs>
          <w:tab w:pos="4480" w:val="left"/>
          <w:tab w:pos="82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em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con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uc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du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try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ob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nol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an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  <w:position w:val="1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1"/>
        </w:rPr>
        <w:t>B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1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1"/>
        </w:rPr>
        <w:t>S</w:t>
      </w:r>
      <w:r>
        <w:rPr>
          <w:rFonts w:ascii="Arial" w:hAnsi="Arial" w:cs="Arial" w:eastAsia="Arial"/>
          <w:sz w:val="16"/>
          <w:szCs w:val="16"/>
          <w:spacing w:val="18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spacing w:val="2"/>
          <w:w w:val="100"/>
          <w:position w:val="1"/>
        </w:rPr>
        <w:t>W</w:t>
      </w:r>
      <w:r>
        <w:rPr>
          <w:rFonts w:ascii="Arial" w:hAnsi="Arial" w:cs="Arial" w:eastAsia="Arial"/>
          <w:sz w:val="16"/>
          <w:szCs w:val="16"/>
          <w:spacing w:val="0"/>
          <w:w w:val="110"/>
          <w:position w:val="1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17"/>
          <w:position w:val="1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11"/>
          <w:position w:val="1"/>
        </w:rPr>
        <w:t>k</w:t>
      </w:r>
      <w:r>
        <w:rPr>
          <w:rFonts w:ascii="Arial" w:hAnsi="Arial" w:cs="Arial" w:eastAsia="Arial"/>
          <w:sz w:val="16"/>
          <w:szCs w:val="16"/>
          <w:spacing w:val="-1"/>
          <w:w w:val="111"/>
          <w:position w:val="1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10"/>
          <w:position w:val="1"/>
        </w:rPr>
        <w:t>h</w:t>
      </w:r>
      <w:r>
        <w:rPr>
          <w:rFonts w:ascii="Arial" w:hAnsi="Arial" w:cs="Arial" w:eastAsia="Arial"/>
          <w:sz w:val="16"/>
          <w:szCs w:val="16"/>
          <w:spacing w:val="-2"/>
          <w:w w:val="110"/>
          <w:position w:val="1"/>
        </w:rPr>
        <w:t>op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0" w:after="0" w:line="165" w:lineRule="exact"/>
        <w:ind w:right="1684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Z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9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12)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right"/>
        <w:spacing w:after="0"/>
        <w:sectPr>
          <w:pgMar w:footer="201" w:header="0" w:top="1480" w:bottom="400" w:left="140" w:right="340"/>
          <w:footerReference w:type="default" r:id="rId31"/>
          <w:pgSz w:w="12240" w:h="15840"/>
        </w:sectPr>
      </w:pPr>
      <w:rPr/>
    </w:p>
    <w:p>
      <w:pPr>
        <w:spacing w:before="48" w:after="0" w:line="240" w:lineRule="auto"/>
        <w:ind w:left="263" w:right="-7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ompe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</w:p>
    <w:p>
      <w:pPr>
        <w:spacing w:before="0" w:after="0" w:line="202" w:lineRule="exact"/>
        <w:ind w:left="26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ac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agi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du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try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45" w:after="0" w:line="240" w:lineRule="auto"/>
        <w:ind w:right="-73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obin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µ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bu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w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I/O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SICs</w:t>
      </w:r>
    </w:p>
    <w:p>
      <w:pPr>
        <w:spacing w:before="14" w:after="0" w:line="240" w:lineRule="auto"/>
        <w:ind w:left="-34" w:right="898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5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8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ev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28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acka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g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ng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240" w:lineRule="auto"/>
        <w:ind w:left="102" w:right="984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oun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H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Z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10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13)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300" w:bottom="280" w:left="140" w:right="340"/>
          <w:cols w:num="3" w:equalWidth="0">
            <w:col w:w="3607" w:space="888"/>
            <w:col w:w="3085" w:space="697"/>
            <w:col w:w="3483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3" w:lineRule="exact"/>
        <w:ind w:left="263" w:right="-20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2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5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  <w:tab/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obi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7" w:after="0" w:line="203" w:lineRule="exact"/>
        <w:ind w:left="263" w:right="-20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Br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ing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w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lec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ial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  <w:tab/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ng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7" w:after="0" w:line="240" w:lineRule="auto"/>
        <w:ind w:left="263" w:right="-20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y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x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t-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gene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by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6" w:lineRule="exact"/>
        <w:ind w:left="4462" w:right="6119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lec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opl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</w:p>
    <w:p>
      <w:pPr>
        <w:spacing w:before="88" w:after="0" w:line="203" w:lineRule="exact"/>
        <w:ind w:left="119" w:right="-20"/>
        <w:jc w:val="left"/>
        <w:tabs>
          <w:tab w:pos="70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-1"/>
        </w:rPr>
        <w:t>In</w:t>
      </w:r>
      <w:r>
        <w:rPr>
          <w:rFonts w:ascii="Arial" w:hAnsi="Arial" w:cs="Arial" w:eastAsia="Arial"/>
          <w:sz w:val="18"/>
          <w:szCs w:val="18"/>
          <w:spacing w:val="1"/>
          <w:w w:val="11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-1"/>
        </w:rPr>
        <w:t>it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-1"/>
        </w:rPr>
        <w:t>ut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1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  <w:tab/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J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2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4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3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Ja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24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26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1"/>
          <w:w w:val="100"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</w:t>
      </w:r>
      <w:r>
        <w:rPr>
          <w:rFonts w:ascii="Arial" w:hAnsi="Arial" w:cs="Arial" w:eastAsia="Arial"/>
          <w:sz w:val="22"/>
          <w:szCs w:val="22"/>
          <w:spacing w:val="34"/>
          <w:w w:val="100"/>
        </w:rPr>
        <w:t> </w:t>
      </w:r>
      <w:r>
        <w:rPr>
          <w:rFonts w:ascii="Wingdings" w:hAnsi="Wingdings" w:cs="Wingdings" w:eastAsia="Wingdings"/>
          <w:sz w:val="12"/>
          <w:szCs w:val="12"/>
          <w:spacing w:val="0"/>
          <w:w w:val="100"/>
        </w:rPr>
        <w:t></w:t>
      </w:r>
      <w:r>
        <w:rPr>
          <w:rFonts w:ascii="Wingdings" w:hAnsi="Wingdings" w:cs="Wingdings" w:eastAsia="Wingdings"/>
          <w:sz w:val="12"/>
          <w:szCs w:val="12"/>
          <w:spacing w:val="-5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6"/>
          <w:w w:val="109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9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17"/>
        </w:rPr>
        <w:t>r</w:t>
      </w:r>
      <w:r>
        <w:rPr>
          <w:rFonts w:ascii="Arial" w:hAnsi="Arial" w:cs="Arial" w:eastAsia="Arial"/>
          <w:sz w:val="22"/>
          <w:szCs w:val="22"/>
          <w:spacing w:val="1"/>
          <w:w w:val="125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25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25" w:lineRule="exact"/>
        <w:ind w:left="26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1.031pt;margin-top:16.462788pt;width:584.253pt;height:156.4025pt;mso-position-horizontal-relative:page;mso-position-vertical-relative:paragraph;z-index:-2020" coordorigin="221,329" coordsize="11685,3128">
            <v:group style="position:absolute;left:268;top:402;width:11597;height:2" coordorigin="268,402" coordsize="11597,2">
              <v:shape style="position:absolute;left:268;top:402;width:11597;height:2" coordorigin="268,402" coordsize="11597,0" path="m268,402l11865,402e" filled="f" stroked="t" strokeweight="3.701pt" strokecolor="#E5DFEC">
                <v:path arrowok="t"/>
              </v:shape>
            </v:group>
            <v:group style="position:absolute;left:271;top:438;width:132;height:209" coordorigin="271,438" coordsize="132,209">
              <v:shape style="position:absolute;left:271;top:438;width:132;height:209" coordorigin="271,438" coordsize="132,209" path="m271,647l403,647,403,438,271,438,271,647e" filled="t" fillcolor="#E5DFEC" stroked="f">
                <v:path arrowok="t"/>
                <v:fill/>
              </v:shape>
            </v:group>
            <v:group style="position:absolute;left:4348;top:438;width:134;height:209" coordorigin="4348,438" coordsize="134,209">
              <v:shape style="position:absolute;left:4348;top:438;width:134;height:209" coordorigin="4348,438" coordsize="134,209" path="m4348,647l4482,647,4482,438,4348,438,4348,647e" filled="t" fillcolor="#E5DFEC" stroked="f">
                <v:path arrowok="t"/>
                <v:fill/>
              </v:shape>
            </v:group>
            <v:group style="position:absolute;left:261;top:683;width:8012;height:2" coordorigin="261,683" coordsize="8012,2">
              <v:shape style="position:absolute;left:261;top:683;width:8012;height:2" coordorigin="261,683" coordsize="8012,0" path="m261,683l8273,683e" filled="f" stroked="t" strokeweight="3.701pt" strokecolor="#E5DFEC">
                <v:path arrowok="t"/>
              </v:shape>
            </v:group>
            <v:group style="position:absolute;left:403;top:438;width:3945;height:209" coordorigin="403,438" coordsize="3945,209">
              <v:shape style="position:absolute;left:403;top:438;width:3945;height:209" coordorigin="403,438" coordsize="3945,209" path="m403,647l4348,647,4348,438,403,438,403,647e" filled="t" fillcolor="#E5DFEC" stroked="f">
                <v:path arrowok="t"/>
                <v:fill/>
              </v:shape>
            </v:group>
            <v:group style="position:absolute;left:4501;top:438;width:134;height:209" coordorigin="4501,438" coordsize="134,209">
              <v:shape style="position:absolute;left:4501;top:438;width:134;height:209" coordorigin="4501,438" coordsize="134,209" path="m4501,647l4636,647,4636,438,4501,438,4501,647e" filled="t" fillcolor="#E5DFEC" stroked="f">
                <v:path arrowok="t"/>
                <v:fill/>
              </v:shape>
            </v:group>
            <v:group style="position:absolute;left:8129;top:438;width:134;height:209" coordorigin="8129,438" coordsize="134,209">
              <v:shape style="position:absolute;left:8129;top:438;width:134;height:209" coordorigin="8129,438" coordsize="134,209" path="m8129,647l8264,647,8264,438,8129,438,8129,647e" filled="t" fillcolor="#E5DFEC" stroked="f">
                <v:path arrowok="t"/>
                <v:fill/>
              </v:shape>
            </v:group>
            <v:group style="position:absolute;left:4636;top:438;width:3493;height:209" coordorigin="4636,438" coordsize="3493,209">
              <v:shape style="position:absolute;left:4636;top:438;width:3493;height:209" coordorigin="4636,438" coordsize="3493,209" path="m4636,647l8129,647,8129,438,4636,438,4636,647e" filled="t" fillcolor="#E5DFEC" stroked="f">
                <v:path arrowok="t"/>
                <v:fill/>
              </v:shape>
            </v:group>
            <v:group style="position:absolute;left:8283;top:438;width:134;height:737" coordorigin="8283,438" coordsize="134,737">
              <v:shape style="position:absolute;left:8283;top:438;width:134;height:737" coordorigin="8283,438" coordsize="134,737" path="m8283,1175l8417,1175,8417,438,8283,438,8283,1175e" filled="t" fillcolor="#E5DFEC" stroked="f">
                <v:path arrowok="t"/>
                <v:fill/>
              </v:shape>
            </v:group>
            <v:group style="position:absolute;left:11731;top:438;width:134;height:737" coordorigin="11731,438" coordsize="134,737">
              <v:shape style="position:absolute;left:11731;top:438;width:134;height:737" coordorigin="11731,438" coordsize="134,737" path="m11731,1175l11865,1175,11865,438,11731,438,11731,1175e" filled="t" fillcolor="#E5DFEC" stroked="f">
                <v:path arrowok="t"/>
                <v:fill/>
              </v:shape>
            </v:group>
            <v:group style="position:absolute;left:8283;top:1175;width:3582;height:1066" coordorigin="8283,1175" coordsize="3582,1066">
              <v:shape style="position:absolute;left:8283;top:1175;width:3582;height:1066" coordorigin="8283,1175" coordsize="3582,1066" path="m8283,2241l11865,2241,11865,1175,8283,1175,8283,2241e" filled="t" fillcolor="#E5DFEC" stroked="f">
                <v:path arrowok="t"/>
                <v:fill/>
              </v:shape>
            </v:group>
            <v:group style="position:absolute;left:8417;top:438;width:3313;height:185" coordorigin="8417,438" coordsize="3313,185">
              <v:shape style="position:absolute;left:8417;top:438;width:3313;height:185" coordorigin="8417,438" coordsize="3313,185" path="m8417,623l11731,623,11731,438,8417,438,8417,623e" filled="t" fillcolor="#E5DFEC" stroked="f">
                <v:path arrowok="t"/>
                <v:fill/>
              </v:shape>
            </v:group>
            <v:group style="position:absolute;left:8417;top:623;width:3313;height:185" coordorigin="8417,623" coordsize="3313,185">
              <v:shape style="position:absolute;left:8417;top:623;width:3313;height:185" coordorigin="8417,623" coordsize="3313,185" path="m8417,808l11731,808,11731,623,8417,623,8417,808e" filled="t" fillcolor="#E5DFEC" stroked="f">
                <v:path arrowok="t"/>
                <v:fill/>
              </v:shape>
            </v:group>
            <v:group style="position:absolute;left:8417;top:808;width:3313;height:182" coordorigin="8417,808" coordsize="3313,182">
              <v:shape style="position:absolute;left:8417;top:808;width:3313;height:182" coordorigin="8417,808" coordsize="3313,182" path="m8417,991l11731,991,11731,808,8417,808,8417,991e" filled="t" fillcolor="#E5DFEC" stroked="f">
                <v:path arrowok="t"/>
                <v:fill/>
              </v:shape>
            </v:group>
            <v:group style="position:absolute;left:8417;top:991;width:3313;height:185" coordorigin="8417,991" coordsize="3313,185">
              <v:shape style="position:absolute;left:8417;top:991;width:3313;height:185" coordorigin="8417,991" coordsize="3313,185" path="m8417,1175l11731,1175,11731,991,8417,991,8417,1175e" filled="t" fillcolor="#E5DFEC" stroked="f">
                <v:path arrowok="t"/>
                <v:fill/>
              </v:shape>
            </v:group>
            <v:group style="position:absolute;left:8264;top:366;width:19;height:72" coordorigin="8264,366" coordsize="19,72">
              <v:shape style="position:absolute;left:8264;top:366;width:19;height:72" coordorigin="8264,366" coordsize="19,72" path="m8264,402l8283,402e" filled="f" stroked="t" strokeweight="3.701pt" strokecolor="#FFFFFF">
                <v:path arrowok="t"/>
              </v:shape>
            </v:group>
            <v:group style="position:absolute;left:4492;top:357;width:2;height:3040" coordorigin="4492,357" coordsize="2,3040">
              <v:shape style="position:absolute;left:4492;top:357;width:2;height:3040" coordorigin="4492,357" coordsize="0,3040" path="m4492,357l4492,3396e" filled="f" stroked="t" strokeweight="1.059pt" strokecolor="#FFFFFF">
                <v:path arrowok="t"/>
              </v:shape>
            </v:group>
            <v:group style="position:absolute;left:268;top:774;width:7995;height:2" coordorigin="268,774" coordsize="7995,2">
              <v:shape style="position:absolute;left:268;top:774;width:7995;height:2" coordorigin="268,774" coordsize="7995,0" path="m268,774l8264,774e" filled="f" stroked="t" strokeweight="3.701pt" strokecolor="#E5DFEC">
                <v:path arrowok="t"/>
              </v:shape>
            </v:group>
            <v:group style="position:absolute;left:271;top:810;width:132;height:413" coordorigin="271,810" coordsize="132,413">
              <v:shape style="position:absolute;left:271;top:810;width:132;height:413" coordorigin="271,810" coordsize="132,413" path="m271,1223l403,1223,403,810,271,810,271,1223e" filled="t" fillcolor="#E5DFEC" stroked="f">
                <v:path arrowok="t"/>
                <v:fill/>
              </v:shape>
            </v:group>
            <v:group style="position:absolute;left:4348;top:810;width:134;height:413" coordorigin="4348,810" coordsize="134,413">
              <v:shape style="position:absolute;left:4348;top:810;width:134;height:413" coordorigin="4348,810" coordsize="134,413" path="m4348,1223l4482,1223,4482,810,4348,810,4348,1223e" filled="t" fillcolor="#E5DFEC" stroked="f">
                <v:path arrowok="t"/>
                <v:fill/>
              </v:shape>
            </v:group>
            <v:group style="position:absolute;left:261;top:1259;width:8012;height:2" coordorigin="261,1259" coordsize="8012,2">
              <v:shape style="position:absolute;left:261;top:1259;width:8012;height:2" coordorigin="261,1259" coordsize="8012,0" path="m261,1259l8273,1259e" filled="f" stroked="t" strokeweight="3.701pt" strokecolor="#E5DFEC">
                <v:path arrowok="t"/>
              </v:shape>
            </v:group>
            <v:group style="position:absolute;left:403;top:810;width:3945;height:206" coordorigin="403,810" coordsize="3945,206">
              <v:shape style="position:absolute;left:403;top:810;width:3945;height:206" coordorigin="403,810" coordsize="3945,206" path="m403,1017l4348,1017,4348,810,403,810,403,1017e" filled="t" fillcolor="#E5DFEC" stroked="f">
                <v:path arrowok="t"/>
                <v:fill/>
              </v:shape>
            </v:group>
            <v:group style="position:absolute;left:403;top:1017;width:3945;height:206" coordorigin="403,1017" coordsize="3945,206">
              <v:shape style="position:absolute;left:403;top:1017;width:3945;height:206" coordorigin="403,1017" coordsize="3945,206" path="m403,1223l4348,1223,4348,1017,403,1017,403,1223e" filled="t" fillcolor="#E5DFEC" stroked="f">
                <v:path arrowok="t"/>
                <v:fill/>
              </v:shape>
            </v:group>
            <v:group style="position:absolute;left:4501;top:810;width:134;height:206" coordorigin="4501,810" coordsize="134,206">
              <v:shape style="position:absolute;left:4501;top:810;width:134;height:206" coordorigin="4501,810" coordsize="134,206" path="m4501,1017l4636,1017,4636,810,4501,810,4501,1017e" filled="t" fillcolor="#E5DFEC" stroked="f">
                <v:path arrowok="t"/>
                <v:fill/>
              </v:shape>
            </v:group>
            <v:group style="position:absolute;left:8129;top:810;width:134;height:206" coordorigin="8129,810" coordsize="134,206">
              <v:shape style="position:absolute;left:8129;top:810;width:134;height:206" coordorigin="8129,810" coordsize="134,206" path="m8129,1017l8264,1017,8264,810,8129,810,8129,1017e" filled="t" fillcolor="#E5DFEC" stroked="f">
                <v:path arrowok="t"/>
                <v:fill/>
              </v:shape>
            </v:group>
            <v:group style="position:absolute;left:4501;top:1017;width:3762;height:279" coordorigin="4501,1017" coordsize="3762,279">
              <v:shape style="position:absolute;left:4501;top:1017;width:3762;height:279" coordorigin="4501,1017" coordsize="3762,279" path="m4501,1295l8264,1295,8264,1017,4501,1017,4501,1295e" filled="t" fillcolor="#E5DFEC" stroked="f">
                <v:path arrowok="t"/>
                <v:fill/>
              </v:shape>
            </v:group>
            <v:group style="position:absolute;left:4636;top:810;width:3493;height:206" coordorigin="4636,810" coordsize="3493,206">
              <v:shape style="position:absolute;left:4636;top:810;width:3493;height:206" coordorigin="4636,810" coordsize="3493,206" path="m4636,1017l8129,1017,8129,810,4636,810,4636,1017e" filled="t" fillcolor="#E5DFEC" stroked="f">
                <v:path arrowok="t"/>
                <v:fill/>
              </v:shape>
            </v:group>
            <v:group style="position:absolute;left:271;top:1316;width:7993;height:74" coordorigin="271,1316" coordsize="7993,74">
              <v:shape style="position:absolute;left:271;top:1316;width:7993;height:74" coordorigin="271,1316" coordsize="7993,74" path="m271,1390l8264,1390,8264,1316,271,1316,271,1390xe" filled="t" fillcolor="#E5DFEC" stroked="f">
                <v:path arrowok="t"/>
                <v:fill/>
              </v:shape>
            </v:group>
            <v:group style="position:absolute;left:271;top:1389;width:132;height:206" coordorigin="271,1389" coordsize="132,206">
              <v:shape style="position:absolute;left:271;top:1389;width:132;height:206" coordorigin="271,1389" coordsize="132,206" path="m271,1596l403,1596,403,1389,271,1389,271,1596e" filled="t" fillcolor="#E5DFEC" stroked="f">
                <v:path arrowok="t"/>
                <v:fill/>
              </v:shape>
            </v:group>
            <v:group style="position:absolute;left:4348;top:1389;width:134;height:206" coordorigin="4348,1389" coordsize="134,206">
              <v:shape style="position:absolute;left:4348;top:1389;width:134;height:206" coordorigin="4348,1389" coordsize="134,206" path="m4348,1596l4482,1596,4482,1389,4348,1389,4348,1596e" filled="t" fillcolor="#E5DFEC" stroked="f">
                <v:path arrowok="t"/>
                <v:fill/>
              </v:shape>
            </v:group>
            <v:group style="position:absolute;left:271;top:1596;width:4211;height:106" coordorigin="271,1596" coordsize="4211,106">
              <v:shape style="position:absolute;left:271;top:1596;width:4211;height:106" coordorigin="271,1596" coordsize="4211,106" path="m271,1701l4482,1701,4482,1596,271,1596,271,1701e" filled="t" fillcolor="#E5DFEC" stroked="f">
                <v:path arrowok="t"/>
                <v:fill/>
              </v:shape>
            </v:group>
            <v:group style="position:absolute;left:403;top:1389;width:3945;height:206" coordorigin="403,1389" coordsize="3945,206">
              <v:shape style="position:absolute;left:403;top:1389;width:3945;height:206" coordorigin="403,1389" coordsize="3945,206" path="m403,1596l4348,1596,4348,1389,403,1389,403,1596e" filled="t" fillcolor="#E5DFEC" stroked="f">
                <v:path arrowok="t"/>
                <v:fill/>
              </v:shape>
            </v:group>
            <v:group style="position:absolute;left:4501;top:1389;width:134;height:206" coordorigin="4501,1389" coordsize="134,206">
              <v:shape style="position:absolute;left:4501;top:1389;width:134;height:206" coordorigin="4501,1389" coordsize="134,206" path="m4501,1596l4636,1596,4636,1389,4501,1389,4501,1596e" filled="t" fillcolor="#E5DFEC" stroked="f">
                <v:path arrowok="t"/>
                <v:fill/>
              </v:shape>
            </v:group>
            <v:group style="position:absolute;left:8129;top:1389;width:134;height:206" coordorigin="8129,1389" coordsize="134,206">
              <v:shape style="position:absolute;left:8129;top:1389;width:134;height:206" coordorigin="8129,1389" coordsize="134,206" path="m8129,1596l8264,1596,8264,1389,8129,1389,8129,1596e" filled="t" fillcolor="#E5DFEC" stroked="f">
                <v:path arrowok="t"/>
                <v:fill/>
              </v:shape>
            </v:group>
            <v:group style="position:absolute;left:4501;top:1596;width:3762;height:106" coordorigin="4501,1596" coordsize="3762,106">
              <v:shape style="position:absolute;left:4501;top:1596;width:3762;height:106" coordorigin="4501,1596" coordsize="3762,106" path="m4501,1701l8264,1701,8264,1596,4501,1596,4501,1701e" filled="t" fillcolor="#E5DFEC" stroked="f">
                <v:path arrowok="t"/>
                <v:fill/>
              </v:shape>
            </v:group>
            <v:group style="position:absolute;left:4636;top:1389;width:3493;height:206" coordorigin="4636,1389" coordsize="3493,206">
              <v:shape style="position:absolute;left:4636;top:1389;width:3493;height:206" coordorigin="4636,1389" coordsize="3493,206" path="m4636,1596l8129,1596,8129,1389,4636,1389,4636,1596e" filled="t" fillcolor="#E5DFEC" stroked="f">
                <v:path arrowok="t"/>
                <v:fill/>
              </v:shape>
            </v:group>
            <v:group style="position:absolute;left:268;top:1314;width:7995;height:74" coordorigin="268,1314" coordsize="7995,74">
              <v:shape style="position:absolute;left:268;top:1314;width:7995;height:74" coordorigin="268,1314" coordsize="7995,74" path="m268,1388l8264,1388,8264,1314,268,1314,268,1388xe" filled="t" fillcolor="#E5DFEC" stroked="f">
                <v:path arrowok="t"/>
                <v:fill/>
              </v:shape>
            </v:group>
            <v:group style="position:absolute;left:261;top:1665;width:8012;height:2" coordorigin="261,1665" coordsize="8012,2">
              <v:shape style="position:absolute;left:261;top:1665;width:8012;height:2" coordorigin="261,1665" coordsize="8012,0" path="m261,1665l8273,1665e" filled="f" stroked="t" strokeweight="3.701pt" strokecolor="#E5DFEC">
                <v:path arrowok="t"/>
              </v:shape>
            </v:group>
            <v:group style="position:absolute;left:271;top:1722;width:7993;height:74" coordorigin="271,1722" coordsize="7993,74">
              <v:shape style="position:absolute;left:271;top:1722;width:7993;height:74" coordorigin="271,1722" coordsize="7993,74" path="m271,1796l8264,1796,8264,1722,271,1722,271,1796xe" filled="t" fillcolor="#E5DFEC" stroked="f">
                <v:path arrowok="t"/>
                <v:fill/>
              </v:shape>
            </v:group>
            <v:group style="position:absolute;left:271;top:1795;width:132;height:206" coordorigin="271,1795" coordsize="132,206">
              <v:shape style="position:absolute;left:271;top:1795;width:132;height:206" coordorigin="271,1795" coordsize="132,206" path="m271,2001l403,2001,403,1795,271,1795,271,2001e" filled="t" fillcolor="#E5DFEC" stroked="f">
                <v:path arrowok="t"/>
                <v:fill/>
              </v:shape>
            </v:group>
            <v:group style="position:absolute;left:4348;top:1795;width:134;height:206" coordorigin="4348,1795" coordsize="134,206">
              <v:shape style="position:absolute;left:4348;top:1795;width:134;height:206" coordorigin="4348,1795" coordsize="134,206" path="m4348,2001l4482,2001,4482,1795,4348,1795,4348,2001e" filled="t" fillcolor="#E5DFEC" stroked="f">
                <v:path arrowok="t"/>
                <v:fill/>
              </v:shape>
            </v:group>
            <v:group style="position:absolute;left:271;top:2001;width:4211;height:240" coordorigin="271,2001" coordsize="4211,240">
              <v:shape style="position:absolute;left:271;top:2001;width:4211;height:240" coordorigin="271,2001" coordsize="4211,240" path="m271,2241l4482,2241,4482,2001,271,2001,271,2241e" filled="t" fillcolor="#E5DFEC" stroked="f">
                <v:path arrowok="t"/>
                <v:fill/>
              </v:shape>
            </v:group>
            <v:group style="position:absolute;left:403;top:1795;width:3945;height:206" coordorigin="403,1795" coordsize="3945,206">
              <v:shape style="position:absolute;left:403;top:1795;width:3945;height:206" coordorigin="403,1795" coordsize="3945,206" path="m403,2001l4348,2001,4348,1795,403,1795,403,2001e" filled="t" fillcolor="#E5DFEC" stroked="f">
                <v:path arrowok="t"/>
                <v:fill/>
              </v:shape>
            </v:group>
            <v:group style="position:absolute;left:4501;top:1795;width:134;height:206" coordorigin="4501,1795" coordsize="134,206">
              <v:shape style="position:absolute;left:4501;top:1795;width:134;height:206" coordorigin="4501,1795" coordsize="134,206" path="m4501,2001l4636,2001,4636,1795,4501,1795,4501,2001e" filled="t" fillcolor="#E5DFEC" stroked="f">
                <v:path arrowok="t"/>
                <v:fill/>
              </v:shape>
            </v:group>
            <v:group style="position:absolute;left:8129;top:1795;width:134;height:206" coordorigin="8129,1795" coordsize="134,206">
              <v:shape style="position:absolute;left:8129;top:1795;width:134;height:206" coordorigin="8129,1795" coordsize="134,206" path="m8129,2001l8264,2001,8264,1795,8129,1795,8129,2001e" filled="t" fillcolor="#E5DFEC" stroked="f">
                <v:path arrowok="t"/>
                <v:fill/>
              </v:shape>
            </v:group>
            <v:group style="position:absolute;left:4501;top:2001;width:3762;height:240" coordorigin="4501,2001" coordsize="3762,240">
              <v:shape style="position:absolute;left:4501;top:2001;width:3762;height:240" coordorigin="4501,2001" coordsize="3762,240" path="m4501,2241l8264,2241,8264,2001,4501,2001,4501,2241e" filled="t" fillcolor="#E5DFEC" stroked="f">
                <v:path arrowok="t"/>
                <v:fill/>
              </v:shape>
            </v:group>
            <v:group style="position:absolute;left:4636;top:1795;width:3493;height:206" coordorigin="4636,1795" coordsize="3493,206">
              <v:shape style="position:absolute;left:4636;top:1795;width:3493;height:206" coordorigin="4636,1795" coordsize="3493,206" path="m4636,2001l8129,2001,8129,1795,4636,1795,4636,2001e" filled="t" fillcolor="#E5DFEC" stroked="f">
                <v:path arrowok="t"/>
                <v:fill/>
              </v:shape>
            </v:group>
            <v:group style="position:absolute;left:268;top:1719;width:7995;height:74" coordorigin="268,1719" coordsize="7995,74">
              <v:shape style="position:absolute;left:268;top:1719;width:7995;height:74" coordorigin="268,1719" coordsize="7995,74" path="m268,1793l8264,1793,8264,1719,268,1719,268,1793xe" filled="t" fillcolor="#E5DFEC" stroked="f">
                <v:path arrowok="t"/>
                <v:fill/>
              </v:shape>
            </v:group>
            <v:group style="position:absolute;left:261;top:2208;width:11604;height:2" coordorigin="261,2208" coordsize="11604,2">
              <v:shape style="position:absolute;left:261;top:2208;width:11604;height:2" coordorigin="261,2208" coordsize="11604,0" path="m261,2208l11865,2208e" filled="f" stroked="t" strokeweight="3.701pt" strokecolor="#E5DFEC">
                <v:path arrowok="t"/>
              </v:shape>
            </v:group>
            <v:group style="position:absolute;left:8273;top:1792;width:2;height:1604" coordorigin="8273,1792" coordsize="2,1604">
              <v:shape style="position:absolute;left:8273;top:1792;width:2;height:1604" coordorigin="8273,1792" coordsize="0,1604" path="m8273,1792l8273,3396e" filled="f" stroked="t" strokeweight="1.059pt" strokecolor="#FFFFFF">
                <v:path arrowok="t"/>
              </v:shape>
            </v:group>
            <v:group style="position:absolute;left:271;top:2222;width:4211;height:358" coordorigin="271,2222" coordsize="4211,358">
              <v:shape style="position:absolute;left:271;top:2222;width:4211;height:358" coordorigin="271,2222" coordsize="4211,358" path="m271,2580l4482,2580,4482,2222,271,2222,271,2580e" filled="t" fillcolor="#E5DFEC" stroked="f">
                <v:path arrowok="t"/>
                <v:fill/>
              </v:shape>
            </v:group>
            <v:group style="position:absolute;left:403;top:2294;width:3945;height:206" coordorigin="403,2294" coordsize="3945,206">
              <v:shape style="position:absolute;left:403;top:2294;width:3945;height:206" coordorigin="403,2294" coordsize="3945,206" path="m403,2501l4348,2501,4348,2294,403,2294,403,2501e" filled="t" fillcolor="#E5DFEC" stroked="f">
                <v:path arrowok="t"/>
                <v:fill/>
              </v:shape>
            </v:group>
            <v:group style="position:absolute;left:268;top:2221;width:7995;height:74" coordorigin="268,2221" coordsize="7995,74">
              <v:shape style="position:absolute;left:268;top:2221;width:7995;height:74" coordorigin="268,2221" coordsize="7995,74" path="m268,2295l8264,2295,8264,2221,268,2221,268,2295xe" filled="t" fillcolor="#E5DFEC" stroked="f">
                <v:path arrowok="t"/>
                <v:fill/>
              </v:shape>
            </v:group>
            <v:group style="position:absolute;left:4501;top:2294;width:134;height:206" coordorigin="4501,2294" coordsize="134,206">
              <v:shape style="position:absolute;left:4501;top:2294;width:134;height:206" coordorigin="4501,2294" coordsize="134,206" path="m4501,2501l4636,2501,4636,2294,4501,2294,4501,2501e" filled="t" fillcolor="#E5DFEC" stroked="f">
                <v:path arrowok="t"/>
                <v:fill/>
              </v:shape>
            </v:group>
            <v:group style="position:absolute;left:8129;top:2294;width:134;height:206" coordorigin="8129,2294" coordsize="134,206">
              <v:shape style="position:absolute;left:8129;top:2294;width:134;height:206" coordorigin="8129,2294" coordsize="134,206" path="m8129,2501l8264,2501,8264,2294,8129,2294,8129,2501e" filled="t" fillcolor="#E5DFEC" stroked="f">
                <v:path arrowok="t"/>
                <v:fill/>
              </v:shape>
            </v:group>
            <v:group style="position:absolute;left:261;top:2540;width:11604;height:2" coordorigin="261,2540" coordsize="11604,2">
              <v:shape style="position:absolute;left:261;top:2540;width:11604;height:2" coordorigin="261,2540" coordsize="11604,0" path="m261,2540l11865,2540e" filled="f" stroked="t" strokeweight="4.0620pt" strokecolor="#E5DFEC">
                <v:path arrowok="t"/>
              </v:shape>
            </v:group>
            <v:group style="position:absolute;left:4636;top:2294;width:3493;height:206" coordorigin="4636,2294" coordsize="3493,206">
              <v:shape style="position:absolute;left:4636;top:2294;width:3493;height:206" coordorigin="4636,2294" coordsize="3493,206" path="m4636,2501l8129,2501,8129,2294,4636,2294,4636,2501e" filled="t" fillcolor="#E5DFEC" stroked="f">
                <v:path arrowok="t"/>
                <v:fill/>
              </v:shape>
            </v:group>
            <v:group style="position:absolute;left:8283;top:2294;width:3582;height:106" coordorigin="8283,2294" coordsize="3582,106">
              <v:shape style="position:absolute;left:8283;top:2294;width:3582;height:106" coordorigin="8283,2294" coordsize="3582,106" path="m8283,2400l11865,2400,11865,2294,8283,2294,8283,2400xe" filled="t" fillcolor="#E5DFEC" stroked="f">
                <v:path arrowok="t"/>
                <v:fill/>
              </v:shape>
            </v:group>
            <v:group style="position:absolute;left:8283;top:2400;width:3582;height:108" coordorigin="8283,2400" coordsize="3582,108">
              <v:shape style="position:absolute;left:8283;top:2400;width:3582;height:108" coordorigin="8283,2400" coordsize="3582,108" path="m8283,2508l11865,2508,11865,2400,8283,2400,8283,2508e" filled="t" fillcolor="#E5DFEC" stroked="f">
                <v:path arrowok="t"/>
                <v:fill/>
              </v:shape>
            </v:group>
            <v:group style="position:absolute;left:268;top:2202;width:7995;height:21" coordorigin="268,2202" coordsize="7995,21">
              <v:shape style="position:absolute;left:268;top:2202;width:7995;height:21" coordorigin="268,2202" coordsize="7995,21" path="m268,2223l8264,2223,8264,2202,268,2202,268,2223xe" filled="t" fillcolor="#FFFFFF" stroked="f">
                <v:path arrowok="t"/>
                <v:fill/>
              </v:shape>
            </v:group>
            <v:group style="position:absolute;left:8283;top:2202;width:3582;height:62" coordorigin="8283,2202" coordsize="3582,62">
              <v:shape style="position:absolute;left:8283;top:2202;width:3582;height:62" coordorigin="8283,2202" coordsize="3582,62" path="m8283,2264l11865,2264,11865,2202,8283,2202,8283,2264xe" filled="t" fillcolor="#FFFFFF" stroked="f">
                <v:path arrowok="t"/>
                <v:fill/>
              </v:shape>
            </v:group>
            <v:group style="position:absolute;left:8283;top:2262;width:3582;height:33" coordorigin="8283,2262" coordsize="3582,33">
              <v:shape style="position:absolute;left:8283;top:2262;width:3582;height:33" coordorigin="8283,2262" coordsize="3582,33" path="m8283,2295l11865,2295,11865,2262,8283,2262,8283,2295xe" filled="t" fillcolor="#E5DFEC" stroked="f">
                <v:path arrowok="t"/>
                <v:fill/>
              </v:shape>
            </v:group>
            <v:group style="position:absolute;left:4492;top:2544;width:3782;height:2" coordorigin="4492,2544" coordsize="3782,2">
              <v:shape style="position:absolute;left:4492;top:2544;width:3782;height:2" coordorigin="4492,2544" coordsize="3782,0" path="m4492,2544l8273,2544e" filled="f" stroked="t" strokeweight="3.701pt" strokecolor="#E5DFEC">
                <v:path arrowok="t"/>
              </v:shape>
            </v:group>
            <v:group style="position:absolute;left:271;top:2561;width:4211;height:447" coordorigin="271,2561" coordsize="4211,447">
              <v:shape style="position:absolute;left:271;top:2561;width:4211;height:447" coordorigin="271,2561" coordsize="4211,447" path="m271,3007l4482,3007,4482,2561,271,2561,271,3007e" filled="t" fillcolor="#E5DFEC" stroked="f">
                <v:path arrowok="t"/>
                <v:fill/>
              </v:shape>
            </v:group>
            <v:group style="position:absolute;left:403;top:2633;width:3945;height:206" coordorigin="403,2633" coordsize="3945,206">
              <v:shape style="position:absolute;left:403;top:2633;width:3945;height:206" coordorigin="403,2633" coordsize="3945,206" path="m403,2839l4348,2839,4348,2633,403,2633,403,2839e" filled="t" fillcolor="#E5DFEC" stroked="f">
                <v:path arrowok="t"/>
                <v:fill/>
              </v:shape>
            </v:group>
            <v:group style="position:absolute;left:268;top:2557;width:7995;height:76" coordorigin="268,2557" coordsize="7995,76">
              <v:shape style="position:absolute;left:268;top:2557;width:7995;height:76" coordorigin="268,2557" coordsize="7995,76" path="m268,2634l8264,2634,8264,2557,268,2557,268,2634xe" filled="t" fillcolor="#E5DFEC" stroked="f">
                <v:path arrowok="t"/>
                <v:fill/>
              </v:shape>
            </v:group>
            <v:group style="position:absolute;left:4501;top:2633;width:134;height:206" coordorigin="4501,2633" coordsize="134,206">
              <v:shape style="position:absolute;left:4501;top:2633;width:134;height:206" coordorigin="4501,2633" coordsize="134,206" path="m4501,2839l4636,2839,4636,2633,4501,2633,4501,2839e" filled="t" fillcolor="#E5DFEC" stroked="f">
                <v:path arrowok="t"/>
                <v:fill/>
              </v:shape>
            </v:group>
            <v:group style="position:absolute;left:8129;top:2633;width:134;height:206" coordorigin="8129,2633" coordsize="134,206">
              <v:shape style="position:absolute;left:8129;top:2633;width:134;height:206" coordorigin="8129,2633" coordsize="134,206" path="m8129,2839l8264,2839,8264,2633,8129,2633,8129,2839e" filled="t" fillcolor="#E5DFEC" stroked="f">
                <v:path arrowok="t"/>
                <v:fill/>
              </v:shape>
            </v:group>
            <v:group style="position:absolute;left:4501;top:2839;width:3762;height:168" coordorigin="4501,2839" coordsize="3762,168">
              <v:shape style="position:absolute;left:4501;top:2839;width:3762;height:168" coordorigin="4501,2839" coordsize="3762,168" path="m4501,3007l8264,3007,8264,2839,4501,2839,4501,3007e" filled="t" fillcolor="#E5DFEC" stroked="f">
                <v:path arrowok="t"/>
                <v:fill/>
              </v:shape>
            </v:group>
            <v:group style="position:absolute;left:4636;top:2633;width:3493;height:206" coordorigin="4636,2633" coordsize="3493,206">
              <v:shape style="position:absolute;left:4636;top:2633;width:3493;height:206" coordorigin="4636,2633" coordsize="3493,206" path="m4636,2839l8129,2839,8129,2633,4636,2633,4636,2839e" filled="t" fillcolor="#E5DFEC" stroked="f">
                <v:path arrowok="t"/>
                <v:fill/>
              </v:shape>
            </v:group>
            <v:group style="position:absolute;left:8283;top:2633;width:3582;height:151" coordorigin="8283,2633" coordsize="3582,151">
              <v:shape style="position:absolute;left:8283;top:2633;width:3582;height:151" coordorigin="8283,2633" coordsize="3582,151" path="m8283,2784l11865,2784,11865,2633,8283,2633,8283,2784xe" filled="t" fillcolor="#E5DFEC" stroked="f">
                <v:path arrowok="t"/>
                <v:fill/>
              </v:shape>
            </v:group>
            <v:group style="position:absolute;left:8283;top:2784;width:3582;height:151" coordorigin="8283,2784" coordsize="3582,151">
              <v:shape style="position:absolute;left:8283;top:2784;width:3582;height:151" coordorigin="8283,2784" coordsize="3582,151" path="m8283,2935l11865,2935,11865,2784,8283,2784,8283,2935e" filled="t" fillcolor="#E5DFEC" stroked="f">
                <v:path arrowok="t"/>
                <v:fill/>
              </v:shape>
            </v:group>
            <v:group style="position:absolute;left:268;top:2538;width:7995;height:21" coordorigin="268,2538" coordsize="7995,21">
              <v:shape style="position:absolute;left:268;top:2538;width:7995;height:21" coordorigin="268,2538" coordsize="7995,21" path="m268,2559l8264,2559,8264,2538,268,2538,268,2559xe" filled="t" fillcolor="#FFFFFF" stroked="f">
                <v:path arrowok="t"/>
                <v:fill/>
              </v:shape>
            </v:group>
            <v:group style="position:absolute;left:8283;top:2538;width:3582;height:62" coordorigin="8283,2538" coordsize="3582,62">
              <v:shape style="position:absolute;left:8283;top:2538;width:3582;height:62" coordorigin="8283,2538" coordsize="3582,62" path="m8283,2600l11865,2600,11865,2538,8283,2538,8283,2600xe" filled="t" fillcolor="#FFFFFF" stroked="f">
                <v:path arrowok="t"/>
                <v:fill/>
              </v:shape>
            </v:group>
            <v:group style="position:absolute;left:8283;top:2598;width:3582;height:33" coordorigin="8283,2598" coordsize="3582,33">
              <v:shape style="position:absolute;left:8283;top:2598;width:3582;height:33" coordorigin="8283,2598" coordsize="3582,33" path="m8283,2631l11865,2631,11865,2598,8283,2598,8283,2631xe" filled="t" fillcolor="#E5DFEC" stroked="f">
                <v:path arrowok="t"/>
                <v:fill/>
              </v:shape>
            </v:group>
            <v:group style="position:absolute;left:261;top:2974;width:11604;height:2" coordorigin="261,2974" coordsize="11604,2">
              <v:shape style="position:absolute;left:261;top:2974;width:11604;height:2" coordorigin="261,2974" coordsize="11604,0" path="m261,2974l11865,2974e" filled="f" stroked="t" strokeweight="3.701pt" strokecolor="#E5DFEC">
                <v:path arrowok="t"/>
              </v:shape>
            </v:group>
            <v:group style="position:absolute;left:271;top:2988;width:4211;height:449" coordorigin="271,2988" coordsize="4211,449">
              <v:shape style="position:absolute;left:271;top:2988;width:4211;height:449" coordorigin="271,2988" coordsize="4211,449" path="m271,3437l4482,3437,4482,2988,271,2988,271,3437e" filled="t" fillcolor="#E5DFEC" stroked="f">
                <v:path arrowok="t"/>
                <v:fill/>
              </v:shape>
            </v:group>
            <v:group style="position:absolute;left:403;top:3060;width:3945;height:206" coordorigin="403,3060" coordsize="3945,206">
              <v:shape style="position:absolute;left:403;top:3060;width:3945;height:206" coordorigin="403,3060" coordsize="3945,206" path="m403,3267l4348,3267,4348,3060,403,3060,403,3267e" filled="t" fillcolor="#E5DFEC" stroked="f">
                <v:path arrowok="t"/>
                <v:fill/>
              </v:shape>
            </v:group>
            <v:group style="position:absolute;left:268;top:2987;width:7995;height:74" coordorigin="268,2987" coordsize="7995,74">
              <v:shape style="position:absolute;left:268;top:2987;width:7995;height:74" coordorigin="268,2987" coordsize="7995,74" path="m268,3061l8264,3061,8264,2987,268,2987,268,3061xe" filled="t" fillcolor="#E5DFEC" stroked="f">
                <v:path arrowok="t"/>
                <v:fill/>
              </v:shape>
            </v:group>
            <v:group style="position:absolute;left:4501;top:3060;width:134;height:206" coordorigin="4501,3060" coordsize="134,206">
              <v:shape style="position:absolute;left:4501;top:3060;width:134;height:206" coordorigin="4501,3060" coordsize="134,206" path="m4501,3267l4636,3267,4636,3060,4501,3060,4501,3267e" filled="t" fillcolor="#E5DFEC" stroked="f">
                <v:path arrowok="t"/>
                <v:fill/>
              </v:shape>
            </v:group>
            <v:group style="position:absolute;left:8129;top:3060;width:134;height:206" coordorigin="8129,3060" coordsize="134,206">
              <v:shape style="position:absolute;left:8129;top:3060;width:134;height:206" coordorigin="8129,3060" coordsize="134,206" path="m8129,3267l8264,3267,8264,3060,8129,3060,8129,3267e" filled="t" fillcolor="#E5DFEC" stroked="f">
                <v:path arrowok="t"/>
                <v:fill/>
              </v:shape>
            </v:group>
            <v:group style="position:absolute;left:4501;top:3267;width:3762;height:170" coordorigin="4501,3267" coordsize="3762,170">
              <v:shape style="position:absolute;left:4501;top:3267;width:3762;height:170" coordorigin="4501,3267" coordsize="3762,170" path="m4501,3437l8264,3437,8264,3267,4501,3267,4501,3437e" filled="t" fillcolor="#E5DFEC" stroked="f">
                <v:path arrowok="t"/>
                <v:fill/>
              </v:shape>
            </v:group>
            <v:group style="position:absolute;left:4636;top:3060;width:3493;height:206" coordorigin="4636,3060" coordsize="3493,206">
              <v:shape style="position:absolute;left:4636;top:3060;width:3493;height:206" coordorigin="4636,3060" coordsize="3493,206" path="m4636,3267l8129,3267,8129,3060,4636,3060,4636,3267e" filled="t" fillcolor="#E5DFEC" stroked="f">
                <v:path arrowok="t"/>
                <v:fill/>
              </v:shape>
            </v:group>
            <v:group style="position:absolute;left:8283;top:3060;width:3582;height:151" coordorigin="8283,3060" coordsize="3582,151">
              <v:shape style="position:absolute;left:8283;top:3060;width:3582;height:151" coordorigin="8283,3060" coordsize="3582,151" path="m8283,3211l11865,3211,11865,3060,8283,3060,8283,3211xe" filled="t" fillcolor="#E5DFEC" stroked="f">
                <v:path arrowok="t"/>
                <v:fill/>
              </v:shape>
            </v:group>
            <v:group style="position:absolute;left:8283;top:3211;width:3582;height:154" coordorigin="8283,3211" coordsize="3582,154">
              <v:shape style="position:absolute;left:8283;top:3211;width:3582;height:154" coordorigin="8283,3211" coordsize="3582,154" path="m8283,3365l11865,3365,11865,3211,8283,3211,8283,3365e" filled="t" fillcolor="#E5DFEC" stroked="f">
                <v:path arrowok="t"/>
                <v:fill/>
              </v:shape>
            </v:group>
            <v:group style="position:absolute;left:268;top:2968;width:7995;height:21" coordorigin="268,2968" coordsize="7995,21">
              <v:shape style="position:absolute;left:268;top:2968;width:7995;height:21" coordorigin="268,2968" coordsize="7995,21" path="m268,2989l8264,2989,8264,2968,268,2968,268,2989xe" filled="t" fillcolor="#FFFFFF" stroked="f">
                <v:path arrowok="t"/>
                <v:fill/>
              </v:shape>
            </v:group>
            <v:group style="position:absolute;left:8283;top:2968;width:3582;height:62" coordorigin="8283,2968" coordsize="3582,62">
              <v:shape style="position:absolute;left:8283;top:2968;width:3582;height:62" coordorigin="8283,2968" coordsize="3582,62" path="m8283,3030l11865,3030,11865,2968,8283,2968,8283,3030xe" filled="t" fillcolor="#FFFFFF" stroked="f">
                <v:path arrowok="t"/>
                <v:fill/>
              </v:shape>
            </v:group>
            <v:group style="position:absolute;left:8283;top:3028;width:3582;height:33" coordorigin="8283,3028" coordsize="3582,33">
              <v:shape style="position:absolute;left:8283;top:3028;width:3582;height:33" coordorigin="8283,3028" coordsize="3582,33" path="m8283,3061l11865,3061,11865,3028,8283,3028,8283,3061xe" filled="t" fillcolor="#E5DFEC" stroked="f">
                <v:path arrowok="t"/>
                <v:fill/>
              </v:shape>
            </v:group>
            <v:group style="position:absolute;left:261;top:3401;width:11604;height:2" coordorigin="261,3401" coordsize="11604,2">
              <v:shape style="position:absolute;left:261;top:3401;width:11604;height:2" coordorigin="261,3401" coordsize="11604,0" path="m261,3401l11865,3401e" filled="f" stroked="t" strokeweight="3.701pt" strokecolor="#E5DFEC">
                <v:path arrowok="t"/>
              </v:shape>
            </v:group>
            <v:group style="position:absolute;left:268;top:3406;width:8014;height:2" coordorigin="268,3406" coordsize="8014,2">
              <v:shape style="position:absolute;left:268;top:3406;width:8014;height:2" coordorigin="268,3406" coordsize="8014,0" path="m268,3406l8283,3406e" filled="f" stroked="t" strokeweight="1.059pt" strokecolor="#FFFFFF">
                <v:path arrowok="t"/>
              </v:shape>
            </v:group>
            <v:group style="position:absolute;left:8283;top:3426;width:3582;height:2" coordorigin="8283,3426" coordsize="3582,2">
              <v:shape style="position:absolute;left:8283;top:3426;width:3582;height:2" coordorigin="8283,3426" coordsize="3582,0" path="m8283,3426l11865,3426e" filled="f" stroked="t" strokeweight="3.101pt" strokecolor="#FFFFF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4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-7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–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ac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20"/>
          <w:szCs w:val="20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8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4"/>
          <w:w w:val="108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0"/>
          <w:w w:val="108"/>
          <w:position w:val="-1"/>
        </w:rPr>
        <w:t>se</w:t>
      </w:r>
      <w:r>
        <w:rPr>
          <w:rFonts w:ascii="Arial" w:hAnsi="Arial" w:cs="Arial" w:eastAsia="Arial"/>
          <w:sz w:val="20"/>
          <w:szCs w:val="20"/>
          <w:spacing w:val="1"/>
          <w:w w:val="108"/>
          <w:position w:val="-1"/>
        </w:rPr>
        <w:t>m</w:t>
      </w:r>
      <w:r>
        <w:rPr>
          <w:rFonts w:ascii="Arial" w:hAnsi="Arial" w:cs="Arial" w:eastAsia="Arial"/>
          <w:sz w:val="20"/>
          <w:szCs w:val="20"/>
          <w:spacing w:val="1"/>
          <w:w w:val="108"/>
          <w:position w:val="-1"/>
        </w:rPr>
        <w:t>b</w:t>
      </w:r>
      <w:r>
        <w:rPr>
          <w:rFonts w:ascii="Arial" w:hAnsi="Arial" w:cs="Arial" w:eastAsia="Arial"/>
          <w:sz w:val="20"/>
          <w:szCs w:val="20"/>
          <w:spacing w:val="2"/>
          <w:w w:val="108"/>
          <w:position w:val="-1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8"/>
          <w:position w:val="-1"/>
        </w:rPr>
        <w:t>y</w:t>
      </w:r>
      <w:r>
        <w:rPr>
          <w:rFonts w:ascii="Arial" w:hAnsi="Arial" w:cs="Arial" w:eastAsia="Arial"/>
          <w:sz w:val="20"/>
          <w:szCs w:val="20"/>
          <w:spacing w:val="-4"/>
          <w:w w:val="108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–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3D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99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-1"/>
          <w:w w:val="102"/>
          <w:position w:val="-1"/>
        </w:rPr>
        <w:t>SVs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44" w:after="0" w:line="206" w:lineRule="exact"/>
        <w:ind w:left="263" w:right="-20"/>
        <w:jc w:val="left"/>
        <w:tabs>
          <w:tab w:pos="4480" w:val="left"/>
          <w:tab w:pos="82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1.21150pt;margin-top:-35.683994pt;width:584.372pt;height:31.432pt;mso-position-horizontal-relative:page;mso-position-vertical-relative:paragraph;z-index:-2021" coordorigin="224,-714" coordsize="11687,629">
            <v:group style="position:absolute;left:268;top:-677;width:11597;height:2" coordorigin="268,-677" coordsize="11597,2">
              <v:shape style="position:absolute;left:268;top:-677;width:11597;height:2" coordorigin="268,-677" coordsize="11597,0" path="m268,-677l11865,-677e" filled="f" stroked="t" strokeweight="3.701pt" strokecolor="#CCC0D9">
                <v:path arrowok="t"/>
              </v:shape>
            </v:group>
            <v:group style="position:absolute;left:271;top:-641;width:132;height:483" coordorigin="271,-641" coordsize="132,483">
              <v:shape style="position:absolute;left:271;top:-641;width:132;height:483" coordorigin="271,-641" coordsize="132,483" path="m271,-158l403,-158,403,-641,271,-641,271,-158e" filled="t" fillcolor="#CCC0D9" stroked="f">
                <v:path arrowok="t"/>
                <v:fill/>
              </v:shape>
            </v:group>
            <v:group style="position:absolute;left:11731;top:-641;width:134;height:483" coordorigin="11731,-641" coordsize="134,483">
              <v:shape style="position:absolute;left:11731;top:-641;width:134;height:483" coordorigin="11731,-641" coordsize="134,483" path="m11731,-158l11865,-158,11865,-641,11731,-641,11731,-158e" filled="t" fillcolor="#CCC0D9" stroked="f">
                <v:path arrowok="t"/>
                <v:fill/>
              </v:shape>
            </v:group>
            <v:group style="position:absolute;left:261;top:-122;width:11613;height:2" coordorigin="261,-122" coordsize="11613,2">
              <v:shape style="position:absolute;left:261;top:-122;width:11613;height:2" coordorigin="261,-122" coordsize="11613,0" path="m261,-122l11875,-122e" filled="f" stroked="t" strokeweight="3.701pt" strokecolor="#CCC0D9">
                <v:path arrowok="t"/>
              </v:shape>
            </v:group>
            <v:group style="position:absolute;left:403;top:-641;width:11328;height:255" coordorigin="403,-641" coordsize="11328,255">
              <v:shape style="position:absolute;left:403;top:-641;width:11328;height:255" coordorigin="403,-641" coordsize="11328,255" path="m403,-386l11731,-386,11731,-641,403,-641,403,-386e" filled="t" fillcolor="#CCC0D9" stroked="f">
                <v:path arrowok="t"/>
                <v:fill/>
              </v:shape>
            </v:group>
            <v:group style="position:absolute;left:1124;top:-517;width:69;height:69" coordorigin="1124,-517" coordsize="69,69">
              <v:shape style="position:absolute;left:1124;top:-517;width:69;height:69" coordorigin="1124,-517" coordsize="69,69" path="m1134,-458l1141,-451,1149,-448,1158,-448,1168,-448,1176,-451,1183,-458,1190,-465,1193,-473,1193,-482,1193,-492,1190,-500,1183,-507,1176,-514,1168,-517,1158,-517,1149,-517,1141,-514,1134,-507,1127,-500,1124,-492,1124,-482,1124,-473,1127,-465,1134,-458xe" filled="f" stroked="t" strokeweight=".171pt" strokecolor="#000000">
                <v:path arrowok="t"/>
              </v:shape>
            </v:group>
            <v:group style="position:absolute;left:403;top:-386;width:11328;height:228" coordorigin="403,-386" coordsize="11328,228">
              <v:shape style="position:absolute;left:403;top:-386;width:11328;height:228" coordorigin="403,-386" coordsize="11328,228" path="m403,-158l11731,-158,11731,-386,403,-386,403,-158e" filled="t" fillcolor="#CCC0D9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pda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te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ope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mbl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6"/>
          <w:szCs w:val="16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S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2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2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ON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4"/>
          <w:position w:val="2"/>
        </w:rPr>
        <w:t>C</w:t>
      </w:r>
      <w:r>
        <w:rPr>
          <w:rFonts w:ascii="Arial" w:hAnsi="Arial" w:cs="Arial" w:eastAsia="Arial"/>
          <w:sz w:val="16"/>
          <w:szCs w:val="16"/>
          <w:spacing w:val="-2"/>
          <w:w w:val="104"/>
          <w:position w:val="2"/>
        </w:rPr>
        <w:t>h</w:t>
      </w:r>
      <w:r>
        <w:rPr>
          <w:rFonts w:ascii="Arial" w:hAnsi="Arial" w:cs="Arial" w:eastAsia="Arial"/>
          <w:sz w:val="16"/>
          <w:szCs w:val="16"/>
          <w:spacing w:val="1"/>
          <w:w w:val="125"/>
          <w:position w:val="2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10"/>
          <w:position w:val="2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0" w:after="0" w:line="158" w:lineRule="exact"/>
        <w:ind w:right="1138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hangha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Ch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18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20)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right"/>
        <w:spacing w:after="0"/>
        <w:sectPr>
          <w:type w:val="continuous"/>
          <w:pgSz w:w="12240" w:h="15840"/>
          <w:pgMar w:top="1300" w:bottom="280" w:left="140" w:right="340"/>
        </w:sectPr>
      </w:pPr>
      <w:rPr/>
    </w:p>
    <w:p>
      <w:pPr>
        <w:spacing w:before="9" w:after="0" w:line="240" w:lineRule="auto"/>
        <w:ind w:left="263" w:right="-7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IC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ac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nol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ends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2" w:lineRule="exact"/>
        <w:ind w:left="26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w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Up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9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oge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eo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</w:p>
    <w:p>
      <w:pPr>
        <w:spacing w:before="2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8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8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X</w:t>
      </w:r>
      <w:r>
        <w:rPr>
          <w:rFonts w:ascii="Arial" w:hAnsi="Arial" w:cs="Arial" w:eastAsia="Arial"/>
          <w:sz w:val="16"/>
          <w:szCs w:val="16"/>
          <w:spacing w:val="1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5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x</w:t>
      </w:r>
      <w:r>
        <w:rPr>
          <w:rFonts w:ascii="Arial" w:hAnsi="Arial" w:cs="Arial" w:eastAsia="Arial"/>
          <w:sz w:val="16"/>
          <w:szCs w:val="16"/>
          <w:spacing w:val="0"/>
          <w:w w:val="110"/>
        </w:rPr>
        <w:t>po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1" w:after="0" w:line="240" w:lineRule="auto"/>
        <w:ind w:left="13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-1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egas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25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27)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140" w:right="340"/>
          <w:cols w:num="3" w:equalWidth="0">
            <w:col w:w="3238" w:space="1258"/>
            <w:col w:w="2985" w:space="797"/>
            <w:col w:w="3482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3" w:lineRule="exact"/>
        <w:ind w:left="263" w:right="-20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ty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2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5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pda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te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sp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7" w:after="0" w:line="203" w:lineRule="exact"/>
        <w:ind w:left="263" w:right="-20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SV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el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iabi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ty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ha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len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  <w:tab/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las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ag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tf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7" w:after="0" w:line="240" w:lineRule="auto"/>
        <w:ind w:left="4462" w:right="5326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ip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hi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ing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3" w:lineRule="exact"/>
        <w:ind w:left="4462" w:right="433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em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con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gi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7" w:after="0" w:line="203" w:lineRule="exact"/>
        <w:ind w:left="4462" w:right="445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anc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men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logy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7" w:after="0" w:line="240" w:lineRule="auto"/>
        <w:ind w:left="119" w:right="-20"/>
        <w:jc w:val="left"/>
        <w:tabs>
          <w:tab w:pos="75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In</w:t>
      </w:r>
      <w:r>
        <w:rPr>
          <w:rFonts w:ascii="Arial" w:hAnsi="Arial" w:cs="Arial" w:eastAsia="Arial"/>
          <w:sz w:val="18"/>
          <w:szCs w:val="18"/>
          <w:spacing w:val="1"/>
          <w:w w:val="11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it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ut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1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  <w:tab/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11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4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14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0" w:lineRule="exact"/>
        <w:ind w:left="11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Int</w:t>
      </w:r>
      <w:r>
        <w:rPr>
          <w:rFonts w:ascii="Arial" w:hAnsi="Arial" w:cs="Arial" w:eastAsia="Arial"/>
          <w:sz w:val="18"/>
          <w:szCs w:val="18"/>
          <w:spacing w:val="1"/>
          <w:w w:val="108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8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io</w:t>
      </w:r>
      <w:r>
        <w:rPr>
          <w:rFonts w:ascii="Arial" w:hAnsi="Arial" w:cs="Arial" w:eastAsia="Arial"/>
          <w:sz w:val="18"/>
          <w:szCs w:val="18"/>
          <w:spacing w:val="-2"/>
          <w:w w:val="108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8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4"/>
          <w:w w:val="108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ir</w:t>
      </w:r>
      <w:r>
        <w:rPr>
          <w:rFonts w:ascii="Arial" w:hAnsi="Arial" w:cs="Arial" w:eastAsia="Arial"/>
          <w:sz w:val="18"/>
          <w:szCs w:val="18"/>
          <w:spacing w:val="1"/>
          <w:w w:val="108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8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8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2"/>
          <w:w w:val="108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8"/>
          <w:position w:val="-1"/>
        </w:rPr>
        <w:t>y</w:t>
      </w:r>
      <w:r>
        <w:rPr>
          <w:rFonts w:ascii="Arial" w:hAnsi="Arial" w:cs="Arial" w:eastAsia="Arial"/>
          <w:sz w:val="18"/>
          <w:szCs w:val="18"/>
          <w:spacing w:val="1"/>
          <w:w w:val="108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of</w:t>
      </w:r>
      <w:r>
        <w:rPr>
          <w:rFonts w:ascii="Arial" w:hAnsi="Arial" w:cs="Arial" w:eastAsia="Arial"/>
          <w:sz w:val="18"/>
          <w:szCs w:val="18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IC</w:t>
      </w:r>
      <w:r>
        <w:rPr>
          <w:rFonts w:ascii="Arial" w:hAnsi="Arial" w:cs="Arial" w:eastAsia="Arial"/>
          <w:sz w:val="18"/>
          <w:szCs w:val="18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ng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4"/>
          <w:position w:val="-1"/>
        </w:rPr>
        <w:t>F</w:t>
      </w:r>
      <w:r>
        <w:rPr>
          <w:rFonts w:ascii="Arial" w:hAnsi="Arial" w:cs="Arial" w:eastAsia="Arial"/>
          <w:sz w:val="18"/>
          <w:szCs w:val="18"/>
          <w:spacing w:val="-2"/>
          <w:w w:val="104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11"/>
          <w:position w:val="-1"/>
        </w:rPr>
        <w:t>undr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11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21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1"/>
          <w:w w:val="100"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8"/>
          <w:w w:val="100"/>
        </w:rPr>
        <w:t> </w:t>
      </w:r>
      <w:r>
        <w:rPr>
          <w:rFonts w:ascii="Wingdings" w:hAnsi="Wingdings" w:cs="Wingdings" w:eastAsia="Wingdings"/>
          <w:sz w:val="12"/>
          <w:szCs w:val="12"/>
          <w:spacing w:val="0"/>
          <w:w w:val="100"/>
        </w:rPr>
        <w:t></w:t>
      </w:r>
      <w:r>
        <w:rPr>
          <w:rFonts w:ascii="Wingdings" w:hAnsi="Wingdings" w:cs="Wingdings" w:eastAsia="Wingdings"/>
          <w:sz w:val="12"/>
          <w:szCs w:val="12"/>
          <w:spacing w:val="-5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8"/>
        </w:rPr>
        <w:t>June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25" w:lineRule="exact"/>
        <w:ind w:left="21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4"/>
          <w:w w:val="100"/>
          <w:position w:val="-1"/>
        </w:rPr>
        <w:t>M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al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4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est</w:t>
      </w:r>
      <w:r>
        <w:rPr>
          <w:rFonts w:ascii="Arial" w:hAnsi="Arial" w:cs="Arial" w:eastAsia="Arial"/>
          <w:sz w:val="20"/>
          <w:szCs w:val="2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20"/>
          <w:szCs w:val="2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-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49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3D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IC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9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1"/>
          <w:w w:val="119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4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3"/>
          <w:w w:val="104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-1"/>
          <w:w w:val="116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6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2"/>
          <w:w w:val="124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9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9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44" w:after="0" w:line="204" w:lineRule="exact"/>
        <w:ind w:left="263" w:right="-20"/>
        <w:jc w:val="left"/>
        <w:tabs>
          <w:tab w:pos="4480" w:val="left"/>
          <w:tab w:pos="82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ance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pda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  <w:tab/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DIC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SV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ts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6"/>
          <w:szCs w:val="16"/>
          <w:spacing w:val="33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3"/>
          <w:w w:val="100"/>
          <w:position w:val="2"/>
        </w:rPr>
        <w:t>M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2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P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2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EC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0" w:after="0" w:line="157" w:lineRule="exact"/>
        <w:ind w:right="1414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3"/>
          <w:w w:val="108"/>
        </w:rPr>
        <w:t>S</w:t>
      </w:r>
      <w:r>
        <w:rPr>
          <w:rFonts w:ascii="Arial" w:hAnsi="Arial" w:cs="Arial" w:eastAsia="Arial"/>
          <w:sz w:val="16"/>
          <w:szCs w:val="16"/>
          <w:spacing w:val="-9"/>
          <w:w w:val="108"/>
        </w:rPr>
        <w:t>y</w:t>
      </w:r>
      <w:r>
        <w:rPr>
          <w:rFonts w:ascii="Arial" w:hAnsi="Arial" w:cs="Arial" w:eastAsia="Arial"/>
          <w:sz w:val="16"/>
          <w:szCs w:val="16"/>
          <w:spacing w:val="1"/>
          <w:w w:val="108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po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8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08"/>
        </w:rPr>
        <w:t>u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m</w:t>
      </w:r>
      <w:r>
        <w:rPr>
          <w:rFonts w:ascii="Arial" w:hAnsi="Arial" w:cs="Arial" w:eastAsia="Arial"/>
          <w:sz w:val="16"/>
          <w:szCs w:val="16"/>
          <w:spacing w:val="3"/>
          <w:w w:val="108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0"/>
          <w:w w:val="114"/>
        </w:rPr>
        <w:t>o</w:t>
      </w:r>
      <w:r>
        <w:rPr>
          <w:rFonts w:ascii="Arial" w:hAnsi="Arial" w:cs="Arial" w:eastAsia="Arial"/>
          <w:sz w:val="16"/>
          <w:szCs w:val="16"/>
          <w:spacing w:val="3"/>
          <w:w w:val="114"/>
        </w:rPr>
        <w:t>l</w:t>
      </w:r>
      <w:r>
        <w:rPr>
          <w:rFonts w:ascii="Arial" w:hAnsi="Arial" w:cs="Arial" w:eastAsia="Arial"/>
          <w:sz w:val="16"/>
          <w:szCs w:val="16"/>
          <w:spacing w:val="-8"/>
          <w:w w:val="111"/>
        </w:rPr>
        <w:t>y</w:t>
      </w:r>
      <w:r>
        <w:rPr>
          <w:rFonts w:ascii="Arial" w:hAnsi="Arial" w:cs="Arial" w:eastAsia="Arial"/>
          <w:sz w:val="16"/>
          <w:szCs w:val="16"/>
          <w:spacing w:val="1"/>
          <w:w w:val="107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17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11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right"/>
        <w:spacing w:after="0"/>
        <w:sectPr>
          <w:type w:val="continuous"/>
          <w:pgSz w:w="12240" w:h="15840"/>
          <w:pgMar w:top="1300" w:bottom="280" w:left="140" w:right="340"/>
        </w:sectPr>
      </w:pPr>
      <w:rPr/>
    </w:p>
    <w:p>
      <w:pPr>
        <w:spacing w:before="40" w:after="0" w:line="240" w:lineRule="auto"/>
        <w:ind w:left="263" w:right="-71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anda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da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te</w:t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nabl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no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2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.5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IC/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Si</w:t>
      </w:r>
    </w:p>
    <w:p>
      <w:pPr>
        <w:spacing w:before="2" w:after="0" w:line="240" w:lineRule="auto"/>
        <w:ind w:left="449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63" w:right="-20"/>
        <w:jc w:val="left"/>
        <w:tabs>
          <w:tab w:pos="4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pd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te</w:t>
        <w:tab/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49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84" w:lineRule="auto"/>
        <w:ind w:left="4496" w:right="155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ng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olog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ends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po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rs</w:t>
      </w:r>
    </w:p>
    <w:p>
      <w:pPr>
        <w:spacing w:before="1" w:after="0" w:line="225" w:lineRule="exact"/>
        <w:ind w:left="449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La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er</w:t>
      </w:r>
      <w:r>
        <w:rPr>
          <w:rFonts w:ascii="Arial" w:hAnsi="Arial" w:cs="Arial" w:eastAsia="Arial"/>
          <w:sz w:val="20"/>
          <w:szCs w:val="20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l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hno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4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7" w:after="0" w:line="239" w:lineRule="auto"/>
        <w:ind w:left="134" w:right="1448" w:firstLine="-2"/>
        <w:jc w:val="both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spacing w:val="4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mi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ng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6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-8)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MS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spacing w:val="19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8"/>
          <w:w w:val="111"/>
        </w:rPr>
        <w:t>y</w:t>
      </w:r>
      <w:r>
        <w:rPr>
          <w:rFonts w:ascii="Arial" w:hAnsi="Arial" w:cs="Arial" w:eastAsia="Arial"/>
          <w:sz w:val="16"/>
          <w:szCs w:val="16"/>
          <w:spacing w:val="1"/>
          <w:w w:val="107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10"/>
        </w:rPr>
        <w:t>po</w:t>
      </w:r>
      <w:r>
        <w:rPr>
          <w:rFonts w:ascii="Arial" w:hAnsi="Arial" w:cs="Arial" w:eastAsia="Arial"/>
          <w:sz w:val="16"/>
          <w:szCs w:val="16"/>
          <w:spacing w:val="-1"/>
          <w:w w:val="11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25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10"/>
        </w:rPr>
        <w:t>u</w:t>
      </w:r>
      <w:r>
        <w:rPr>
          <w:rFonts w:ascii="Arial" w:hAnsi="Arial" w:cs="Arial" w:eastAsia="Arial"/>
          <w:sz w:val="16"/>
          <w:szCs w:val="16"/>
          <w:spacing w:val="0"/>
          <w:w w:val="107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7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J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22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183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1" w:after="0" w:line="240" w:lineRule="auto"/>
        <w:ind w:left="137" w:right="867"/>
        <w:jc w:val="both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-1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k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uen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FL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27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-30)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EE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/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2"/>
          <w:w w:val="108"/>
        </w:rPr>
        <w:t>W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or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k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h</w:t>
      </w:r>
      <w:r>
        <w:rPr>
          <w:rFonts w:ascii="Arial" w:hAnsi="Arial" w:cs="Arial" w:eastAsia="Arial"/>
          <w:sz w:val="16"/>
          <w:szCs w:val="16"/>
          <w:spacing w:val="-2"/>
          <w:w w:val="108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p</w:t>
      </w:r>
      <w:r>
        <w:rPr>
          <w:rFonts w:ascii="Arial" w:hAnsi="Arial" w:cs="Arial" w:eastAsia="Arial"/>
          <w:sz w:val="16"/>
          <w:szCs w:val="16"/>
          <w:spacing w:val="4"/>
          <w:w w:val="108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-5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3" w:after="0" w:line="240" w:lineRule="auto"/>
        <w:ind w:left="134" w:right="1383"/>
        <w:jc w:val="both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eg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J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un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6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-11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180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SE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ON</w:t>
      </w:r>
      <w:r>
        <w:rPr>
          <w:rFonts w:ascii="Arial" w:hAnsi="Arial" w:cs="Arial" w:eastAsia="Arial"/>
          <w:sz w:val="16"/>
          <w:szCs w:val="16"/>
          <w:spacing w:val="-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11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2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3" w:after="0" w:line="240" w:lineRule="auto"/>
        <w:ind w:left="134" w:right="1170"/>
        <w:jc w:val="both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ran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J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ly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8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-10)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300" w:bottom="280" w:left="140" w:right="340"/>
          <w:cols w:num="2" w:equalWidth="0">
            <w:col w:w="7499" w:space="778"/>
            <w:col w:w="3483"/>
          </w:cols>
        </w:sectPr>
      </w:pPr>
      <w:rPr/>
    </w:p>
    <w:p>
      <w:pPr>
        <w:spacing w:before="96" w:after="0" w:line="240" w:lineRule="auto"/>
        <w:ind w:left="119" w:right="-20"/>
        <w:jc w:val="left"/>
        <w:tabs>
          <w:tab w:pos="70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1.21150pt;margin-top:24.891001pt;width:587.134pt;height:229.871pt;mso-position-horizontal-relative:page;mso-position-vertical-relative:page;z-index:-2022" coordorigin="224,498" coordsize="11743,4597">
            <v:group style="position:absolute;left:268;top:535;width:11652;height:2" coordorigin="268,535" coordsize="11652,2">
              <v:shape style="position:absolute;left:268;top:535;width:11652;height:2" coordorigin="268,535" coordsize="11652,0" path="m268,535l11920,535e" filled="f" stroked="t" strokeweight="3.701pt" strokecolor="#D6E3BC">
                <v:path arrowok="t"/>
              </v:shape>
            </v:group>
            <v:group style="position:absolute;left:271;top:571;width:132;height:1553" coordorigin="271,571" coordsize="132,1553">
              <v:shape style="position:absolute;left:271;top:571;width:132;height:1553" coordorigin="271,571" coordsize="132,1553" path="m271,2124l403,2124,403,571,271,571,271,2124e" filled="t" fillcolor="#D6E3BC" stroked="f">
                <v:path arrowok="t"/>
                <v:fill/>
              </v:shape>
            </v:group>
            <v:group style="position:absolute;left:11786;top:571;width:132;height:1553" coordorigin="11786,571" coordsize="132,1553">
              <v:shape style="position:absolute;left:11786;top:571;width:132;height:1553" coordorigin="11786,571" coordsize="132,1553" path="m11786,2124l11918,2124,11918,571,11786,571,11786,2124e" filled="t" fillcolor="#D6E3BC" stroked="f">
                <v:path arrowok="t"/>
                <v:fill/>
              </v:shape>
            </v:group>
            <v:group style="position:absolute;left:261;top:2160;width:11669;height:2" coordorigin="261,2160" coordsize="11669,2">
              <v:shape style="position:absolute;left:261;top:2160;width:11669;height:2" coordorigin="261,2160" coordsize="11669,0" path="m261,2160l11930,2160e" filled="f" stroked="t" strokeweight="3.701pt" strokecolor="#D6E3BC">
                <v:path arrowok="t"/>
              </v:shape>
            </v:group>
            <v:group style="position:absolute;left:403;top:571;width:11383;height:840" coordorigin="403,571" coordsize="11383,840">
              <v:shape style="position:absolute;left:403;top:571;width:11383;height:840" coordorigin="403,571" coordsize="11383,840" path="m403,1411l11786,1411,11786,571,403,571,403,1411e" filled="t" fillcolor="#D6E3BC" stroked="f">
                <v:path arrowok="t"/>
                <v:fill/>
              </v:shape>
            </v:group>
            <v:group style="position:absolute;left:403;top:1411;width:11383;height:230" coordorigin="403,1411" coordsize="11383,230">
              <v:shape style="position:absolute;left:403;top:1411;width:11383;height:230" coordorigin="403,1411" coordsize="11383,230" path="m403,1642l11786,1642,11786,1411,403,1411,403,1642e" filled="t" fillcolor="#D6E3BC" stroked="f">
                <v:path arrowok="t"/>
                <v:fill/>
              </v:shape>
            </v:group>
            <v:group style="position:absolute;left:403;top:1642;width:11383;height:252" coordorigin="403,1642" coordsize="11383,252">
              <v:shape style="position:absolute;left:403;top:1642;width:11383;height:252" coordorigin="403,1642" coordsize="11383,252" path="m403,1894l11786,1894,11786,1642,403,1642,403,1894e" filled="t" fillcolor="#D6E3BC" stroked="f">
                <v:path arrowok="t"/>
                <v:fill/>
              </v:shape>
            </v:group>
            <v:group style="position:absolute;left:1265;top:1765;width:69;height:69" coordorigin="1265,1765" coordsize="69,69">
              <v:shape style="position:absolute;left:1265;top:1765;width:69;height:69" coordorigin="1265,1765" coordsize="69,69" path="m1276,1824l1282,1831,1290,1835,1300,1835,1310,1835,1318,1831,1325,1824,1331,1818,1335,1810,1335,1800,1335,1790,1331,1782,1325,1775,1318,1769,1310,1765,1300,1765,1290,1765,1282,1769,1276,1775,1269,1782,1265,1790,1265,1800,1265,1810,1269,1818,1276,1824xe" filled="f" stroked="t" strokeweight=".171pt" strokecolor="#000000">
                <v:path arrowok="t"/>
              </v:shape>
            </v:group>
            <v:group style="position:absolute;left:403;top:1894;width:11383;height:230" coordorigin="403,1894" coordsize="11383,230">
              <v:shape style="position:absolute;left:403;top:1894;width:11383;height:230" coordorigin="403,1894" coordsize="11383,230" path="m403,2124l11786,2124,11786,1894,403,1894,403,2124e" filled="t" fillcolor="#D6E3BC" stroked="f">
                <v:path arrowok="t"/>
                <v:fill/>
              </v:shape>
            </v:group>
            <v:group style="position:absolute;left:268;top:2252;width:11652;height:2" coordorigin="268,2252" coordsize="11652,2">
              <v:shape style="position:absolute;left:268;top:2252;width:11652;height:2" coordorigin="268,2252" coordsize="11652,0" path="m268,2252l11920,2252e" filled="f" stroked="t" strokeweight="3.701pt" strokecolor="#95B3D7">
                <v:path arrowok="t"/>
              </v:shape>
            </v:group>
            <v:group style="position:absolute;left:271;top:2288;width:132;height:230" coordorigin="271,2288" coordsize="132,230">
              <v:shape style="position:absolute;left:271;top:2288;width:132;height:230" coordorigin="271,2288" coordsize="132,230" path="m271,2518l403,2518,403,2288,271,2288,271,2518e" filled="t" fillcolor="#95B3D7" stroked="f">
                <v:path arrowok="t"/>
                <v:fill/>
              </v:shape>
            </v:group>
            <v:group style="position:absolute;left:4348;top:2288;width:134;height:230" coordorigin="4348,2288" coordsize="134,230">
              <v:shape style="position:absolute;left:4348;top:2288;width:134;height:230" coordorigin="4348,2288" coordsize="134,230" path="m4348,2518l4482,2518,4482,2288,4348,2288,4348,2518e" filled="t" fillcolor="#95B3D7" stroked="f">
                <v:path arrowok="t"/>
                <v:fill/>
              </v:shape>
            </v:group>
            <v:group style="position:absolute;left:261;top:2554;width:11669;height:2" coordorigin="261,2554" coordsize="11669,2">
              <v:shape style="position:absolute;left:261;top:2554;width:11669;height:2" coordorigin="261,2554" coordsize="11669,0" path="m261,2554l11930,2554e" filled="f" stroked="t" strokeweight="3.701pt" strokecolor="#95B3D7">
                <v:path arrowok="t"/>
              </v:shape>
            </v:group>
            <v:group style="position:absolute;left:403;top:2288;width:3945;height:230" coordorigin="403,2288" coordsize="3945,230">
              <v:shape style="position:absolute;left:403;top:2288;width:3945;height:230" coordorigin="403,2288" coordsize="3945,230" path="m403,2518l4348,2518,4348,2288,403,2288,403,2518e" filled="t" fillcolor="#95B3D7" stroked="f">
                <v:path arrowok="t"/>
                <v:fill/>
              </v:shape>
            </v:group>
            <v:group style="position:absolute;left:4501;top:2288;width:134;height:230" coordorigin="4501,2288" coordsize="134,230">
              <v:shape style="position:absolute;left:4501;top:2288;width:134;height:230" coordorigin="4501,2288" coordsize="134,230" path="m4501,2518l4636,2518,4636,2288,4501,2288,4501,2518e" filled="t" fillcolor="#95B3D7" stroked="f">
                <v:path arrowok="t"/>
                <v:fill/>
              </v:shape>
            </v:group>
            <v:group style="position:absolute;left:8129;top:2288;width:134;height:230" coordorigin="8129,2288" coordsize="134,230">
              <v:shape style="position:absolute;left:8129;top:2288;width:134;height:230" coordorigin="8129,2288" coordsize="134,230" path="m8129,2518l8264,2518,8264,2288,8129,2288,8129,2518e" filled="t" fillcolor="#95B3D7" stroked="f">
                <v:path arrowok="t"/>
                <v:fill/>
              </v:shape>
            </v:group>
            <v:group style="position:absolute;left:4636;top:2288;width:3493;height:230" coordorigin="4636,2288" coordsize="3493,230">
              <v:shape style="position:absolute;left:4636;top:2288;width:3493;height:230" coordorigin="4636,2288" coordsize="3493,230" path="m4636,2518l8129,2518,8129,2288,4636,2288,4636,2518e" filled="t" fillcolor="#95B3D7" stroked="f">
                <v:path arrowok="t"/>
                <v:fill/>
              </v:shape>
            </v:group>
            <v:group style="position:absolute;left:8283;top:2288;width:134;height:230" coordorigin="8283,2288" coordsize="134,230">
              <v:shape style="position:absolute;left:8283;top:2288;width:134;height:230" coordorigin="8283,2288" coordsize="134,230" path="m8283,2518l8417,2518,8417,2288,8283,2288,8283,2518e" filled="t" fillcolor="#95B3D7" stroked="f">
                <v:path arrowok="t"/>
                <v:fill/>
              </v:shape>
            </v:group>
            <v:group style="position:absolute;left:11786;top:2288;width:132;height:230" coordorigin="11786,2288" coordsize="132,230">
              <v:shape style="position:absolute;left:11786;top:2288;width:132;height:230" coordorigin="11786,2288" coordsize="132,230" path="m11786,2518l11918,2518,11918,2288,11786,2288,11786,2518e" filled="t" fillcolor="#95B3D7" stroked="f">
                <v:path arrowok="t"/>
                <v:fill/>
              </v:shape>
            </v:group>
            <v:group style="position:absolute;left:8417;top:2288;width:3369;height:230" coordorigin="8417,2288" coordsize="3369,230">
              <v:shape style="position:absolute;left:8417;top:2288;width:3369;height:230" coordorigin="8417,2288" coordsize="3369,230" path="m8417,2518l11786,2518,11786,2288,8417,2288,8417,2518e" filled="t" fillcolor="#95B3D7" stroked="f">
                <v:path arrowok="t"/>
                <v:fill/>
              </v:shape>
            </v:group>
            <v:group style="position:absolute;left:4492;top:2206;width:2;height:384" coordorigin="4492,2206" coordsize="2,384">
              <v:shape style="position:absolute;left:4492;top:2206;width:2;height:384" coordorigin="4492,2206" coordsize="0,384" path="m4492,2206l4492,2590e" filled="f" stroked="t" strokeweight="1.059pt" strokecolor="#FFFFFF">
                <v:path arrowok="t"/>
              </v:shape>
            </v:group>
            <v:group style="position:absolute;left:8273;top:2206;width:2;height:384" coordorigin="8273,2206" coordsize="2,384">
              <v:shape style="position:absolute;left:8273;top:2206;width:2;height:384" coordorigin="8273,2206" coordsize="0,384" path="m8273,2206l8273,2590e" filled="f" stroked="t" strokeweight="1.059pt" strokecolor="#FFFFFF">
                <v:path arrowok="t"/>
              </v:shape>
            </v:group>
            <v:group style="position:absolute;left:268;top:2686;width:11652;height:2" coordorigin="268,2686" coordsize="11652,2">
              <v:shape style="position:absolute;left:268;top:2686;width:11652;height:2" coordorigin="268,2686" coordsize="11652,0" path="m268,2686l11920,2686e" filled="f" stroked="t" strokeweight="3.701pt" strokecolor="#EAF1DD">
                <v:path arrowok="t"/>
              </v:shape>
            </v:group>
            <v:group style="position:absolute;left:271;top:2722;width:132;height:206" coordorigin="271,2722" coordsize="132,206">
              <v:shape style="position:absolute;left:271;top:2722;width:132;height:206" coordorigin="271,2722" coordsize="132,206" path="m271,2929l403,2929,403,2722,271,2722,271,2929e" filled="t" fillcolor="#EAF1DD" stroked="f">
                <v:path arrowok="t"/>
                <v:fill/>
              </v:shape>
            </v:group>
            <v:group style="position:absolute;left:4348;top:2722;width:134;height:206" coordorigin="4348,2722" coordsize="134,206">
              <v:shape style="position:absolute;left:4348;top:2722;width:134;height:206" coordorigin="4348,2722" coordsize="134,206" path="m4348,2929l4482,2929,4482,2722,4348,2722,4348,2929e" filled="t" fillcolor="#EAF1DD" stroked="f">
                <v:path arrowok="t"/>
                <v:fill/>
              </v:shape>
            </v:group>
            <v:group style="position:absolute;left:271;top:2929;width:4211;height:120" coordorigin="271,2929" coordsize="4211,120">
              <v:shape style="position:absolute;left:271;top:2929;width:4211;height:120" coordorigin="271,2929" coordsize="4211,120" path="m271,3049l4482,3049,4482,2929,271,2929,271,3049e" filled="t" fillcolor="#EAF1DD" stroked="f">
                <v:path arrowok="t"/>
                <v:fill/>
              </v:shape>
            </v:group>
            <v:group style="position:absolute;left:403;top:2722;width:3945;height:206" coordorigin="403,2722" coordsize="3945,206">
              <v:shape style="position:absolute;left:403;top:2722;width:3945;height:206" coordorigin="403,2722" coordsize="3945,206" path="m403,2929l4348,2929,4348,2722,403,2722,403,2929e" filled="t" fillcolor="#EAF1DD" stroked="f">
                <v:path arrowok="t"/>
                <v:fill/>
              </v:shape>
            </v:group>
            <v:group style="position:absolute;left:4501;top:2722;width:134;height:206" coordorigin="4501,2722" coordsize="134,206">
              <v:shape style="position:absolute;left:4501;top:2722;width:134;height:206" coordorigin="4501,2722" coordsize="134,206" path="m4501,2929l4636,2929,4636,2722,4501,2722,4501,2929e" filled="t" fillcolor="#EAF1DD" stroked="f">
                <v:path arrowok="t"/>
                <v:fill/>
              </v:shape>
            </v:group>
            <v:group style="position:absolute;left:8129;top:2722;width:134;height:206" coordorigin="8129,2722" coordsize="134,206">
              <v:shape style="position:absolute;left:8129;top:2722;width:134;height:206" coordorigin="8129,2722" coordsize="134,206" path="m8129,2929l8264,2929,8264,2722,8129,2722,8129,2929e" filled="t" fillcolor="#EAF1DD" stroked="f">
                <v:path arrowok="t"/>
                <v:fill/>
              </v:shape>
            </v:group>
            <v:group style="position:absolute;left:4501;top:2929;width:3762;height:120" coordorigin="4501,2929" coordsize="3762,120">
              <v:shape style="position:absolute;left:4501;top:2929;width:3762;height:120" coordorigin="4501,2929" coordsize="3762,120" path="m4501,3049l8264,3049,8264,2929,4501,2929,4501,3049e" filled="t" fillcolor="#EAF1DD" stroked="f">
                <v:path arrowok="t"/>
                <v:fill/>
              </v:shape>
            </v:group>
            <v:group style="position:absolute;left:4636;top:2722;width:3493;height:206" coordorigin="4636,2722" coordsize="3493,206">
              <v:shape style="position:absolute;left:4636;top:2722;width:3493;height:206" coordorigin="4636,2722" coordsize="3493,206" path="m4636,2929l8129,2929,8129,2722,4636,2722,4636,2929e" filled="t" fillcolor="#EAF1DD" stroked="f">
                <v:path arrowok="t"/>
                <v:fill/>
              </v:shape>
            </v:group>
            <v:group style="position:absolute;left:8283;top:2722;width:134;height:759" coordorigin="8283,2722" coordsize="134,759">
              <v:shape style="position:absolute;left:8283;top:2722;width:134;height:759" coordorigin="8283,2722" coordsize="134,759" path="m8283,3481l8417,3481,8417,2722,8283,2722,8283,3481e" filled="t" fillcolor="#EAF1DD" stroked="f">
                <v:path arrowok="t"/>
                <v:fill/>
              </v:shape>
            </v:group>
            <v:group style="position:absolute;left:11786;top:2722;width:132;height:759" coordorigin="11786,2722" coordsize="132,759">
              <v:shape style="position:absolute;left:11786;top:2722;width:132;height:759" coordorigin="11786,2722" coordsize="132,759" path="m11786,3481l11918,3481,11918,2722,11786,2722,11786,3481e" filled="t" fillcolor="#EAF1DD" stroked="f">
                <v:path arrowok="t"/>
                <v:fill/>
              </v:shape>
            </v:group>
            <v:group style="position:absolute;left:8283;top:3481;width:3635;height:1056" coordorigin="8283,3481" coordsize="3635,1056">
              <v:shape style="position:absolute;left:8283;top:3481;width:3635;height:1056" coordorigin="8283,3481" coordsize="3635,1056" path="m8283,4537l11918,4537,11918,3481,8283,3481,8283,4537e" filled="t" fillcolor="#EAF1DD" stroked="f">
                <v:path arrowok="t"/>
                <v:fill/>
              </v:shape>
            </v:group>
            <v:group style="position:absolute;left:8417;top:2722;width:3369;height:194" coordorigin="8417,2722" coordsize="3369,194">
              <v:shape style="position:absolute;left:8417;top:2722;width:3369;height:194" coordorigin="8417,2722" coordsize="3369,194" path="m8417,2917l11786,2917,11786,2722,8417,2722,8417,2917e" filled="t" fillcolor="#EAF1DD" stroked="f">
                <v:path arrowok="t"/>
                <v:fill/>
              </v:shape>
            </v:group>
            <v:group style="position:absolute;left:8417;top:2917;width:3369;height:185" coordorigin="8417,2917" coordsize="3369,185">
              <v:shape style="position:absolute;left:8417;top:2917;width:3369;height:185" coordorigin="8417,2917" coordsize="3369,185" path="m8417,3101l11786,3101,11786,2917,8417,2917,8417,3101e" filled="t" fillcolor="#EAF1DD" stroked="f">
                <v:path arrowok="t"/>
                <v:fill/>
              </v:shape>
            </v:group>
            <v:group style="position:absolute;left:8417;top:3101;width:3369;height:194" coordorigin="8417,3101" coordsize="3369,194">
              <v:shape style="position:absolute;left:8417;top:3101;width:3369;height:194" coordorigin="8417,3101" coordsize="3369,194" path="m8417,3296l11786,3296,11786,3101,8417,3101,8417,3296e" filled="t" fillcolor="#EAF1DD" stroked="f">
                <v:path arrowok="t"/>
                <v:fill/>
              </v:shape>
            </v:group>
            <v:group style="position:absolute;left:8417;top:3296;width:3369;height:185" coordorigin="8417,3296" coordsize="3369,185">
              <v:shape style="position:absolute;left:8417;top:3296;width:3369;height:185" coordorigin="8417,3296" coordsize="3369,185" path="m8417,3481l11786,3481,11786,3296,8417,3296,8417,3481e" filled="t" fillcolor="#EAF1DD" stroked="f">
                <v:path arrowok="t"/>
                <v:fill/>
              </v:shape>
            </v:group>
            <v:group style="position:absolute;left:8264;top:2650;width:19;height:72" coordorigin="8264,2650" coordsize="19,72">
              <v:shape style="position:absolute;left:8264;top:2650;width:19;height:72" coordorigin="8264,2650" coordsize="19,72" path="m8264,2686l8283,2686e" filled="f" stroked="t" strokeweight="3.701pt" strokecolor="#FFFFFF">
                <v:path arrowok="t"/>
              </v:shape>
            </v:group>
            <v:group style="position:absolute;left:261;top:3013;width:8012;height:2" coordorigin="261,3013" coordsize="8012,2">
              <v:shape style="position:absolute;left:261;top:3013;width:8012;height:2" coordorigin="261,3013" coordsize="8012,0" path="m261,3013l8273,3013e" filled="f" stroked="t" strokeweight="3.701pt" strokecolor="#EAF1DD">
                <v:path arrowok="t"/>
              </v:shape>
            </v:group>
            <v:group style="position:absolute;left:4492;top:2640;width:2;height:2394" coordorigin="4492,2640" coordsize="2,2394">
              <v:shape style="position:absolute;left:4492;top:2640;width:2;height:2394" coordorigin="4492,2640" coordsize="0,2394" path="m4492,2640l4492,5034e" filled="f" stroked="t" strokeweight="1.059pt" strokecolor="#FFFFFF">
                <v:path arrowok="t"/>
              </v:shape>
            </v:group>
            <v:group style="position:absolute;left:271;top:3069;width:7993;height:74" coordorigin="271,3069" coordsize="7993,74">
              <v:shape style="position:absolute;left:271;top:3069;width:7993;height:74" coordorigin="271,3069" coordsize="7993,74" path="m271,3143l8264,3143,8264,3069,271,3069,271,3143xe" filled="t" fillcolor="#EAF1DD" stroked="f">
                <v:path arrowok="t"/>
                <v:fill/>
              </v:shape>
            </v:group>
            <v:group style="position:absolute;left:271;top:3142;width:132;height:413" coordorigin="271,3142" coordsize="132,413">
              <v:shape style="position:absolute;left:271;top:3142;width:132;height:413" coordorigin="271,3142" coordsize="132,413" path="m271,3555l403,3555,403,3142,271,3142,271,3555e" filled="t" fillcolor="#EAF1DD" stroked="f">
                <v:path arrowok="t"/>
                <v:fill/>
              </v:shape>
            </v:group>
            <v:group style="position:absolute;left:4348;top:3142;width:134;height:413" coordorigin="4348,3142" coordsize="134,413">
              <v:shape style="position:absolute;left:4348;top:3142;width:134;height:413" coordorigin="4348,3142" coordsize="134,413" path="m4348,3555l4482,3555,4482,3142,4348,3142,4348,3555e" filled="t" fillcolor="#EAF1DD" stroked="f">
                <v:path arrowok="t"/>
                <v:fill/>
              </v:shape>
            </v:group>
            <v:group style="position:absolute;left:261;top:3591;width:8012;height:2" coordorigin="261,3591" coordsize="8012,2">
              <v:shape style="position:absolute;left:261;top:3591;width:8012;height:2" coordorigin="261,3591" coordsize="8012,0" path="m261,3591l8273,3591e" filled="f" stroked="t" strokeweight="3.701pt" strokecolor="#EAF1DD">
                <v:path arrowok="t"/>
              </v:shape>
            </v:group>
            <v:group style="position:absolute;left:403;top:3142;width:3945;height:206" coordorigin="403,3142" coordsize="3945,206">
              <v:shape style="position:absolute;left:403;top:3142;width:3945;height:206" coordorigin="403,3142" coordsize="3945,206" path="m403,3349l4348,3349,4348,3142,403,3142,403,3349e" filled="t" fillcolor="#EAF1DD" stroked="f">
                <v:path arrowok="t"/>
                <v:fill/>
              </v:shape>
            </v:group>
            <v:group style="position:absolute;left:403;top:3349;width:3945;height:206" coordorigin="403,3349" coordsize="3945,206">
              <v:shape style="position:absolute;left:403;top:3349;width:3945;height:206" coordorigin="403,3349" coordsize="3945,206" path="m403,3555l4348,3555,4348,3349,403,3349,403,3555e" filled="t" fillcolor="#EAF1DD" stroked="f">
                <v:path arrowok="t"/>
                <v:fill/>
              </v:shape>
            </v:group>
            <v:group style="position:absolute;left:4501;top:3142;width:134;height:269" coordorigin="4501,3142" coordsize="134,269">
              <v:shape style="position:absolute;left:4501;top:3142;width:134;height:269" coordorigin="4501,3142" coordsize="134,269" path="m4501,3411l4636,3411,4636,3142,4501,3142,4501,3411e" filled="t" fillcolor="#EAF1DD" stroked="f">
                <v:path arrowok="t"/>
                <v:fill/>
              </v:shape>
            </v:group>
            <v:group style="position:absolute;left:8129;top:3142;width:134;height:269" coordorigin="8129,3142" coordsize="134,269">
              <v:shape style="position:absolute;left:8129;top:3142;width:134;height:269" coordorigin="8129,3142" coordsize="134,269" path="m8129,3411l8264,3411,8264,3142,8129,3142,8129,3411e" filled="t" fillcolor="#EAF1DD" stroked="f">
                <v:path arrowok="t"/>
                <v:fill/>
              </v:shape>
            </v:group>
            <v:group style="position:absolute;left:4501;top:3411;width:3762;height:216" coordorigin="4501,3411" coordsize="3762,216">
              <v:shape style="position:absolute;left:4501;top:3411;width:3762;height:216" coordorigin="4501,3411" coordsize="3762,216" path="m4501,3627l8264,3627,8264,3411,4501,3411,4501,3627e" filled="t" fillcolor="#EAF1DD" stroked="f">
                <v:path arrowok="t"/>
                <v:fill/>
              </v:shape>
            </v:group>
            <v:group style="position:absolute;left:4636;top:3142;width:3493;height:269" coordorigin="4636,3142" coordsize="3493,269">
              <v:shape style="position:absolute;left:4636;top:3142;width:3493;height:269" coordorigin="4636,3142" coordsize="3493,269" path="m4636,3411l8129,3411,8129,3142,4636,3142,4636,3411e" filled="t" fillcolor="#EAF1DD" stroked="f">
                <v:path arrowok="t"/>
                <v:fill/>
              </v:shape>
            </v:group>
            <v:group style="position:absolute;left:268;top:3067;width:7995;height:74" coordorigin="268,3067" coordsize="7995,74">
              <v:shape style="position:absolute;left:268;top:3067;width:7995;height:74" coordorigin="268,3067" coordsize="7995,74" path="m268,3141l8264,3141,8264,3067,268,3067,268,3141xe" filled="t" fillcolor="#EAF1DD" stroked="f">
                <v:path arrowok="t"/>
                <v:fill/>
              </v:shape>
            </v:group>
            <v:group style="position:absolute;left:268;top:3682;width:7995;height:2" coordorigin="268,3682" coordsize="7995,2">
              <v:shape style="position:absolute;left:268;top:3682;width:7995;height:2" coordorigin="268,3682" coordsize="7995,0" path="m268,3682l8264,3682e" filled="f" stroked="t" strokeweight="3.701pt" strokecolor="#EAF1DD">
                <v:path arrowok="t"/>
              </v:shape>
            </v:group>
            <v:group style="position:absolute;left:271;top:3718;width:132;height:209" coordorigin="271,3718" coordsize="132,209">
              <v:shape style="position:absolute;left:271;top:3718;width:132;height:209" coordorigin="271,3718" coordsize="132,209" path="m271,3927l403,3927,403,3718,271,3718,271,3927e" filled="t" fillcolor="#EAF1DD" stroked="f">
                <v:path arrowok="t"/>
                <v:fill/>
              </v:shape>
            </v:group>
            <v:group style="position:absolute;left:4348;top:3718;width:134;height:209" coordorigin="4348,3718" coordsize="134,209">
              <v:shape style="position:absolute;left:4348;top:3718;width:134;height:209" coordorigin="4348,3718" coordsize="134,209" path="m4348,3927l4482,3927,4482,3718,4348,3718,4348,3927e" filled="t" fillcolor="#EAF1DD" stroked="f">
                <v:path arrowok="t"/>
                <v:fill/>
              </v:shape>
            </v:group>
            <v:group style="position:absolute;left:271;top:3927;width:4211;height:168" coordorigin="271,3927" coordsize="4211,168">
              <v:shape style="position:absolute;left:271;top:3927;width:4211;height:168" coordorigin="271,3927" coordsize="4211,168" path="m271,4095l4482,4095,4482,3927,271,3927,271,4095e" filled="t" fillcolor="#EAF1DD" stroked="f">
                <v:path arrowok="t"/>
                <v:fill/>
              </v:shape>
            </v:group>
            <v:group style="position:absolute;left:403;top:3718;width:3945;height:209" coordorigin="403,3718" coordsize="3945,209">
              <v:shape style="position:absolute;left:403;top:3718;width:3945;height:209" coordorigin="403,3718" coordsize="3945,209" path="m403,3927l4348,3927,4348,3718,403,3718,403,3927e" filled="t" fillcolor="#EAF1DD" stroked="f">
                <v:path arrowok="t"/>
                <v:fill/>
              </v:shape>
            </v:group>
            <v:group style="position:absolute;left:4501;top:3718;width:134;height:209" coordorigin="4501,3718" coordsize="134,209">
              <v:shape style="position:absolute;left:4501;top:3718;width:134;height:209" coordorigin="4501,3718" coordsize="134,209" path="m4501,3927l4636,3927,4636,3718,4501,3718,4501,3927e" filled="t" fillcolor="#EAF1DD" stroked="f">
                <v:path arrowok="t"/>
                <v:fill/>
              </v:shape>
            </v:group>
            <v:group style="position:absolute;left:8129;top:3718;width:134;height:209" coordorigin="8129,3718" coordsize="134,209">
              <v:shape style="position:absolute;left:8129;top:3718;width:134;height:209" coordorigin="8129,3718" coordsize="134,209" path="m8129,3927l8264,3927,8264,3718,8129,3718,8129,3927e" filled="t" fillcolor="#EAF1DD" stroked="f">
                <v:path arrowok="t"/>
                <v:fill/>
              </v:shape>
            </v:group>
            <v:group style="position:absolute;left:4501;top:3927;width:3762;height:168" coordorigin="4501,3927" coordsize="3762,168">
              <v:shape style="position:absolute;left:4501;top:3927;width:3762;height:168" coordorigin="4501,3927" coordsize="3762,168" path="m4501,4095l8264,4095,8264,3927,4501,3927,4501,4095e" filled="t" fillcolor="#EAF1DD" stroked="f">
                <v:path arrowok="t"/>
                <v:fill/>
              </v:shape>
            </v:group>
            <v:group style="position:absolute;left:4636;top:3718;width:3493;height:209" coordorigin="4636,3718" coordsize="3493,209">
              <v:shape style="position:absolute;left:4636;top:3718;width:3493;height:209" coordorigin="4636,3718" coordsize="3493,209" path="m4636,3927l8129,3927,8129,3718,4636,3718,4636,3927e" filled="t" fillcolor="#EAF1DD" stroked="f">
                <v:path arrowok="t"/>
                <v:fill/>
              </v:shape>
            </v:group>
            <v:group style="position:absolute;left:261;top:4059;width:8012;height:2" coordorigin="261,4059" coordsize="8012,2">
              <v:shape style="position:absolute;left:261;top:4059;width:8012;height:2" coordorigin="261,4059" coordsize="8012,0" path="m261,4059l8273,4059e" filled="f" stroked="t" strokeweight="3.701pt" strokecolor="#EAF1DD">
                <v:path arrowok="t"/>
              </v:shape>
            </v:group>
            <v:group style="position:absolute;left:268;top:4151;width:7995;height:2" coordorigin="268,4151" coordsize="7995,2">
              <v:shape style="position:absolute;left:268;top:4151;width:7995;height:2" coordorigin="268,4151" coordsize="7995,0" path="m268,4151l8264,4151e" filled="f" stroked="t" strokeweight="3.701pt" strokecolor="#EAF1DD">
                <v:path arrowok="t"/>
              </v:shape>
            </v:group>
            <v:group style="position:absolute;left:271;top:4187;width:132;height:209" coordorigin="271,4187" coordsize="132,209">
              <v:shape style="position:absolute;left:271;top:4187;width:132;height:209" coordorigin="271,4187" coordsize="132,209" path="m271,4396l403,4396,403,4187,271,4187,271,4396e" filled="t" fillcolor="#EAF1DD" stroked="f">
                <v:path arrowok="t"/>
                <v:fill/>
              </v:shape>
            </v:group>
            <v:group style="position:absolute;left:4348;top:4187;width:134;height:209" coordorigin="4348,4187" coordsize="134,209">
              <v:shape style="position:absolute;left:4348;top:4187;width:134;height:209" coordorigin="4348,4187" coordsize="134,209" path="m4348,4396l4482,4396,4482,4187,4348,4187,4348,4396e" filled="t" fillcolor="#EAF1DD" stroked="f">
                <v:path arrowok="t"/>
                <v:fill/>
              </v:shape>
            </v:group>
            <v:group style="position:absolute;left:271;top:4396;width:4211;height:142" coordorigin="271,4396" coordsize="4211,142">
              <v:shape style="position:absolute;left:271;top:4396;width:4211;height:142" coordorigin="271,4396" coordsize="4211,142" path="m271,4537l4482,4537,4482,4396,271,4396,271,4537e" filled="t" fillcolor="#EAF1DD" stroked="f">
                <v:path arrowok="t"/>
                <v:fill/>
              </v:shape>
            </v:group>
            <v:group style="position:absolute;left:403;top:4187;width:3945;height:209" coordorigin="403,4187" coordsize="3945,209">
              <v:shape style="position:absolute;left:403;top:4187;width:3945;height:209" coordorigin="403,4187" coordsize="3945,209" path="m403,4396l4348,4396,4348,4187,403,4187,403,4396e" filled="t" fillcolor="#EAF1DD" stroked="f">
                <v:path arrowok="t"/>
                <v:fill/>
              </v:shape>
            </v:group>
            <v:group style="position:absolute;left:4501;top:4187;width:134;height:209" coordorigin="4501,4187" coordsize="134,209">
              <v:shape style="position:absolute;left:4501;top:4187;width:134;height:209" coordorigin="4501,4187" coordsize="134,209" path="m4501,4396l4636,4396,4636,4187,4501,4187,4501,4396e" filled="t" fillcolor="#EAF1DD" stroked="f">
                <v:path arrowok="t"/>
                <v:fill/>
              </v:shape>
            </v:group>
            <v:group style="position:absolute;left:8129;top:4187;width:134;height:209" coordorigin="8129,4187" coordsize="134,209">
              <v:shape style="position:absolute;left:8129;top:4187;width:134;height:209" coordorigin="8129,4187" coordsize="134,209" path="m8129,4396l8264,4396,8264,4187,8129,4187,8129,4396e" filled="t" fillcolor="#EAF1DD" stroked="f">
                <v:path arrowok="t"/>
                <v:fill/>
              </v:shape>
            </v:group>
            <v:group style="position:absolute;left:4501;top:4396;width:3762;height:142" coordorigin="4501,4396" coordsize="3762,142">
              <v:shape style="position:absolute;left:4501;top:4396;width:3762;height:142" coordorigin="4501,4396" coordsize="3762,142" path="m4501,4537l8264,4537,8264,4396,4501,4396,4501,4537e" filled="t" fillcolor="#EAF1DD" stroked="f">
                <v:path arrowok="t"/>
                <v:fill/>
              </v:shape>
            </v:group>
            <v:group style="position:absolute;left:4636;top:4187;width:3493;height:209" coordorigin="4636,4187" coordsize="3493,209">
              <v:shape style="position:absolute;left:4636;top:4187;width:3493;height:209" coordorigin="4636,4187" coordsize="3493,209" path="m4636,4396l8129,4396,8129,4187,4636,4187,4636,4396e" filled="t" fillcolor="#EAF1DD" stroked="f">
                <v:path arrowok="t"/>
                <v:fill/>
              </v:shape>
            </v:group>
            <v:group style="position:absolute;left:261;top:4501;width:11659;height:2" coordorigin="261,4501" coordsize="11659,2">
              <v:shape style="position:absolute;left:261;top:4501;width:11659;height:2" coordorigin="261,4501" coordsize="11659,0" path="m261,4501l11920,4501e" filled="f" stroked="t" strokeweight="3.701pt" strokecolor="#EAF1DD">
                <v:path arrowok="t"/>
              </v:shape>
            </v:group>
            <v:group style="position:absolute;left:8273;top:4187;width:2;height:848" coordorigin="8273,4187" coordsize="2,848">
              <v:shape style="position:absolute;left:8273;top:4187;width:2;height:848" coordorigin="8273,4187" coordsize="0,848" path="m8273,4187l8273,5034e" filled="f" stroked="t" strokeweight="1.059pt" strokecolor="#FFFFFF">
                <v:path arrowok="t"/>
              </v:shape>
            </v:group>
            <v:group style="position:absolute;left:271;top:4517;width:7993;height:74" coordorigin="271,4517" coordsize="7993,74">
              <v:shape style="position:absolute;left:271;top:4517;width:7993;height:74" coordorigin="271,4517" coordsize="7993,74" path="m271,4591l8264,4591,8264,4517,271,4517,271,4591xe" filled="t" fillcolor="#EAF1DD" stroked="f">
                <v:path arrowok="t"/>
                <v:fill/>
              </v:shape>
            </v:group>
            <v:group style="position:absolute;left:271;top:4590;width:132;height:206" coordorigin="271,4590" coordsize="132,206">
              <v:shape style="position:absolute;left:271;top:4590;width:132;height:206" coordorigin="271,4590" coordsize="132,206" path="m271,4797l403,4797,403,4590,271,4590,271,4797e" filled="t" fillcolor="#EAF1DD" stroked="f">
                <v:path arrowok="t"/>
                <v:fill/>
              </v:shape>
            </v:group>
            <v:group style="position:absolute;left:4348;top:4590;width:134;height:206" coordorigin="4348,4590" coordsize="134,206">
              <v:shape style="position:absolute;left:4348;top:4590;width:134;height:206" coordorigin="4348,4590" coordsize="134,206" path="m4348,4797l4482,4797,4482,4590,4348,4590,4348,4797e" filled="t" fillcolor="#EAF1DD" stroked="f">
                <v:path arrowok="t"/>
                <v:fill/>
              </v:shape>
            </v:group>
            <v:group style="position:absolute;left:271;top:4797;width:4211;height:279" coordorigin="271,4797" coordsize="4211,279">
              <v:shape style="position:absolute;left:271;top:4797;width:4211;height:279" coordorigin="271,4797" coordsize="4211,279" path="m271,5075l4482,5075,4482,4797,271,4797,271,5075e" filled="t" fillcolor="#EAF1DD" stroked="f">
                <v:path arrowok="t"/>
                <v:fill/>
              </v:shape>
            </v:group>
            <v:group style="position:absolute;left:403;top:4590;width:3945;height:206" coordorigin="403,4590" coordsize="3945,206">
              <v:shape style="position:absolute;left:403;top:4590;width:3945;height:206" coordorigin="403,4590" coordsize="3945,206" path="m403,4797l4348,4797,4348,4590,403,4590,403,4797e" filled="t" fillcolor="#EAF1DD" stroked="f">
                <v:path arrowok="t"/>
                <v:fill/>
              </v:shape>
            </v:group>
            <v:group style="position:absolute;left:4501;top:4590;width:134;height:413" coordorigin="4501,4590" coordsize="134,413">
              <v:shape style="position:absolute;left:4501;top:4590;width:134;height:413" coordorigin="4501,4590" coordsize="134,413" path="m4501,5003l4636,5003,4636,4590,4501,4590,4501,5003e" filled="t" fillcolor="#EAF1DD" stroked="f">
                <v:path arrowok="t"/>
                <v:fill/>
              </v:shape>
            </v:group>
            <v:group style="position:absolute;left:8129;top:4590;width:134;height:413" coordorigin="8129,4590" coordsize="134,413">
              <v:shape style="position:absolute;left:8129;top:4590;width:134;height:413" coordorigin="8129,4590" coordsize="134,413" path="m8129,5003l8264,5003,8264,4590,8129,4590,8129,5003e" filled="t" fillcolor="#EAF1DD" stroked="f">
                <v:path arrowok="t"/>
                <v:fill/>
              </v:shape>
            </v:group>
            <v:group style="position:absolute;left:261;top:5039;width:11659;height:2" coordorigin="261,5039" coordsize="11659,2">
              <v:shape style="position:absolute;left:261;top:5039;width:11659;height:2" coordorigin="261,5039" coordsize="11659,0" path="m261,5039l11920,5039e" filled="f" stroked="t" strokeweight="3.701pt" strokecolor="#EAF1DD">
                <v:path arrowok="t"/>
              </v:shape>
            </v:group>
            <v:group style="position:absolute;left:4636;top:4590;width:3493;height:206" coordorigin="4636,4590" coordsize="3493,206">
              <v:shape style="position:absolute;left:4636;top:4590;width:3493;height:206" coordorigin="4636,4590" coordsize="3493,206" path="m4636,4797l8129,4797,8129,4590,4636,4590,4636,4797e" filled="t" fillcolor="#EAF1DD" stroked="f">
                <v:path arrowok="t"/>
                <v:fill/>
              </v:shape>
            </v:group>
            <v:group style="position:absolute;left:4636;top:4797;width:3493;height:206" coordorigin="4636,4797" coordsize="3493,206">
              <v:shape style="position:absolute;left:4636;top:4797;width:3493;height:206" coordorigin="4636,4797" coordsize="3493,206" path="m4636,5003l8129,5003,8129,4797,4636,4797,4636,5003e" filled="t" fillcolor="#EAF1DD" stroked="f">
                <v:path arrowok="t"/>
                <v:fill/>
              </v:shape>
            </v:group>
            <v:group style="position:absolute;left:8283;top:4590;width:3635;height:206" coordorigin="8283,4590" coordsize="3635,206">
              <v:shape style="position:absolute;left:8283;top:4590;width:3635;height:206" coordorigin="8283,4590" coordsize="3635,206" path="m8283,4797l11918,4797,11918,4590,8283,4590,8283,4797xe" filled="t" fillcolor="#EAF1DD" stroked="f">
                <v:path arrowok="t"/>
                <v:fill/>
              </v:shape>
            </v:group>
            <v:group style="position:absolute;left:8283;top:4979;width:3635;height:24" coordorigin="8283,4979" coordsize="3635,24">
              <v:shape style="position:absolute;left:8283;top:4979;width:3635;height:24" coordorigin="8283,4979" coordsize="3635,24" path="m8283,5003l11918,5003,11918,4979,8283,4979,8283,5003xe" filled="t" fillcolor="#EAF1DD" stroked="f">
                <v:path arrowok="t"/>
                <v:fill/>
              </v:shape>
            </v:group>
            <v:group style="position:absolute;left:8283;top:4797;width:3635;height:182" coordorigin="8283,4797" coordsize="3635,182">
              <v:shape style="position:absolute;left:8283;top:4797;width:3635;height:182" coordorigin="8283,4797" coordsize="3635,182" path="m8283,4979l11918,4979,11918,4797,8283,4797,8283,4979e" filled="t" fillcolor="#EAF1DD" stroked="f">
                <v:path arrowok="t"/>
                <v:fill/>
              </v:shape>
            </v:group>
            <v:group style="position:absolute;left:268;top:4495;width:7995;height:21" coordorigin="268,4495" coordsize="7995,21">
              <v:shape style="position:absolute;left:268;top:4495;width:7995;height:21" coordorigin="268,4495" coordsize="7995,21" path="m268,4517l8264,4517,8264,4495,268,4495,268,4517xe" filled="t" fillcolor="#FFFFFF" stroked="f">
                <v:path arrowok="t"/>
                <v:fill/>
              </v:shape>
            </v:group>
            <v:group style="position:absolute;left:268;top:4515;width:7995;height:74" coordorigin="268,4515" coordsize="7995,74">
              <v:shape style="position:absolute;left:268;top:4515;width:7995;height:74" coordorigin="268,4515" coordsize="7995,74" path="m268,4589l8264,4589,8264,4515,268,4515,268,4589xe" filled="t" fillcolor="#EAF1DD" stroked="f">
                <v:path arrowok="t"/>
                <v:fill/>
              </v:shape>
            </v:group>
            <v:group style="position:absolute;left:8283;top:4495;width:3637;height:62" coordorigin="8283,4495" coordsize="3637,62">
              <v:shape style="position:absolute;left:8283;top:4495;width:3637;height:62" coordorigin="8283,4495" coordsize="3637,62" path="m8283,4557l11920,4557,11920,4495,8283,4495,8283,4557xe" filled="t" fillcolor="#FFFFFF" stroked="f">
                <v:path arrowok="t"/>
                <v:fill/>
              </v:shape>
            </v:group>
            <v:group style="position:absolute;left:8283;top:4555;width:3637;height:33" coordorigin="8283,4555" coordsize="3637,33">
              <v:shape style="position:absolute;left:8283;top:4555;width:3637;height:33" coordorigin="8283,4555" coordsize="3637,33" path="m8283,4589l11920,4589,11920,4555,8283,4555,8283,4589xe" filled="t" fillcolor="#EAF1DD" stroked="f">
                <v:path arrowok="t"/>
                <v:fill/>
              </v:shape>
            </v:group>
            <v:group style="position:absolute;left:268;top:5044;width:8014;height:2" coordorigin="268,5044" coordsize="8014,2">
              <v:shape style="position:absolute;left:268;top:5044;width:8014;height:2" coordorigin="268,5044" coordsize="8014,0" path="m268,5044l8283,5044e" filled="f" stroked="t" strokeweight="1.061pt" strokecolor="#FFFFFF">
                <v:path arrowok="t"/>
              </v:shape>
            </v:group>
            <v:group style="position:absolute;left:8283;top:5064;width:3637;height:2" coordorigin="8283,5064" coordsize="3637,2">
              <v:shape style="position:absolute;left:8283;top:5064;width:3637;height:2" coordorigin="8283,5064" coordsize="3637,0" path="m8283,5064l11920,5064e" filled="f" stroked="t" strokeweight="3.101pt" strokecolor="#FFFFFF">
                <v:path arrowok="t"/>
              </v:shape>
              <v:shape style="position:absolute;left:410;top:571;width:11344;height:840" type="#_x0000_t75">
                <v:imagedata r:id="rId32" o:title=""/>
              </v:shape>
            </v:group>
            <w10:wrap type="none"/>
          </v:group>
        </w:pict>
      </w:r>
      <w:r>
        <w:rPr/>
        <w:pict>
          <v:group style="position:absolute;margin-left:11.1515pt;margin-top:-207.21521pt;width:584.432pt;height:212.224pt;mso-position-horizontal-relative:page;mso-position-vertical-relative:paragraph;z-index:-2019" coordorigin="223,-4144" coordsize="11689,4244">
            <v:group style="position:absolute;left:268;top:-4107;width:11597;height:2" coordorigin="268,-4107" coordsize="11597,2">
              <v:shape style="position:absolute;left:268;top:-4107;width:11597;height:2" coordorigin="268,-4107" coordsize="11597,0" path="m268,-4107l11865,-4107e" filled="f" stroked="t" strokeweight="3.701pt" strokecolor="#D99594">
                <v:path arrowok="t"/>
              </v:shape>
            </v:group>
            <v:group style="position:absolute;left:271;top:-4071;width:132;height:483" coordorigin="271,-4071" coordsize="132,483">
              <v:shape style="position:absolute;left:271;top:-4071;width:132;height:483" coordorigin="271,-4071" coordsize="132,483" path="m271,-3589l403,-3589,403,-4071,271,-4071,271,-3589e" filled="t" fillcolor="#D99594" stroked="f">
                <v:path arrowok="t"/>
                <v:fill/>
              </v:shape>
            </v:group>
            <v:group style="position:absolute;left:11731;top:-4071;width:134;height:483" coordorigin="11731,-4071" coordsize="134,483">
              <v:shape style="position:absolute;left:11731;top:-4071;width:134;height:483" coordorigin="11731,-4071" coordsize="134,483" path="m11731,-3589l11865,-3589,11865,-4071,11731,-4071,11731,-3589e" filled="t" fillcolor="#D99594" stroked="f">
                <v:path arrowok="t"/>
                <v:fill/>
              </v:shape>
            </v:group>
            <v:group style="position:absolute;left:271;top:-3589;width:11594;height:91" coordorigin="271,-3589" coordsize="11594,91">
              <v:shape style="position:absolute;left:271;top:-3589;width:11594;height:91" coordorigin="271,-3589" coordsize="11594,91" path="m271,-3497l11865,-3497,11865,-3589,271,-3589,271,-3497e" filled="t" fillcolor="#D99594" stroked="f">
                <v:path arrowok="t"/>
                <v:fill/>
              </v:shape>
            </v:group>
            <v:group style="position:absolute;left:403;top:-4071;width:11328;height:255" coordorigin="403,-4071" coordsize="11328,255">
              <v:shape style="position:absolute;left:403;top:-4071;width:11328;height:255" coordorigin="403,-4071" coordsize="11328,255" path="m403,-3817l11731,-3817,11731,-4071,403,-4071,403,-3817e" filled="t" fillcolor="#D99594" stroked="f">
                <v:path arrowok="t"/>
                <v:fill/>
              </v:shape>
            </v:group>
            <v:group style="position:absolute;left:848;top:-3948;width:69;height:69" coordorigin="848,-3948" coordsize="69,69">
              <v:shape style="position:absolute;left:848;top:-3948;width:69;height:69" coordorigin="848,-3948" coordsize="69,69" path="m858,-3888l865,-3882,873,-3878,882,-3878,892,-3878,900,-3882,907,-3888,914,-3895,917,-3903,917,-3913,917,-3923,914,-3931,907,-3938,900,-3944,892,-3948,882,-3948,873,-3948,865,-3944,858,-3938,851,-3931,848,-3923,848,-3913,848,-3903,851,-3895,858,-3888xe" filled="f" stroked="t" strokeweight=".171pt" strokecolor="#000000">
                <v:path arrowok="t"/>
              </v:shape>
            </v:group>
            <v:group style="position:absolute;left:403;top:-3817;width:11328;height:228" coordorigin="403,-3817" coordsize="11328,228">
              <v:shape style="position:absolute;left:403;top:-3817;width:11328;height:228" coordorigin="403,-3817" coordsize="11328,228" path="m403,-3589l11731,-3589,11731,-3817,403,-3817,403,-3589e" filled="t" fillcolor="#D99594" stroked="f">
                <v:path arrowok="t"/>
                <v:fill/>
              </v:shape>
            </v:group>
            <v:group style="position:absolute;left:261;top:-3533;width:11613;height:2" coordorigin="261,-3533" coordsize="11613,2">
              <v:shape style="position:absolute;left:261;top:-3533;width:11613;height:2" coordorigin="261,-3533" coordsize="11613,0" path="m261,-3533l11875,-3533e" filled="f" stroked="t" strokeweight="3.701pt" strokecolor="#D99594">
                <v:path arrowok="t"/>
              </v:shape>
            </v:group>
            <v:group style="position:absolute;left:268;top:-3401;width:11597;height:2" coordorigin="268,-3401" coordsize="11597,2">
              <v:shape style="position:absolute;left:268;top:-3401;width:11597;height:2" coordorigin="268,-3401" coordsize="11597,0" path="m268,-3401l11865,-3401e" filled="f" stroked="t" strokeweight="3.701pt" strokecolor="#E5B8B7">
                <v:path arrowok="t"/>
              </v:shape>
            </v:group>
            <v:group style="position:absolute;left:271;top:-3365;width:132;height:209" coordorigin="271,-3365" coordsize="132,209">
              <v:shape style="position:absolute;left:271;top:-3365;width:132;height:209" coordorigin="271,-3365" coordsize="132,209" path="m271,-3157l403,-3157,403,-3365,271,-3365,271,-3157e" filled="t" fillcolor="#E5B8B7" stroked="f">
                <v:path arrowok="t"/>
                <v:fill/>
              </v:shape>
            </v:group>
            <v:group style="position:absolute;left:4348;top:-3365;width:134;height:209" coordorigin="4348,-3365" coordsize="134,209">
              <v:shape style="position:absolute;left:4348;top:-3365;width:134;height:209" coordorigin="4348,-3365" coordsize="134,209" path="m4348,-3157l4482,-3157,4482,-3365,4348,-3365,4348,-3157e" filled="t" fillcolor="#E5B8B7" stroked="f">
                <v:path arrowok="t"/>
                <v:fill/>
              </v:shape>
            </v:group>
            <v:group style="position:absolute;left:271;top:-3157;width:4211;height:101" coordorigin="271,-3157" coordsize="4211,101">
              <v:shape style="position:absolute;left:271;top:-3157;width:4211;height:101" coordorigin="271,-3157" coordsize="4211,101" path="m271,-3056l4482,-3056,4482,-3157,271,-3157,271,-3056e" filled="t" fillcolor="#E5B8B7" stroked="f">
                <v:path arrowok="t"/>
                <v:fill/>
              </v:shape>
            </v:group>
            <v:group style="position:absolute;left:403;top:-3365;width:3945;height:209" coordorigin="403,-3365" coordsize="3945,209">
              <v:shape style="position:absolute;left:403;top:-3365;width:3945;height:209" coordorigin="403,-3365" coordsize="3945,209" path="m403,-3157l4348,-3157,4348,-3365,403,-3365,403,-3157e" filled="t" fillcolor="#E5B8B7" stroked="f">
                <v:path arrowok="t"/>
                <v:fill/>
              </v:shape>
            </v:group>
            <v:group style="position:absolute;left:4501;top:-3365;width:134;height:209" coordorigin="4501,-3365" coordsize="134,209">
              <v:shape style="position:absolute;left:4501;top:-3365;width:134;height:209" coordorigin="4501,-3365" coordsize="134,209" path="m4501,-3157l4636,-3157,4636,-3365,4501,-3365,4501,-3157e" filled="t" fillcolor="#E5B8B7" stroked="f">
                <v:path arrowok="t"/>
                <v:fill/>
              </v:shape>
            </v:group>
            <v:group style="position:absolute;left:8129;top:-3365;width:134;height:209" coordorigin="8129,-3365" coordsize="134,209">
              <v:shape style="position:absolute;left:8129;top:-3365;width:134;height:209" coordorigin="8129,-3365" coordsize="134,209" path="m8129,-3157l8264,-3157,8264,-3365,8129,-3365,8129,-3157e" filled="t" fillcolor="#E5B8B7" stroked="f">
                <v:path arrowok="t"/>
                <v:fill/>
              </v:shape>
            </v:group>
            <v:group style="position:absolute;left:4501;top:-3157;width:3762;height:101" coordorigin="4501,-3157" coordsize="3762,101">
              <v:shape style="position:absolute;left:4501;top:-3157;width:3762;height:101" coordorigin="4501,-3157" coordsize="3762,101" path="m4501,-3056l8264,-3056,8264,-3157,4501,-3157,4501,-3056e" filled="t" fillcolor="#E5B8B7" stroked="f">
                <v:path arrowok="t"/>
                <v:fill/>
              </v:shape>
            </v:group>
            <v:group style="position:absolute;left:4636;top:-3365;width:3493;height:209" coordorigin="4636,-3365" coordsize="3493,209">
              <v:shape style="position:absolute;left:4636;top:-3365;width:3493;height:209" coordorigin="4636,-3365" coordsize="3493,209" path="m4636,-3157l8129,-3157,8129,-3365,4636,-3365,4636,-3157e" filled="t" fillcolor="#E5B8B7" stroked="f">
                <v:path arrowok="t"/>
                <v:fill/>
              </v:shape>
            </v:group>
            <v:group style="position:absolute;left:8283;top:-3365;width:134;height:2026" coordorigin="8283,-3365" coordsize="134,2026">
              <v:shape style="position:absolute;left:8283;top:-3365;width:134;height:2026" coordorigin="8283,-3365" coordsize="134,2026" path="m8283,-1339l8417,-1339,8417,-3365,8283,-3365,8283,-1339e" filled="t" fillcolor="#E5B8B7" stroked="f">
                <v:path arrowok="t"/>
                <v:fill/>
              </v:shape>
            </v:group>
            <v:group style="position:absolute;left:11731;top:-3365;width:134;height:2026" coordorigin="11731,-3365" coordsize="134,2026">
              <v:shape style="position:absolute;left:11731;top:-3365;width:134;height:2026" coordorigin="11731,-3365" coordsize="134,2026" path="m11731,-1339l11865,-1339,11865,-3365,11731,-3365,11731,-1339e" filled="t" fillcolor="#E5B8B7" stroked="f">
                <v:path arrowok="t"/>
                <v:fill/>
              </v:shape>
            </v:group>
            <v:group style="position:absolute;left:8417;top:-3365;width:3313;height:185" coordorigin="8417,-3365" coordsize="3313,185">
              <v:shape style="position:absolute;left:8417;top:-3365;width:3313;height:185" coordorigin="8417,-3365" coordsize="3313,185" path="m8417,-3181l11731,-3181,11731,-3365,8417,-3365,8417,-3181e" filled="t" fillcolor="#E5B8B7" stroked="f">
                <v:path arrowok="t"/>
                <v:fill/>
              </v:shape>
            </v:group>
            <v:group style="position:absolute;left:8417;top:-3181;width:3313;height:185" coordorigin="8417,-3181" coordsize="3313,185">
              <v:shape style="position:absolute;left:8417;top:-3181;width:3313;height:185" coordorigin="8417,-3181" coordsize="3313,185" path="m8417,-2996l11731,-2996,11731,-3181,8417,-3181,8417,-2996e" filled="t" fillcolor="#E5B8B7" stroked="f">
                <v:path arrowok="t"/>
                <v:fill/>
              </v:shape>
            </v:group>
            <v:group style="position:absolute;left:8417;top:-2996;width:3313;height:182" coordorigin="8417,-2996" coordsize="3313,182">
              <v:shape style="position:absolute;left:8417;top:-2996;width:3313;height:182" coordorigin="8417,-2996" coordsize="3313,182" path="m8417,-2813l11731,-2813,11731,-2996,8417,-2996,8417,-2813e" filled="t" fillcolor="#E5B8B7" stroked="f">
                <v:path arrowok="t"/>
                <v:fill/>
              </v:shape>
            </v:group>
            <v:group style="position:absolute;left:8417;top:-2813;width:3313;height:185" coordorigin="8417,-2813" coordsize="3313,185">
              <v:shape style="position:absolute;left:8417;top:-2813;width:3313;height:185" coordorigin="8417,-2813" coordsize="3313,185" path="m8417,-2628l11731,-2628,11731,-2813,8417,-2813,8417,-2628e" filled="t" fillcolor="#E5B8B7" stroked="f">
                <v:path arrowok="t"/>
                <v:fill/>
              </v:shape>
            </v:group>
            <v:group style="position:absolute;left:8417;top:-2628;width:3313;height:185" coordorigin="8417,-2628" coordsize="3313,185">
              <v:shape style="position:absolute;left:8417;top:-2628;width:3313;height:185" coordorigin="8417,-2628" coordsize="3313,185" path="m8417,-2443l11731,-2443,11731,-2628,8417,-2628,8417,-2443e" filled="t" fillcolor="#E5B8B7" stroked="f">
                <v:path arrowok="t"/>
                <v:fill/>
              </v:shape>
            </v:group>
            <v:group style="position:absolute;left:8417;top:-2443;width:3313;height:182" coordorigin="8417,-2443" coordsize="3313,182">
              <v:shape style="position:absolute;left:8417;top:-2443;width:3313;height:182" coordorigin="8417,-2443" coordsize="3313,182" path="m8417,-2261l11731,-2261,11731,-2443,8417,-2443,8417,-2261e" filled="t" fillcolor="#E5B8B7" stroked="f">
                <v:path arrowok="t"/>
                <v:fill/>
              </v:shape>
            </v:group>
            <v:group style="position:absolute;left:8417;top:-2261;width:3313;height:185" coordorigin="8417,-2261" coordsize="3313,185">
              <v:shape style="position:absolute;left:8417;top:-2261;width:3313;height:185" coordorigin="8417,-2261" coordsize="3313,185" path="m8417,-2076l11731,-2076,11731,-2261,8417,-2261,8417,-2076e" filled="t" fillcolor="#E5B8B7" stroked="f">
                <v:path arrowok="t"/>
                <v:fill/>
              </v:shape>
            </v:group>
            <v:group style="position:absolute;left:8417;top:-2076;width:3313;height:185" coordorigin="8417,-2076" coordsize="3313,185">
              <v:shape style="position:absolute;left:8417;top:-2076;width:3313;height:185" coordorigin="8417,-2076" coordsize="3313,185" path="m8417,-1891l11731,-1891,11731,-2076,8417,-2076,8417,-1891e" filled="t" fillcolor="#E5B8B7" stroked="f">
                <v:path arrowok="t"/>
                <v:fill/>
              </v:shape>
            </v:group>
            <v:group style="position:absolute;left:8417;top:-1891;width:3313;height:182" coordorigin="8417,-1891" coordsize="3313,182">
              <v:shape style="position:absolute;left:8417;top:-1891;width:3313;height:182" coordorigin="8417,-1891" coordsize="3313,182" path="m8417,-1709l11731,-1709,11731,-1891,8417,-1891,8417,-1709e" filled="t" fillcolor="#E5B8B7" stroked="f">
                <v:path arrowok="t"/>
                <v:fill/>
              </v:shape>
            </v:group>
            <v:group style="position:absolute;left:8417;top:-1709;width:3313;height:185" coordorigin="8417,-1709" coordsize="3313,185">
              <v:shape style="position:absolute;left:8417;top:-1709;width:3313;height:185" coordorigin="8417,-1709" coordsize="3313,185" path="m8417,-1524l11731,-1524,11731,-1709,8417,-1709,8417,-1524e" filled="t" fillcolor="#E5B8B7" stroked="f">
                <v:path arrowok="t"/>
                <v:fill/>
              </v:shape>
            </v:group>
            <v:group style="position:absolute;left:8417;top:-1524;width:3313;height:185" coordorigin="8417,-1524" coordsize="3313,185">
              <v:shape style="position:absolute;left:8417;top:-1524;width:3313;height:185" coordorigin="8417,-1524" coordsize="3313,185" path="m8417,-1339l11731,-1339,11731,-1524,8417,-1524,8417,-1339e" filled="t" fillcolor="#E5B8B7" stroked="f">
                <v:path arrowok="t"/>
                <v:fill/>
              </v:shape>
            </v:group>
            <v:group style="position:absolute;left:8264;top:-3437;width:19;height:72" coordorigin="8264,-3437" coordsize="19,72">
              <v:shape style="position:absolute;left:8264;top:-3437;width:19;height:72" coordorigin="8264,-3437" coordsize="19,72" path="m8264,-3401l8283,-3401e" filled="f" stroked="t" strokeweight="3.701pt" strokecolor="#FFFFFF">
                <v:path arrowok="t"/>
              </v:shape>
            </v:group>
            <v:group style="position:absolute;left:261;top:-3092;width:8012;height:2" coordorigin="261,-3092" coordsize="8012,2">
              <v:shape style="position:absolute;left:261;top:-3092;width:8012;height:2" coordorigin="261,-3092" coordsize="8012,0" path="m261,-3092l8273,-3092e" filled="f" stroked="t" strokeweight="3.701pt" strokecolor="#E5B8B7">
                <v:path arrowok="t"/>
              </v:shape>
            </v:group>
            <v:group style="position:absolute;left:4492;top:-3447;width:2;height:3486" coordorigin="4492,-3447" coordsize="2,3486">
              <v:shape style="position:absolute;left:4492;top:-3447;width:2;height:3486" coordorigin="4492,-3447" coordsize="0,3486" path="m4492,-3447l4492,39e" filled="f" stroked="t" strokeweight="1.059pt" strokecolor="#FFFFFF">
                <v:path arrowok="t"/>
              </v:shape>
            </v:group>
            <v:group style="position:absolute;left:268;top:-3000;width:7995;height:2" coordorigin="268,-3000" coordsize="7995,2">
              <v:shape style="position:absolute;left:268;top:-3000;width:7995;height:2" coordorigin="268,-3000" coordsize="7995,0" path="m268,-3000l8264,-3000e" filled="f" stroked="t" strokeweight="3.701pt" strokecolor="#E5B8B7">
                <v:path arrowok="t"/>
              </v:shape>
            </v:group>
            <v:group style="position:absolute;left:271;top:-2964;width:132;height:209" coordorigin="271,-2964" coordsize="132,209">
              <v:shape style="position:absolute;left:271;top:-2964;width:132;height:209" coordorigin="271,-2964" coordsize="132,209" path="m271,-2756l403,-2756,403,-2964,271,-2964,271,-2756e" filled="t" fillcolor="#E5B8B7" stroked="f">
                <v:path arrowok="t"/>
                <v:fill/>
              </v:shape>
            </v:group>
            <v:group style="position:absolute;left:4348;top:-2964;width:134;height:209" coordorigin="4348,-2964" coordsize="134,209">
              <v:shape style="position:absolute;left:4348;top:-2964;width:134;height:209" coordorigin="4348,-2964" coordsize="134,209" path="m4348,-2756l4482,-2756,4482,-2964,4348,-2964,4348,-2756e" filled="t" fillcolor="#E5B8B7" stroked="f">
                <v:path arrowok="t"/>
                <v:fill/>
              </v:shape>
            </v:group>
            <v:group style="position:absolute;left:271;top:-2756;width:4211;height:279" coordorigin="271,-2756" coordsize="4211,279">
              <v:shape style="position:absolute;left:271;top:-2756;width:4211;height:279" coordorigin="271,-2756" coordsize="4211,279" path="m271,-2477l4482,-2477,4482,-2756,271,-2756,271,-2477e" filled="t" fillcolor="#E5B8B7" stroked="f">
                <v:path arrowok="t"/>
                <v:fill/>
              </v:shape>
            </v:group>
            <v:group style="position:absolute;left:403;top:-2964;width:3945;height:209" coordorigin="403,-2964" coordsize="3945,209">
              <v:shape style="position:absolute;left:403;top:-2964;width:3945;height:209" coordorigin="403,-2964" coordsize="3945,209" path="m403,-2756l4348,-2756,4348,-2964,403,-2964,403,-2756e" filled="t" fillcolor="#E5B8B7" stroked="f">
                <v:path arrowok="t"/>
                <v:fill/>
              </v:shape>
            </v:group>
            <v:group style="position:absolute;left:4501;top:-2964;width:134;height:415" coordorigin="4501,-2964" coordsize="134,415">
              <v:shape style="position:absolute;left:4501;top:-2964;width:134;height:415" coordorigin="4501,-2964" coordsize="134,415" path="m4501,-2549l4636,-2549,4636,-2964,4501,-2964,4501,-2549e" filled="t" fillcolor="#E5B8B7" stroked="f">
                <v:path arrowok="t"/>
                <v:fill/>
              </v:shape>
            </v:group>
            <v:group style="position:absolute;left:8129;top:-2964;width:134;height:415" coordorigin="8129,-2964" coordsize="134,415">
              <v:shape style="position:absolute;left:8129;top:-2964;width:134;height:415" coordorigin="8129,-2964" coordsize="134,415" path="m8129,-2549l8264,-2549,8264,-2964,8129,-2964,8129,-2549e" filled="t" fillcolor="#E5B8B7" stroked="f">
                <v:path arrowok="t"/>
                <v:fill/>
              </v:shape>
            </v:group>
            <v:group style="position:absolute;left:261;top:-2513;width:8012;height:2" coordorigin="261,-2513" coordsize="8012,2">
              <v:shape style="position:absolute;left:261;top:-2513;width:8012;height:2" coordorigin="261,-2513" coordsize="8012,0" path="m261,-2513l8273,-2513e" filled="f" stroked="t" strokeweight="3.701pt" strokecolor="#E5B8B7">
                <v:path arrowok="t"/>
              </v:shape>
            </v:group>
            <v:group style="position:absolute;left:4636;top:-2964;width:3493;height:209" coordorigin="4636,-2964" coordsize="3493,209">
              <v:shape style="position:absolute;left:4636;top:-2964;width:3493;height:209" coordorigin="4636,-2964" coordsize="3493,209" path="m4636,-2756l8129,-2756,8129,-2964,4636,-2964,4636,-2756e" filled="t" fillcolor="#E5B8B7" stroked="f">
                <v:path arrowok="t"/>
                <v:fill/>
              </v:shape>
            </v:group>
            <v:group style="position:absolute;left:4636;top:-2756;width:3493;height:206" coordorigin="4636,-2756" coordsize="3493,206">
              <v:shape style="position:absolute;left:4636;top:-2756;width:3493;height:206" coordorigin="4636,-2756" coordsize="3493,206" path="m4636,-2549l8129,-2549,8129,-2756,4636,-2756,4636,-2549e" filled="t" fillcolor="#E5B8B7" stroked="f">
                <v:path arrowok="t"/>
                <v:fill/>
              </v:shape>
            </v:group>
            <v:group style="position:absolute;left:268;top:-2422;width:7995;height:2" coordorigin="268,-2422" coordsize="7995,2">
              <v:shape style="position:absolute;left:268;top:-2422;width:7995;height:2" coordorigin="268,-2422" coordsize="7995,0" path="m268,-2422l8264,-2422e" filled="f" stroked="t" strokeweight="3.701pt" strokecolor="#E5B8B7">
                <v:path arrowok="t"/>
              </v:shape>
            </v:group>
            <v:group style="position:absolute;left:271;top:-2386;width:132;height:206" coordorigin="271,-2386" coordsize="132,206">
              <v:shape style="position:absolute;left:271;top:-2386;width:132;height:206" coordorigin="271,-2386" coordsize="132,206" path="m271,-2179l403,-2179,403,-2386,271,-2386,271,-2179e" filled="t" fillcolor="#E5B8B7" stroked="f">
                <v:path arrowok="t"/>
                <v:fill/>
              </v:shape>
            </v:group>
            <v:group style="position:absolute;left:4348;top:-2386;width:134;height:206" coordorigin="4348,-2386" coordsize="134,206">
              <v:shape style="position:absolute;left:4348;top:-2386;width:134;height:206" coordorigin="4348,-2386" coordsize="134,206" path="m4348,-2179l4482,-2179,4482,-2386,4348,-2386,4348,-2179e" filled="t" fillcolor="#E5B8B7" stroked="f">
                <v:path arrowok="t"/>
                <v:fill/>
              </v:shape>
            </v:group>
            <v:group style="position:absolute;left:271;top:-2179;width:4211;height:377" coordorigin="271,-2179" coordsize="4211,377">
              <v:shape style="position:absolute;left:271;top:-2179;width:4211;height:377" coordorigin="271,-2179" coordsize="4211,377" path="m271,-1802l4482,-1802,4482,-2179,271,-2179,271,-1802e" filled="t" fillcolor="#E5B8B7" stroked="f">
                <v:path arrowok="t"/>
                <v:fill/>
              </v:shape>
            </v:group>
            <v:group style="position:absolute;left:403;top:-2386;width:3945;height:206" coordorigin="403,-2386" coordsize="3945,206">
              <v:shape style="position:absolute;left:403;top:-2386;width:3945;height:206" coordorigin="403,-2386" coordsize="3945,206" path="m403,-2179l4348,-2179,4348,-2386,403,-2386,403,-2179e" filled="t" fillcolor="#E5B8B7" stroked="f">
                <v:path arrowok="t"/>
                <v:fill/>
              </v:shape>
            </v:group>
            <v:group style="position:absolute;left:4501;top:-2386;width:134;height:206" coordorigin="4501,-2386" coordsize="134,206">
              <v:shape style="position:absolute;left:4501;top:-2386;width:134;height:206" coordorigin="4501,-2386" coordsize="134,206" path="m4501,-2179l4636,-2179,4636,-2386,4501,-2386,4501,-2179e" filled="t" fillcolor="#E5B8B7" stroked="f">
                <v:path arrowok="t"/>
                <v:fill/>
              </v:shape>
            </v:group>
            <v:group style="position:absolute;left:8129;top:-2386;width:134;height:206" coordorigin="8129,-2386" coordsize="134,206">
              <v:shape style="position:absolute;left:8129;top:-2386;width:134;height:206" coordorigin="8129,-2386" coordsize="134,206" path="m8129,-2179l8264,-2179,8264,-2386,8129,-2386,8129,-2179e" filled="t" fillcolor="#E5B8B7" stroked="f">
                <v:path arrowok="t"/>
                <v:fill/>
              </v:shape>
            </v:group>
            <v:group style="position:absolute;left:4501;top:-2179;width:3762;height:377" coordorigin="4501,-2179" coordsize="3762,377">
              <v:shape style="position:absolute;left:4501;top:-2179;width:3762;height:377" coordorigin="4501,-2179" coordsize="3762,377" path="m4501,-1802l8264,-1802,8264,-2179,4501,-2179,4501,-1802e" filled="t" fillcolor="#E5B8B7" stroked="f">
                <v:path arrowok="t"/>
                <v:fill/>
              </v:shape>
            </v:group>
            <v:group style="position:absolute;left:4636;top:-2386;width:3493;height:206" coordorigin="4636,-2386" coordsize="3493,206">
              <v:shape style="position:absolute;left:4636;top:-2386;width:3493;height:206" coordorigin="4636,-2386" coordsize="3493,206" path="m4636,-2179l8129,-2179,8129,-2386,4636,-2386,4636,-2179e" filled="t" fillcolor="#E5B8B7" stroked="f">
                <v:path arrowok="t"/>
                <v:fill/>
              </v:shape>
            </v:group>
            <v:group style="position:absolute;left:261;top:-1838;width:8012;height:2" coordorigin="261,-1838" coordsize="8012,2">
              <v:shape style="position:absolute;left:261;top:-1838;width:8012;height:2" coordorigin="261,-1838" coordsize="8012,0" path="m261,-1838l8273,-1838e" filled="f" stroked="t" strokeweight="3.701pt" strokecolor="#E5B8B7">
                <v:path arrowok="t"/>
              </v:shape>
            </v:group>
            <v:group style="position:absolute;left:271;top:-1783;width:4211;height:516" coordorigin="271,-1783" coordsize="4211,516">
              <v:shape style="position:absolute;left:271;top:-1783;width:4211;height:516" coordorigin="271,-1783" coordsize="4211,516" path="m271,-1267l4482,-1267,4482,-1783,271,-1783,271,-1267e" filled="t" fillcolor="#E5B8B7" stroked="f">
                <v:path arrowok="t"/>
                <v:fill/>
              </v:shape>
            </v:group>
            <v:group style="position:absolute;left:403;top:-1711;width:3945;height:209" coordorigin="403,-1711" coordsize="3945,209">
              <v:shape style="position:absolute;left:403;top:-1711;width:3945;height:209" coordorigin="403,-1711" coordsize="3945,209" path="m403,-1502l4348,-1502,4348,-1711,403,-1711,403,-1502e" filled="t" fillcolor="#E5B8B7" stroked="f">
                <v:path arrowok="t"/>
                <v:fill/>
              </v:shape>
            </v:group>
            <v:group style="position:absolute;left:268;top:-1747;width:7995;height:2" coordorigin="268,-1747" coordsize="7995,2">
              <v:shape style="position:absolute;left:268;top:-1747;width:7995;height:2" coordorigin="268,-1747" coordsize="7995,0" path="m268,-1747l8264,-1747e" filled="f" stroked="t" strokeweight="3.701pt" strokecolor="#E5B8B7">
                <v:path arrowok="t"/>
              </v:shape>
            </v:group>
            <v:group style="position:absolute;left:4501;top:-1711;width:134;height:209" coordorigin="4501,-1711" coordsize="134,209">
              <v:shape style="position:absolute;left:4501;top:-1711;width:134;height:209" coordorigin="4501,-1711" coordsize="134,209" path="m4501,-1502l4636,-1502,4636,-1711,4501,-1711,4501,-1502e" filled="t" fillcolor="#E5B8B7" stroked="f">
                <v:path arrowok="t"/>
                <v:fill/>
              </v:shape>
            </v:group>
            <v:group style="position:absolute;left:8129;top:-1711;width:134;height:209" coordorigin="8129,-1711" coordsize="134,209">
              <v:shape style="position:absolute;left:8129;top:-1711;width:134;height:209" coordorigin="8129,-1711" coordsize="134,209" path="m8129,-1502l8264,-1502,8264,-1711,8129,-1711,8129,-1502e" filled="t" fillcolor="#E5B8B7" stroked="f">
                <v:path arrowok="t"/>
                <v:fill/>
              </v:shape>
            </v:group>
            <v:group style="position:absolute;left:4501;top:-1502;width:3762;height:235" coordorigin="4501,-1502" coordsize="3762,235">
              <v:shape style="position:absolute;left:4501;top:-1502;width:3762;height:235" coordorigin="4501,-1502" coordsize="3762,235" path="m4501,-1267l8264,-1267,8264,-1502,4501,-1502,4501,-1267e" filled="t" fillcolor="#E5B8B7" stroked="f">
                <v:path arrowok="t"/>
                <v:fill/>
              </v:shape>
            </v:group>
            <v:group style="position:absolute;left:4636;top:-1711;width:3493;height:209" coordorigin="4636,-1711" coordsize="3493,209">
              <v:shape style="position:absolute;left:4636;top:-1711;width:3493;height:209" coordorigin="4636,-1711" coordsize="3493,209" path="m4636,-1502l8129,-1502,8129,-1711,4636,-1711,4636,-1502e" filled="t" fillcolor="#E5B8B7" stroked="f">
                <v:path arrowok="t"/>
                <v:fill/>
              </v:shape>
            </v:group>
            <v:group style="position:absolute;left:261;top:-1303;width:11604;height:2" coordorigin="261,-1303" coordsize="11604,2">
              <v:shape style="position:absolute;left:261;top:-1303;width:11604;height:2" coordorigin="261,-1303" coordsize="11604,0" path="m261,-1303l11865,-1303e" filled="f" stroked="t" strokeweight="3.701pt" strokecolor="#E5B8B7">
                <v:path arrowok="t"/>
              </v:shape>
            </v:group>
            <v:group style="position:absolute;left:8273;top:-1711;width:2;height:1750" coordorigin="8273,-1711" coordsize="2,1750">
              <v:shape style="position:absolute;left:8273;top:-1711;width:2;height:1750" coordorigin="8273,-1711" coordsize="0,1750" path="m8273,-1711l8273,39e" filled="f" stroked="t" strokeweight="1.059pt" strokecolor="#FFFFFF">
                <v:path arrowok="t"/>
              </v:shape>
            </v:group>
            <v:group style="position:absolute;left:271;top:-1289;width:4211;height:351" coordorigin="271,-1289" coordsize="4211,351">
              <v:shape style="position:absolute;left:271;top:-1289;width:4211;height:351" coordorigin="271,-1289" coordsize="4211,351" path="m271,-938l4482,-938,4482,-1289,271,-1289,271,-938e" filled="t" fillcolor="#E5B8B7" stroked="f">
                <v:path arrowok="t"/>
                <v:fill/>
              </v:shape>
            </v:group>
            <v:group style="position:absolute;left:403;top:-1217;width:3945;height:206" coordorigin="403,-1217" coordsize="3945,206">
              <v:shape style="position:absolute;left:403;top:-1217;width:3945;height:206" coordorigin="403,-1217" coordsize="3945,206" path="m403,-1010l4348,-1010,4348,-1217,403,-1217,403,-1010e" filled="t" fillcolor="#E5B8B7" stroked="f">
                <v:path arrowok="t"/>
                <v:fill/>
              </v:shape>
            </v:group>
            <v:group style="position:absolute;left:268;top:-1290;width:7995;height:74" coordorigin="268,-1290" coordsize="7995,74">
              <v:shape style="position:absolute;left:268;top:-1290;width:7995;height:74" coordorigin="268,-1290" coordsize="7995,74" path="m268,-1216l8264,-1216,8264,-1290,268,-1290,268,-1216xe" filled="t" fillcolor="#E5B8B7" stroked="f">
                <v:path arrowok="t"/>
                <v:fill/>
              </v:shape>
            </v:group>
            <v:group style="position:absolute;left:4501;top:-1217;width:134;height:206" coordorigin="4501,-1217" coordsize="134,206">
              <v:shape style="position:absolute;left:4501;top:-1217;width:134;height:206" coordorigin="4501,-1217" coordsize="134,206" path="m4501,-1010l4636,-1010,4636,-1217,4501,-1217,4501,-1010e" filled="t" fillcolor="#E5B8B7" stroked="f">
                <v:path arrowok="t"/>
                <v:fill/>
              </v:shape>
            </v:group>
            <v:group style="position:absolute;left:8129;top:-1217;width:134;height:206" coordorigin="8129,-1217" coordsize="134,206">
              <v:shape style="position:absolute;left:8129;top:-1217;width:134;height:206" coordorigin="8129,-1217" coordsize="134,206" path="m8129,-1010l8264,-1010,8264,-1217,8129,-1217,8129,-1010e" filled="t" fillcolor="#E5B8B7" stroked="f">
                <v:path arrowok="t"/>
                <v:fill/>
              </v:shape>
            </v:group>
            <v:group style="position:absolute;left:261;top:-973;width:11604;height:2" coordorigin="261,-973" coordsize="11604,2">
              <v:shape style="position:absolute;left:261;top:-973;width:11604;height:2" coordorigin="261,-973" coordsize="11604,0" path="m261,-973l11865,-973e" filled="f" stroked="t" strokeweight="3.821pt" strokecolor="#E5B8B7">
                <v:path arrowok="t"/>
              </v:shape>
            </v:group>
            <v:group style="position:absolute;left:4636;top:-1217;width:3493;height:206" coordorigin="4636,-1217" coordsize="3493,206">
              <v:shape style="position:absolute;left:4636;top:-1217;width:3493;height:206" coordorigin="4636,-1217" coordsize="3493,206" path="m4636,-1010l8129,-1010,8129,-1217,4636,-1217,4636,-1010e" filled="t" fillcolor="#E5B8B7" stroked="f">
                <v:path arrowok="t"/>
                <v:fill/>
              </v:shape>
            </v:group>
            <v:group style="position:absolute;left:8283;top:-1217;width:3582;height:103" coordorigin="8283,-1217" coordsize="3582,103">
              <v:shape style="position:absolute;left:8283;top:-1217;width:3582;height:103" coordorigin="8283,-1217" coordsize="3582,103" path="m8283,-1113l11865,-1113,11865,-1217,8283,-1217,8283,-1113xe" filled="t" fillcolor="#E5B8B7" stroked="f">
                <v:path arrowok="t"/>
                <v:fill/>
              </v:shape>
            </v:group>
            <v:group style="position:absolute;left:8283;top:-1113;width:3582;height:103" coordorigin="8283,-1113" coordsize="3582,103">
              <v:shape style="position:absolute;left:8283;top:-1113;width:3582;height:103" coordorigin="8283,-1113" coordsize="3582,103" path="m8283,-1010l11865,-1010,11865,-1113,8283,-1113,8283,-1010e" filled="t" fillcolor="#E5B8B7" stroked="f">
                <v:path arrowok="t"/>
                <v:fill/>
              </v:shape>
            </v:group>
            <v:group style="position:absolute;left:268;top:-1309;width:7995;height:21" coordorigin="268,-1309" coordsize="7995,21">
              <v:shape style="position:absolute;left:268;top:-1309;width:7995;height:21" coordorigin="268,-1309" coordsize="7995,21" path="m268,-1288l8264,-1288,8264,-1309,268,-1309,268,-1288xe" filled="t" fillcolor="#FFFFFF" stroked="f">
                <v:path arrowok="t"/>
                <v:fill/>
              </v:shape>
            </v:group>
            <v:group style="position:absolute;left:8283;top:-1309;width:3582;height:62" coordorigin="8283,-1309" coordsize="3582,62">
              <v:shape style="position:absolute;left:8283;top:-1309;width:3582;height:62" coordorigin="8283,-1309" coordsize="3582,62" path="m8283,-1247l11865,-1247,11865,-1309,8283,-1309,8283,-1247xe" filled="t" fillcolor="#FFFFFF" stroked="f">
                <v:path arrowok="t"/>
                <v:fill/>
              </v:shape>
            </v:group>
            <v:group style="position:absolute;left:8283;top:-1249;width:3582;height:33" coordorigin="8283,-1249" coordsize="3582,33">
              <v:shape style="position:absolute;left:8283;top:-1249;width:3582;height:33" coordorigin="8283,-1249" coordsize="3582,33" path="m8283,-1216l11865,-1216,11865,-1249,8283,-1249,8283,-1216xe" filled="t" fillcolor="#E5B8B7" stroked="f">
                <v:path arrowok="t"/>
                <v:fill/>
              </v:shape>
            </v:group>
            <v:group style="position:absolute;left:271;top:-957;width:4211;height:351" coordorigin="271,-957" coordsize="4211,351">
              <v:shape style="position:absolute;left:271;top:-957;width:4211;height:351" coordorigin="271,-957" coordsize="4211,351" path="m271,-607l4482,-607,4482,-957,271,-957,271,-607e" filled="t" fillcolor="#E5B8B7" stroked="f">
                <v:path arrowok="t"/>
                <v:fill/>
              </v:shape>
            </v:group>
            <v:group style="position:absolute;left:403;top:-885;width:3945;height:206" coordorigin="403,-885" coordsize="3945,206">
              <v:shape style="position:absolute;left:403;top:-885;width:3945;height:206" coordorigin="403,-885" coordsize="3945,206" path="m403,-679l4348,-679,4348,-885,403,-885,403,-679e" filled="t" fillcolor="#E5B8B7" stroked="f">
                <v:path arrowok="t"/>
                <v:fill/>
              </v:shape>
            </v:group>
            <v:group style="position:absolute;left:268;top:-958;width:7995;height:74" coordorigin="268,-958" coordsize="7995,74">
              <v:shape style="position:absolute;left:268;top:-958;width:7995;height:74" coordorigin="268,-958" coordsize="7995,74" path="m268,-884l8264,-884,8264,-958,268,-958,268,-884xe" filled="t" fillcolor="#E5B8B7" stroked="f">
                <v:path arrowok="t"/>
                <v:fill/>
              </v:shape>
            </v:group>
            <v:group style="position:absolute;left:4501;top:-885;width:134;height:206" coordorigin="4501,-885" coordsize="134,206">
              <v:shape style="position:absolute;left:4501;top:-885;width:134;height:206" coordorigin="4501,-885" coordsize="134,206" path="m4501,-679l4636,-679,4636,-885,4501,-885,4501,-679e" filled="t" fillcolor="#E5B8B7" stroked="f">
                <v:path arrowok="t"/>
                <v:fill/>
              </v:shape>
            </v:group>
            <v:group style="position:absolute;left:8129;top:-885;width:134;height:206" coordorigin="8129,-885" coordsize="134,206">
              <v:shape style="position:absolute;left:8129;top:-885;width:134;height:206" coordorigin="8129,-885" coordsize="134,206" path="m8129,-679l8264,-679,8264,-885,8129,-885,8129,-679e" filled="t" fillcolor="#E5B8B7" stroked="f">
                <v:path arrowok="t"/>
                <v:fill/>
              </v:shape>
            </v:group>
            <v:group style="position:absolute;left:261;top:-642;width:11604;height:2" coordorigin="261,-642" coordsize="11604,2">
              <v:shape style="position:absolute;left:261;top:-642;width:11604;height:2" coordorigin="261,-642" coordsize="11604,0" path="m261,-642l11865,-642e" filled="f" stroked="t" strokeweight="3.821pt" strokecolor="#E5B8B7">
                <v:path arrowok="t"/>
              </v:shape>
            </v:group>
            <v:group style="position:absolute;left:4636;top:-885;width:3493;height:206" coordorigin="4636,-885" coordsize="3493,206">
              <v:shape style="position:absolute;left:4636;top:-885;width:3493;height:206" coordorigin="4636,-885" coordsize="3493,206" path="m4636,-679l8129,-679,8129,-885,4636,-885,4636,-679e" filled="t" fillcolor="#E5B8B7" stroked="f">
                <v:path arrowok="t"/>
                <v:fill/>
              </v:shape>
            </v:group>
            <v:group style="position:absolute;left:8283;top:-885;width:3582;height:103" coordorigin="8283,-885" coordsize="3582,103">
              <v:shape style="position:absolute;left:8283;top:-885;width:3582;height:103" coordorigin="8283,-885" coordsize="3582,103" path="m8283,-782l11865,-782,11865,-885,8283,-885,8283,-782xe" filled="t" fillcolor="#E5B8B7" stroked="f">
                <v:path arrowok="t"/>
                <v:fill/>
              </v:shape>
            </v:group>
            <v:group style="position:absolute;left:8283;top:-782;width:3582;height:103" coordorigin="8283,-782" coordsize="3582,103">
              <v:shape style="position:absolute;left:8283;top:-782;width:3582;height:103" coordorigin="8283,-782" coordsize="3582,103" path="m8283,-679l11865,-679,11865,-782,8283,-782,8283,-679e" filled="t" fillcolor="#E5B8B7" stroked="f">
                <v:path arrowok="t"/>
                <v:fill/>
              </v:shape>
            </v:group>
            <v:group style="position:absolute;left:268;top:-977;width:7995;height:21" coordorigin="268,-977" coordsize="7995,21">
              <v:shape style="position:absolute;left:268;top:-977;width:7995;height:21" coordorigin="268,-977" coordsize="7995,21" path="m268,-956l8264,-956,8264,-977,268,-977,268,-956xe" filled="t" fillcolor="#FFFFFF" stroked="f">
                <v:path arrowok="t"/>
                <v:fill/>
              </v:shape>
            </v:group>
            <v:group style="position:absolute;left:8283;top:-977;width:3582;height:62" coordorigin="8283,-977" coordsize="3582,62">
              <v:shape style="position:absolute;left:8283;top:-977;width:3582;height:62" coordorigin="8283,-977" coordsize="3582,62" path="m8283,-915l11865,-915,11865,-977,8283,-977,8283,-915xe" filled="t" fillcolor="#FFFFFF" stroked="f">
                <v:path arrowok="t"/>
                <v:fill/>
              </v:shape>
            </v:group>
            <v:group style="position:absolute;left:8283;top:-917;width:3582;height:33" coordorigin="8283,-917" coordsize="3582,33">
              <v:shape style="position:absolute;left:8283;top:-917;width:3582;height:33" coordorigin="8283,-917" coordsize="3582,33" path="m8283,-884l11865,-884,11865,-917,8283,-917,8283,-884xe" filled="t" fillcolor="#E5B8B7" stroked="f">
                <v:path arrowok="t"/>
                <v:fill/>
              </v:shape>
            </v:group>
            <v:group style="position:absolute;left:271;top:-626;width:4211;height:351" coordorigin="271,-626" coordsize="4211,351">
              <v:shape style="position:absolute;left:271;top:-626;width:4211;height:351" coordorigin="271,-626" coordsize="4211,351" path="m271,-275l4482,-275,4482,-626,271,-626,271,-275e" filled="t" fillcolor="#E5B8B7" stroked="f">
                <v:path arrowok="t"/>
                <v:fill/>
              </v:shape>
            </v:group>
            <v:group style="position:absolute;left:403;top:-554;width:3945;height:206" coordorigin="403,-554" coordsize="3945,206">
              <v:shape style="position:absolute;left:403;top:-554;width:3945;height:206" coordorigin="403,-554" coordsize="3945,206" path="m403,-347l4348,-347,4348,-554,403,-554,403,-347e" filled="t" fillcolor="#E5B8B7" stroked="f">
                <v:path arrowok="t"/>
                <v:fill/>
              </v:shape>
            </v:group>
            <v:group style="position:absolute;left:268;top:-627;width:7995;height:74" coordorigin="268,-627" coordsize="7995,74">
              <v:shape style="position:absolute;left:268;top:-627;width:7995;height:74" coordorigin="268,-627" coordsize="7995,74" path="m268,-553l8264,-553,8264,-627,268,-627,268,-553xe" filled="t" fillcolor="#E5B8B7" stroked="f">
                <v:path arrowok="t"/>
                <v:fill/>
              </v:shape>
            </v:group>
            <v:group style="position:absolute;left:4501;top:-554;width:134;height:206" coordorigin="4501,-554" coordsize="134,206">
              <v:shape style="position:absolute;left:4501;top:-554;width:134;height:206" coordorigin="4501,-554" coordsize="134,206" path="m4501,-347l4636,-347,4636,-554,4501,-554,4501,-347e" filled="t" fillcolor="#E5B8B7" stroked="f">
                <v:path arrowok="t"/>
                <v:fill/>
              </v:shape>
            </v:group>
            <v:group style="position:absolute;left:8129;top:-554;width:134;height:206" coordorigin="8129,-554" coordsize="134,206">
              <v:shape style="position:absolute;left:8129;top:-554;width:134;height:206" coordorigin="8129,-554" coordsize="134,206" path="m8129,-347l8264,-347,8264,-554,8129,-554,8129,-347e" filled="t" fillcolor="#E5B8B7" stroked="f">
                <v:path arrowok="t"/>
                <v:fill/>
              </v:shape>
            </v:group>
            <v:group style="position:absolute;left:261;top:-310;width:11604;height:2" coordorigin="261,-310" coordsize="11604,2">
              <v:shape style="position:absolute;left:261;top:-310;width:11604;height:2" coordorigin="261,-310" coordsize="11604,0" path="m261,-310l11865,-310e" filled="f" stroked="t" strokeweight="3.821pt" strokecolor="#E5B8B7">
                <v:path arrowok="t"/>
              </v:shape>
            </v:group>
            <v:group style="position:absolute;left:4636;top:-554;width:3493;height:206" coordorigin="4636,-554" coordsize="3493,206">
              <v:shape style="position:absolute;left:4636;top:-554;width:3493;height:206" coordorigin="4636,-554" coordsize="3493,206" path="m4636,-347l8129,-347,8129,-554,4636,-554,4636,-347e" filled="t" fillcolor="#E5B8B7" stroked="f">
                <v:path arrowok="t"/>
                <v:fill/>
              </v:shape>
            </v:group>
            <v:group style="position:absolute;left:8283;top:-554;width:3582;height:103" coordorigin="8283,-554" coordsize="3582,103">
              <v:shape style="position:absolute;left:8283;top:-554;width:3582;height:103" coordorigin="8283,-554" coordsize="3582,103" path="m8283,-451l11865,-451,11865,-554,8283,-554,8283,-451xe" filled="t" fillcolor="#E5B8B7" stroked="f">
                <v:path arrowok="t"/>
                <v:fill/>
              </v:shape>
            </v:group>
            <v:group style="position:absolute;left:8283;top:-451;width:3582;height:103" coordorigin="8283,-451" coordsize="3582,103">
              <v:shape style="position:absolute;left:8283;top:-451;width:3582;height:103" coordorigin="8283,-451" coordsize="3582,103" path="m8283,-347l11865,-347,11865,-451,8283,-451,8283,-347e" filled="t" fillcolor="#E5B8B7" stroked="f">
                <v:path arrowok="t"/>
                <v:fill/>
              </v:shape>
            </v:group>
            <v:group style="position:absolute;left:268;top:-646;width:7995;height:21" coordorigin="268,-646" coordsize="7995,21">
              <v:shape style="position:absolute;left:268;top:-646;width:7995;height:21" coordorigin="268,-646" coordsize="7995,21" path="m268,-625l8264,-625,8264,-646,268,-646,268,-625xe" filled="t" fillcolor="#FFFFFF" stroked="f">
                <v:path arrowok="t"/>
                <v:fill/>
              </v:shape>
            </v:group>
            <v:group style="position:absolute;left:8283;top:-646;width:3582;height:62" coordorigin="8283,-646" coordsize="3582,62">
              <v:shape style="position:absolute;left:8283;top:-646;width:3582;height:62" coordorigin="8283,-646" coordsize="3582,62" path="m8283,-584l11865,-584,11865,-646,8283,-646,8283,-584xe" filled="t" fillcolor="#FFFFFF" stroked="f">
                <v:path arrowok="t"/>
                <v:fill/>
              </v:shape>
            </v:group>
            <v:group style="position:absolute;left:8283;top:-586;width:3582;height:33" coordorigin="8283,-586" coordsize="3582,33">
              <v:shape style="position:absolute;left:8283;top:-586;width:3582;height:33" coordorigin="8283,-586" coordsize="3582,33" path="m8283,-553l11865,-553,11865,-586,8283,-586,8283,-553xe" filled="t" fillcolor="#E5B8B7" stroked="f">
                <v:path arrowok="t"/>
                <v:fill/>
              </v:shape>
            </v:group>
            <v:group style="position:absolute;left:271;top:-295;width:4211;height:375" coordorigin="271,-295" coordsize="4211,375">
              <v:shape style="position:absolute;left:271;top:-295;width:4211;height:375" coordorigin="271,-295" coordsize="4211,375" path="m271,80l4482,80,4482,-295,271,-295,271,80e" filled="t" fillcolor="#E5B8B7" stroked="f">
                <v:path arrowok="t"/>
                <v:fill/>
              </v:shape>
            </v:group>
            <v:group style="position:absolute;left:403;top:-223;width:3945;height:206" coordorigin="403,-223" coordsize="3945,206">
              <v:shape style="position:absolute;left:403;top:-223;width:3945;height:206" coordorigin="403,-223" coordsize="3945,206" path="m403,-16l4348,-16,4348,-223,403,-223,403,-16e" filled="t" fillcolor="#E5B8B7" stroked="f">
                <v:path arrowok="t"/>
                <v:fill/>
              </v:shape>
            </v:group>
            <v:group style="position:absolute;left:268;top:-296;width:7995;height:74" coordorigin="268,-296" coordsize="7995,74">
              <v:shape style="position:absolute;left:268;top:-296;width:7995;height:74" coordorigin="268,-296" coordsize="7995,74" path="m268,-222l8264,-222,8264,-296,268,-296,268,-222xe" filled="t" fillcolor="#E5B8B7" stroked="f">
                <v:path arrowok="t"/>
                <v:fill/>
              </v:shape>
            </v:group>
            <v:group style="position:absolute;left:4501;top:-223;width:134;height:231" coordorigin="4501,-223" coordsize="134,231">
              <v:shape style="position:absolute;left:4501;top:-223;width:134;height:231" coordorigin="4501,-223" coordsize="134,231" path="m4501,8l4636,8,4636,-223,4501,-223,4501,8e" filled="t" fillcolor="#E5B8B7" stroked="f">
                <v:path arrowok="t"/>
                <v:fill/>
              </v:shape>
            </v:group>
            <v:group style="position:absolute;left:8129;top:-223;width:134;height:231" coordorigin="8129,-223" coordsize="134,231">
              <v:shape style="position:absolute;left:8129;top:-223;width:134;height:231" coordorigin="8129,-223" coordsize="134,231" path="m8129,8l8264,8,8264,-223,8129,-223,8129,8e" filled="t" fillcolor="#E5B8B7" stroked="f">
                <v:path arrowok="t"/>
                <v:fill/>
              </v:shape>
            </v:group>
            <v:group style="position:absolute;left:261;top:44;width:11604;height:2" coordorigin="261,44" coordsize="11604,2">
              <v:shape style="position:absolute;left:261;top:44;width:11604;height:2" coordorigin="261,44" coordsize="11604,0" path="m261,44l11865,44e" filled="f" stroked="t" strokeweight="3.701pt" strokecolor="#E5B8B7">
                <v:path arrowok="t"/>
              </v:shape>
            </v:group>
            <v:group style="position:absolute;left:4636;top:-223;width:3493;height:231" coordorigin="4636,-223" coordsize="3493,231">
              <v:shape style="position:absolute;left:4636;top:-223;width:3493;height:231" coordorigin="4636,-223" coordsize="3493,231" path="m4636,8l8129,8,8129,-223,4636,-223,4636,8e" filled="t" fillcolor="#E5B8B7" stroked="f">
                <v:path arrowok="t"/>
                <v:fill/>
              </v:shape>
            </v:group>
            <v:group style="position:absolute;left:8283;top:-223;width:3582;height:115" coordorigin="8283,-223" coordsize="3582,115">
              <v:shape style="position:absolute;left:8283;top:-223;width:3582;height:115" coordorigin="8283,-223" coordsize="3582,115" path="m8283,-107l11865,-107,11865,-223,8283,-223,8283,-107xe" filled="t" fillcolor="#E5B8B7" stroked="f">
                <v:path arrowok="t"/>
                <v:fill/>
              </v:shape>
            </v:group>
            <v:group style="position:absolute;left:8283;top:-107;width:3582;height:115" coordorigin="8283,-107" coordsize="3582,115">
              <v:shape style="position:absolute;left:8283;top:-107;width:3582;height:115" coordorigin="8283,-107" coordsize="3582,115" path="m8283,8l11865,8,11865,-107,8283,-107,8283,8e" filled="t" fillcolor="#E5B8B7" stroked="f">
                <v:path arrowok="t"/>
                <v:fill/>
              </v:shape>
            </v:group>
            <v:group style="position:absolute;left:268;top:-315;width:7995;height:21" coordorigin="268,-315" coordsize="7995,21">
              <v:shape style="position:absolute;left:268;top:-315;width:7995;height:21" coordorigin="268,-315" coordsize="7995,21" path="m268,-294l8264,-294,8264,-315,268,-315,268,-294xe" filled="t" fillcolor="#FFFFFF" stroked="f">
                <v:path arrowok="t"/>
                <v:fill/>
              </v:shape>
            </v:group>
            <v:group style="position:absolute;left:8283;top:-315;width:3582;height:62" coordorigin="8283,-315" coordsize="3582,62">
              <v:shape style="position:absolute;left:8283;top:-315;width:3582;height:62" coordorigin="8283,-315" coordsize="3582,62" path="m8283,-253l11865,-253,11865,-315,8283,-315,8283,-253xe" filled="t" fillcolor="#FFFFFF" stroked="f">
                <v:path arrowok="t"/>
                <v:fill/>
              </v:shape>
            </v:group>
            <v:group style="position:absolute;left:8283;top:-255;width:3582;height:33" coordorigin="8283,-255" coordsize="3582,33">
              <v:shape style="position:absolute;left:8283;top:-255;width:3582;height:33" coordorigin="8283,-255" coordsize="3582,33" path="m8283,-222l11865,-222,11865,-255,8283,-255,8283,-222xe" filled="t" fillcolor="#E5B8B7" stroked="f">
                <v:path arrowok="t"/>
                <v:fill/>
              </v:shape>
            </v:group>
            <v:group style="position:absolute;left:268;top:49;width:8014;height:2" coordorigin="268,49" coordsize="8014,2">
              <v:shape style="position:absolute;left:268;top:49;width:8014;height:2" coordorigin="268,49" coordsize="8014,0" path="m268,49l8283,49e" filled="f" stroked="t" strokeweight="1.059pt" strokecolor="#FFFFFF">
                <v:path arrowok="t"/>
              </v:shape>
            </v:group>
            <v:group style="position:absolute;left:8283;top:69;width:3582;height:2" coordorigin="8283,69" coordsize="3582,2">
              <v:shape style="position:absolute;left:8283;top:69;width:3582;height:2" coordorigin="8283,69" coordsize="3582,0" path="m8283,69l11865,69e" filled="f" stroked="t" strokeweight="3.101pt" strokecolor="#FFFFF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3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spacing w:val="4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R&amp;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In</w:t>
      </w:r>
      <w:r>
        <w:rPr>
          <w:rFonts w:ascii="Arial" w:hAnsi="Arial" w:cs="Arial" w:eastAsia="Arial"/>
          <w:sz w:val="18"/>
          <w:szCs w:val="18"/>
          <w:spacing w:val="1"/>
          <w:w w:val="11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it</w:t>
      </w:r>
      <w:r>
        <w:rPr>
          <w:rFonts w:ascii="Arial" w:hAnsi="Arial" w:cs="Arial" w:eastAsia="Arial"/>
          <w:sz w:val="18"/>
          <w:szCs w:val="18"/>
          <w:spacing w:val="-2"/>
          <w:w w:val="110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1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ile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3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2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8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ls</w:t>
      </w:r>
      <w:r>
        <w:rPr>
          <w:rFonts w:ascii="Arial" w:hAnsi="Arial" w:cs="Arial" w:eastAsia="Arial"/>
          <w:sz w:val="18"/>
          <w:szCs w:val="18"/>
          <w:spacing w:val="5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3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il</w:t>
      </w:r>
      <w:r>
        <w:rPr>
          <w:rFonts w:ascii="Arial" w:hAnsi="Arial" w:cs="Arial" w:eastAsia="Arial"/>
          <w:sz w:val="18"/>
          <w:szCs w:val="18"/>
          <w:spacing w:val="5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2</w:t>
      </w:r>
    </w:p>
    <w:p>
      <w:pPr>
        <w:spacing w:before="0" w:after="0" w:line="207" w:lineRule="exact"/>
        <w:ind w:left="11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3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spacing w:val="4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x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ile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6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6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10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1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8"/>
        </w:rPr>
        <w:t>ec</w:t>
      </w:r>
      <w:r>
        <w:rPr>
          <w:rFonts w:ascii="Arial" w:hAnsi="Arial" w:cs="Arial" w:eastAsia="Arial"/>
          <w:sz w:val="18"/>
          <w:szCs w:val="18"/>
          <w:spacing w:val="0"/>
          <w:w w:val="108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25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11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449" w:right="2426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nqu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: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FF"/>
          <w:spacing w:val="-42"/>
          <w:w w:val="100"/>
        </w:rPr>
        <w:t> </w:t>
      </w:r>
      <w:hyperlink r:id="rId33"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a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d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s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2"/>
            <w:w w:val="100"/>
            <w:u w:val="single" w:color="0000FF"/>
          </w:rPr>
          <w:t>@</w:t>
        </w:r>
        <w:r>
          <w:rPr>
            <w:rFonts w:ascii="Arial" w:hAnsi="Arial" w:cs="Arial" w:eastAsia="Arial"/>
            <w:sz w:val="16"/>
            <w:szCs w:val="16"/>
            <w:color w:val="0000FF"/>
            <w:spacing w:val="-2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h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p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s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a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l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er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e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v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w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.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o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m</w:t>
        </w:r>
        <w:r>
          <w:rPr>
            <w:rFonts w:ascii="Arial" w:hAnsi="Arial" w:cs="Arial" w:eastAsia="Arial"/>
            <w:sz w:val="16"/>
            <w:szCs w:val="16"/>
            <w:color w:val="0000FF"/>
            <w:spacing w:val="3"/>
            <w:w w:val="100"/>
          </w:rPr>
          <w:t> </w:t>
        </w:r>
      </w:hyperlink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ed</w:t>
      </w:r>
      <w:r>
        <w:rPr>
          <w:rFonts w:ascii="Arial" w:hAnsi="Arial" w:cs="Arial" w:eastAsia="Arial"/>
          <w:sz w:val="16"/>
          <w:szCs w:val="16"/>
          <w:color w:val="000000"/>
          <w:spacing w:val="-2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or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nqu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FF"/>
          <w:spacing w:val="0"/>
          <w:w w:val="100"/>
        </w:rPr>
      </w:r>
      <w:hyperlink r:id="rId34"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ed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t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or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@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h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p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s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a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l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er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ev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w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.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o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m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</w:rPr>
        </w:r>
        <w:r>
          <w:rPr>
            <w:rFonts w:ascii="Arial" w:hAnsi="Arial" w:cs="Arial" w:eastAsia="Arial"/>
            <w:sz w:val="16"/>
            <w:szCs w:val="16"/>
            <w:color w:val="000000"/>
            <w:spacing w:val="0"/>
            <w:w w:val="100"/>
          </w:rPr>
        </w:r>
      </w:hyperlink>
    </w:p>
    <w:p>
      <w:pPr>
        <w:jc w:val="center"/>
        <w:spacing w:after="0"/>
        <w:sectPr>
          <w:type w:val="continuous"/>
          <w:pgSz w:w="12240" w:h="15840"/>
          <w:pgMar w:top="1300" w:bottom="280" w:left="140" w:right="340"/>
        </w:sectPr>
      </w:pPr>
      <w:rPr/>
    </w:p>
    <w:p>
      <w:pPr>
        <w:spacing w:before="75" w:after="0" w:line="240" w:lineRule="auto"/>
        <w:ind w:left="20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1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45"/>
          <w:w w:val="100"/>
        </w:rPr>
        <w:t> </w:t>
      </w:r>
      <w:r>
        <w:rPr>
          <w:rFonts w:ascii="Wingdings" w:hAnsi="Wingdings" w:cs="Wingdings" w:eastAsia="Wingdings"/>
          <w:sz w:val="12"/>
          <w:szCs w:val="12"/>
          <w:spacing w:val="0"/>
          <w:w w:val="99"/>
        </w:rPr>
        <w:t></w:t>
      </w:r>
      <w:r>
        <w:rPr>
          <w:rFonts w:ascii="Wingdings" w:hAnsi="Wingdings" w:cs="Wingdings" w:eastAsia="Wingdings"/>
          <w:sz w:val="12"/>
          <w:szCs w:val="12"/>
          <w:spacing w:val="-5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6"/>
          <w:w w:val="108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11"/>
        </w:rPr>
        <w:t>ugust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28" w:lineRule="exact"/>
        <w:ind w:left="20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opp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3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ill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3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B</w:t>
      </w:r>
      <w:r>
        <w:rPr>
          <w:rFonts w:ascii="Arial" w:hAnsi="Arial" w:cs="Arial" w:eastAsia="Arial"/>
          <w:sz w:val="20"/>
          <w:szCs w:val="20"/>
          <w:spacing w:val="1"/>
          <w:w w:val="108"/>
        </w:rPr>
        <w:t>u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m</w:t>
      </w:r>
      <w:r>
        <w:rPr>
          <w:rFonts w:ascii="Arial" w:hAnsi="Arial" w:cs="Arial" w:eastAsia="Arial"/>
          <w:sz w:val="20"/>
          <w:szCs w:val="20"/>
          <w:spacing w:val="1"/>
          <w:w w:val="108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8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-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</w:t>
      </w:r>
      <w:r>
        <w:rPr>
          <w:rFonts w:ascii="Arial" w:hAnsi="Arial" w:cs="Arial" w:eastAsia="Arial"/>
          <w:sz w:val="20"/>
          <w:szCs w:val="20"/>
          <w:spacing w:val="4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&amp;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108"/>
        </w:rPr>
        <w:t>S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8"/>
        </w:rPr>
        <w:t>ngu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8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8"/>
        </w:rPr>
        <w:t>n</w:t>
      </w:r>
      <w:r>
        <w:rPr>
          <w:rFonts w:ascii="Arial" w:hAnsi="Arial" w:cs="Arial" w:eastAsia="Arial"/>
          <w:sz w:val="20"/>
          <w:szCs w:val="20"/>
          <w:spacing w:val="2"/>
          <w:w w:val="10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-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7"/>
        </w:rPr>
        <w:t>A</w:t>
      </w:r>
      <w:r>
        <w:rPr>
          <w:rFonts w:ascii="Arial" w:hAnsi="Arial" w:cs="Arial" w:eastAsia="Arial"/>
          <w:sz w:val="20"/>
          <w:szCs w:val="20"/>
          <w:spacing w:val="2"/>
          <w:w w:val="107"/>
        </w:rPr>
        <w:t>s</w:t>
      </w:r>
      <w:r>
        <w:rPr>
          <w:rFonts w:ascii="Arial" w:hAnsi="Arial" w:cs="Arial" w:eastAsia="Arial"/>
          <w:sz w:val="20"/>
          <w:szCs w:val="20"/>
          <w:spacing w:val="0"/>
          <w:w w:val="107"/>
        </w:rPr>
        <w:t>se</w:t>
      </w:r>
      <w:r>
        <w:rPr>
          <w:rFonts w:ascii="Arial" w:hAnsi="Arial" w:cs="Arial" w:eastAsia="Arial"/>
          <w:sz w:val="20"/>
          <w:szCs w:val="20"/>
          <w:spacing w:val="1"/>
          <w:w w:val="107"/>
        </w:rPr>
        <w:t>m</w:t>
      </w:r>
      <w:r>
        <w:rPr>
          <w:rFonts w:ascii="Arial" w:hAnsi="Arial" w:cs="Arial" w:eastAsia="Arial"/>
          <w:sz w:val="20"/>
          <w:szCs w:val="20"/>
          <w:spacing w:val="1"/>
          <w:w w:val="107"/>
        </w:rPr>
        <w:t>b</w:t>
      </w:r>
      <w:r>
        <w:rPr>
          <w:rFonts w:ascii="Arial" w:hAnsi="Arial" w:cs="Arial" w:eastAsia="Arial"/>
          <w:sz w:val="20"/>
          <w:szCs w:val="20"/>
          <w:spacing w:val="2"/>
          <w:w w:val="107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7"/>
        </w:rPr>
        <w:t>y</w:t>
      </w:r>
      <w:r>
        <w:rPr>
          <w:rFonts w:ascii="Arial" w:hAnsi="Arial" w:cs="Arial" w:eastAsia="Arial"/>
          <w:sz w:val="20"/>
          <w:szCs w:val="20"/>
          <w:spacing w:val="2"/>
          <w:w w:val="10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&amp;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99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7"/>
        </w:rPr>
        <w:t>est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5" w:lineRule="exact"/>
        <w:ind w:left="203" w:right="-20"/>
        <w:jc w:val="left"/>
        <w:tabs>
          <w:tab w:pos="4460" w:val="left"/>
          <w:tab w:pos="82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umn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ec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cal</w:t>
      </w:r>
      <w:r>
        <w:rPr>
          <w:rFonts w:ascii="Arial" w:hAnsi="Arial" w:cs="Arial" w:eastAsia="Arial"/>
          <w:sz w:val="20"/>
          <w:szCs w:val="20"/>
          <w:spacing w:val="5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es</w:t>
      </w:r>
      <w:r>
        <w:rPr>
          <w:rFonts w:ascii="Arial" w:hAnsi="Arial" w:cs="Arial" w:eastAsia="Arial"/>
          <w:sz w:val="20"/>
          <w:szCs w:val="20"/>
          <w:spacing w:val="-2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d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h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w</w:t>
      </w:r>
      <w:r>
        <w:rPr>
          <w:rFonts w:ascii="Arial" w:hAnsi="Arial" w:cs="Arial" w:eastAsia="Arial"/>
          <w:sz w:val="20"/>
          <w:szCs w:val="20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  <w:position w:val="-1"/>
        </w:rPr>
        <w:t>/C</w:t>
      </w:r>
      <w:r>
        <w:rPr>
          <w:rFonts w:ascii="Arial" w:hAnsi="Arial" w:cs="Arial" w:eastAsia="Arial"/>
          <w:sz w:val="20"/>
          <w:szCs w:val="20"/>
          <w:spacing w:val="1"/>
          <w:w w:val="108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1"/>
          <w:w w:val="108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1"/>
          <w:w w:val="119"/>
          <w:position w:val="-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5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-1"/>
          <w:w w:val="105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4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"/>
          <w:w w:val="104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ces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43" w:after="0" w:line="206" w:lineRule="exact"/>
        <w:ind w:left="256" w:right="-20"/>
        <w:jc w:val="left"/>
        <w:tabs>
          <w:tab w:pos="4460" w:val="left"/>
          <w:tab w:pos="82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mbl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pd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oppe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pi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6"/>
          <w:szCs w:val="16"/>
          <w:spacing w:val="-1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S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2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2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ON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2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2"/>
        </w:rPr>
        <w:t>a</w:t>
      </w:r>
      <w:r>
        <w:rPr>
          <w:rFonts w:ascii="Arial" w:hAnsi="Arial" w:cs="Arial" w:eastAsia="Arial"/>
          <w:sz w:val="16"/>
          <w:szCs w:val="16"/>
          <w:spacing w:val="-1"/>
          <w:w w:val="125"/>
          <w:position w:val="2"/>
        </w:rPr>
        <w:t>i</w:t>
      </w:r>
      <w:r>
        <w:rPr>
          <w:rFonts w:ascii="Arial" w:hAnsi="Arial" w:cs="Arial" w:eastAsia="Arial"/>
          <w:sz w:val="16"/>
          <w:szCs w:val="16"/>
          <w:spacing w:val="2"/>
          <w:w w:val="107"/>
          <w:position w:val="2"/>
        </w:rPr>
        <w:t>w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2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9"/>
          <w:position w:val="2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0" w:after="0" w:line="161" w:lineRule="exact"/>
        <w:ind w:right="1567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pe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ep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3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5)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9" w:after="0" w:line="155" w:lineRule="exact"/>
        <w:ind w:right="2643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  <w:position w:val="-3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31"/>
          <w:position w:val="-3"/>
        </w:rPr>
        <w:t> </w:t>
      </w:r>
      <w:r>
        <w:rPr>
          <w:rFonts w:ascii="Arial" w:hAnsi="Arial" w:cs="Arial" w:eastAsia="Arial"/>
          <w:sz w:val="16"/>
          <w:szCs w:val="16"/>
          <w:spacing w:val="3"/>
          <w:w w:val="100"/>
          <w:position w:val="-3"/>
        </w:rPr>
        <w:t>M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-3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-3"/>
        </w:rPr>
        <w:t>P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-3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-3"/>
        </w:rPr>
        <w:t>EC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jc w:val="right"/>
        <w:spacing w:after="0"/>
        <w:sectPr>
          <w:pgMar w:header="0" w:footer="201" w:top="1320" w:bottom="400" w:left="260" w:right="280"/>
          <w:pgSz w:w="12240" w:h="15840"/>
        </w:sectPr>
      </w:pPr>
      <w:rPr/>
    </w:p>
    <w:p>
      <w:pPr>
        <w:spacing w:before="0" w:after="0" w:line="204" w:lineRule="exact"/>
        <w:ind w:left="256" w:right="-70"/>
        <w:jc w:val="left"/>
        <w:tabs>
          <w:tab w:pos="44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rn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an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d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2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2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ke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2"/>
        </w:rPr>
        <w:t>pd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2"/>
        </w:rPr>
        <w:t>a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2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0"/>
        </w:rPr>
        <w:t>S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0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0"/>
        </w:rPr>
        <w:t>l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b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pp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0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hes</w:t>
      </w:r>
      <w:r>
        <w:rPr>
          <w:rFonts w:ascii="Arial" w:hAnsi="Arial" w:cs="Arial" w:eastAsia="Arial"/>
          <w:sz w:val="20"/>
          <w:szCs w:val="20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2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5D</w:t>
      </w:r>
      <w:r>
        <w:rPr>
          <w:rFonts w:ascii="Arial" w:hAnsi="Arial" w:cs="Arial" w:eastAsia="Arial"/>
          <w:sz w:val="20"/>
          <w:szCs w:val="20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IC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0" w:after="0" w:line="225" w:lineRule="exact"/>
        <w:ind w:left="447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4"/>
          <w:w w:val="100"/>
          <w:position w:val="-1"/>
        </w:rPr>
        <w:t>m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26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3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o</w:t>
      </w:r>
      <w:r>
        <w:rPr>
          <w:rFonts w:ascii="Arial" w:hAnsi="Arial" w:cs="Arial" w:eastAsia="Arial"/>
          <w:sz w:val="16"/>
          <w:szCs w:val="16"/>
          <w:spacing w:val="-3"/>
          <w:w w:val="109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l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ect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on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s</w:t>
      </w:r>
      <w:r>
        <w:rPr>
          <w:rFonts w:ascii="Arial" w:hAnsi="Arial" w:cs="Arial" w:eastAsia="Arial"/>
          <w:sz w:val="16"/>
          <w:szCs w:val="16"/>
          <w:spacing w:val="2"/>
          <w:w w:val="109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11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11"/>
        </w:rPr>
        <w:t>f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16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10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1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and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18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-19)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260" w:right="280"/>
          <w:cols w:num="2" w:equalWidth="0">
            <w:col w:w="7368" w:space="992"/>
            <w:col w:w="3340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3" w:lineRule="exact"/>
        <w:ind w:left="4436" w:right="516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99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2"/>
          <w:w w:val="99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4"/>
          <w:w w:val="99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6" w:after="0" w:line="240" w:lineRule="auto"/>
        <w:ind w:left="4434" w:right="4302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99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ondi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/D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-B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ndi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g</w:t>
      </w:r>
      <w:r>
        <w:rPr>
          <w:rFonts w:ascii="Arial" w:hAnsi="Arial" w:cs="Arial" w:eastAsia="Arial"/>
          <w:sz w:val="18"/>
          <w:szCs w:val="18"/>
          <w:spacing w:val="-5"/>
          <w:w w:val="99"/>
        </w:rPr>
        <w:t>/</w:t>
      </w:r>
      <w:r>
        <w:rPr>
          <w:rFonts w:ascii="Arial" w:hAnsi="Arial" w:cs="Arial" w:eastAsia="Arial"/>
          <w:sz w:val="18"/>
          <w:szCs w:val="18"/>
          <w:spacing w:val="8"/>
          <w:w w:val="99"/>
        </w:rPr>
        <w:t>W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af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r-t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h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nning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6" w:lineRule="exact"/>
        <w:ind w:left="4436" w:right="646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99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andl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ng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3" w:lineRule="exact"/>
        <w:ind w:left="4436" w:right="5571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ici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99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gu</w:t>
      </w:r>
      <w:r>
        <w:rPr>
          <w:rFonts w:ascii="Arial" w:hAnsi="Arial" w:cs="Arial" w:eastAsia="Arial"/>
          <w:sz w:val="18"/>
          <w:szCs w:val="18"/>
          <w:spacing w:val="-2"/>
          <w:w w:val="99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99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4434" w:right="4254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be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8"/>
          <w:w w:val="100"/>
        </w:rPr>
        <w:t>W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6" w:lineRule="exact"/>
        <w:ind w:left="4436" w:right="621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99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ppl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ca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o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36" w:right="605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olde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en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3" w:lineRule="exact"/>
        <w:ind w:left="79" w:right="87"/>
        <w:jc w:val="center"/>
        <w:tabs>
          <w:tab w:pos="7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Int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io</w:t>
      </w:r>
      <w:r>
        <w:rPr>
          <w:rFonts w:ascii="Arial" w:hAnsi="Arial" w:cs="Arial" w:eastAsia="Arial"/>
          <w:sz w:val="18"/>
          <w:szCs w:val="18"/>
          <w:spacing w:val="-2"/>
          <w:w w:val="107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7"/>
          <w:w w:val="107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ir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7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2"/>
          <w:w w:val="107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y</w:t>
      </w:r>
      <w:r>
        <w:rPr>
          <w:rFonts w:ascii="Arial" w:hAnsi="Arial" w:cs="Arial" w:eastAsia="Arial"/>
          <w:sz w:val="18"/>
          <w:szCs w:val="18"/>
          <w:spacing w:val="3"/>
          <w:w w:val="107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of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nd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So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ts</w:t>
      </w:r>
      <w:r>
        <w:rPr>
          <w:rFonts w:ascii="Arial" w:hAnsi="Arial" w:cs="Arial" w:eastAsia="Arial"/>
          <w:sz w:val="18"/>
          <w:szCs w:val="18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0</w:t>
      </w:r>
      <w:r>
        <w:rPr>
          <w:rFonts w:ascii="Arial" w:hAnsi="Arial" w:cs="Arial" w:eastAsia="Arial"/>
          <w:sz w:val="18"/>
          <w:szCs w:val="18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4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20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1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ep</w:t>
      </w:r>
      <w:r>
        <w:rPr>
          <w:rFonts w:ascii="Arial" w:hAnsi="Arial" w:cs="Arial" w:eastAsia="Arial"/>
          <w:sz w:val="22"/>
          <w:szCs w:val="22"/>
          <w:spacing w:val="1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ber</w:t>
      </w:r>
      <w:r>
        <w:rPr>
          <w:rFonts w:ascii="Arial" w:hAnsi="Arial" w:cs="Arial" w:eastAsia="Arial"/>
          <w:sz w:val="22"/>
          <w:szCs w:val="22"/>
          <w:spacing w:val="56"/>
          <w:w w:val="100"/>
        </w:rPr>
        <w:t> </w:t>
      </w:r>
      <w:r>
        <w:rPr>
          <w:rFonts w:ascii="Wingdings" w:hAnsi="Wingdings" w:cs="Wingdings" w:eastAsia="Wingdings"/>
          <w:sz w:val="12"/>
          <w:szCs w:val="12"/>
          <w:spacing w:val="0"/>
          <w:w w:val="99"/>
        </w:rPr>
        <w:t></w:t>
      </w:r>
      <w:r>
        <w:rPr>
          <w:rFonts w:ascii="Wingdings" w:hAnsi="Wingdings" w:cs="Wingdings" w:eastAsia="Wingdings"/>
          <w:sz w:val="12"/>
          <w:szCs w:val="12"/>
          <w:spacing w:val="-6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1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14"/>
        </w:rPr>
        <w:t>c</w:t>
      </w:r>
      <w:r>
        <w:rPr>
          <w:rFonts w:ascii="Arial" w:hAnsi="Arial" w:cs="Arial" w:eastAsia="Arial"/>
          <w:sz w:val="22"/>
          <w:szCs w:val="22"/>
          <w:spacing w:val="1"/>
          <w:w w:val="114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8"/>
        </w:rPr>
        <w:t>ober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23" w:lineRule="exact"/>
        <w:ind w:left="20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.907499pt;margin-top:16.380136pt;width:581.235pt;height:188.7935pt;mso-position-horizontal-relative:page;mso-position-vertical-relative:paragraph;z-index:-2016" coordorigin="338,328" coordsize="11625,3776">
            <v:group style="position:absolute;left:382;top:400;width:11544;height:2" coordorigin="382,400" coordsize="11544,2">
              <v:shape style="position:absolute;left:382;top:400;width:11544;height:2" coordorigin="382,400" coordsize="11544,0" path="m382,400l11926,400e" filled="f" stroked="t" strokeweight="3.685pt" strokecolor="#E5DFEC">
                <v:path arrowok="t"/>
              </v:shape>
            </v:group>
            <v:group style="position:absolute;left:385;top:436;width:131;height:206" coordorigin="385,436" coordsize="131,206">
              <v:shape style="position:absolute;left:385;top:436;width:131;height:206" coordorigin="385,436" coordsize="131,206" path="m385,642l516,642,516,436,385,436,385,642e" filled="t" fillcolor="#E5DFEC" stroked="f">
                <v:path arrowok="t"/>
                <v:fill/>
              </v:shape>
            </v:group>
            <v:group style="position:absolute;left:4443;top:436;width:134;height:206" coordorigin="4443,436" coordsize="134,206">
              <v:shape style="position:absolute;left:4443;top:436;width:134;height:206" coordorigin="4443,436" coordsize="134,206" path="m4443,642l4577,642,4577,436,4443,436,4443,642e" filled="t" fillcolor="#E5DFEC" stroked="f">
                <v:path arrowok="t"/>
                <v:fill/>
              </v:shape>
            </v:group>
            <v:group style="position:absolute;left:385;top:642;width:4192;height:380" coordorigin="385,642" coordsize="4192,380">
              <v:shape style="position:absolute;left:385;top:642;width:4192;height:380" coordorigin="385,642" coordsize="4192,380" path="m385,1022l4577,1022,4577,642,385,642,385,1022e" filled="t" fillcolor="#E5DFEC" stroked="f">
                <v:path arrowok="t"/>
                <v:fill/>
              </v:shape>
            </v:group>
            <v:group style="position:absolute;left:516;top:436;width:3927;height:206" coordorigin="516,436" coordsize="3927,206">
              <v:shape style="position:absolute;left:516;top:436;width:3927;height:206" coordorigin="516,436" coordsize="3927,206" path="m516,642l4443,642,4443,436,516,436,516,642e" filled="t" fillcolor="#E5DFEC" stroked="f">
                <v:path arrowok="t"/>
                <v:fill/>
              </v:shape>
            </v:group>
            <v:group style="position:absolute;left:4596;top:436;width:134;height:206" coordorigin="4596,436" coordsize="134,206">
              <v:shape style="position:absolute;left:4596;top:436;width:134;height:206" coordorigin="4596,436" coordsize="134,206" path="m4596,642l4730,642,4730,436,4596,436,4596,642e" filled="t" fillcolor="#E5DFEC" stroked="f">
                <v:path arrowok="t"/>
                <v:fill/>
              </v:shape>
            </v:group>
            <v:group style="position:absolute;left:8207;top:436;width:134;height:206" coordorigin="8207,436" coordsize="134,206">
              <v:shape style="position:absolute;left:8207;top:436;width:134;height:206" coordorigin="8207,436" coordsize="134,206" path="m8207,642l8341,642,8341,436,8207,436,8207,642e" filled="t" fillcolor="#E5DFEC" stroked="f">
                <v:path arrowok="t"/>
                <v:fill/>
              </v:shape>
            </v:group>
            <v:group style="position:absolute;left:4596;top:642;width:3745;height:380" coordorigin="4596,642" coordsize="3745,380">
              <v:shape style="position:absolute;left:4596;top:642;width:3745;height:380" coordorigin="4596,642" coordsize="3745,380" path="m4596,1022l8341,1022,8341,642,4596,642,4596,1022e" filled="t" fillcolor="#E5DFEC" stroked="f">
                <v:path arrowok="t"/>
                <v:fill/>
              </v:shape>
            </v:group>
            <v:group style="position:absolute;left:4730;top:436;width:3477;height:206" coordorigin="4730,436" coordsize="3477,206">
              <v:shape style="position:absolute;left:4730;top:436;width:3477;height:206" coordorigin="4730,436" coordsize="3477,206" path="m4730,642l8207,642,8207,436,4730,436,4730,642e" filled="t" fillcolor="#E5DFEC" stroked="f">
                <v:path arrowok="t"/>
                <v:fill/>
              </v:shape>
            </v:group>
            <v:group style="position:absolute;left:8360;top:436;width:134;height:2758" coordorigin="8360,436" coordsize="134,2758">
              <v:shape style="position:absolute;left:8360;top:436;width:134;height:2758" coordorigin="8360,436" coordsize="134,2758" path="m8360,3194l8494,3194,8494,436,8360,436,8360,3194e" filled="t" fillcolor="#E5DFEC" stroked="f">
                <v:path arrowok="t"/>
                <v:fill/>
              </v:shape>
            </v:group>
            <v:group style="position:absolute;left:11792;top:436;width:134;height:2758" coordorigin="11792,436" coordsize="134,2758">
              <v:shape style="position:absolute;left:11792;top:436;width:134;height:2758" coordorigin="11792,436" coordsize="134,2758" path="m11792,3194l11926,3194,11926,436,11792,436,11792,3194e" filled="t" fillcolor="#E5DFEC" stroked="f">
                <v:path arrowok="t"/>
                <v:fill/>
              </v:shape>
            </v:group>
            <v:group style="position:absolute;left:8494;top:436;width:3298;height:184" coordorigin="8494,436" coordsize="3298,184">
              <v:shape style="position:absolute;left:8494;top:436;width:3298;height:184" coordorigin="8494,436" coordsize="3298,184" path="m8494,620l11792,620,11792,436,8494,436,8494,620e" filled="t" fillcolor="#E5DFEC" stroked="f">
                <v:path arrowok="t"/>
                <v:fill/>
              </v:shape>
            </v:group>
            <v:group style="position:absolute;left:8494;top:620;width:3298;height:182" coordorigin="8494,620" coordsize="3298,182">
              <v:shape style="position:absolute;left:8494;top:620;width:3298;height:182" coordorigin="8494,620" coordsize="3298,182" path="m8494,802l11792,802,11792,620,8494,620,8494,802e" filled="t" fillcolor="#E5DFEC" stroked="f">
                <v:path arrowok="t"/>
                <v:fill/>
              </v:shape>
            </v:group>
            <v:group style="position:absolute;left:8494;top:802;width:3298;height:184" coordorigin="8494,802" coordsize="3298,184">
              <v:shape style="position:absolute;left:8494;top:802;width:3298;height:184" coordorigin="8494,802" coordsize="3298,184" path="m8494,986l11792,986,11792,802,8494,802,8494,986e" filled="t" fillcolor="#E5DFEC" stroked="f">
                <v:path arrowok="t"/>
                <v:fill/>
              </v:shape>
            </v:group>
            <v:group style="position:absolute;left:8494;top:986;width:3298;height:184" coordorigin="8494,986" coordsize="3298,184">
              <v:shape style="position:absolute;left:8494;top:986;width:3298;height:184" coordorigin="8494,986" coordsize="3298,184" path="m8494,1170l11792,1170,11792,986,8494,986,8494,1170e" filled="t" fillcolor="#E5DFEC" stroked="f">
                <v:path arrowok="t"/>
                <v:fill/>
              </v:shape>
            </v:group>
            <v:group style="position:absolute;left:8494;top:1170;width:3298;height:182" coordorigin="8494,1170" coordsize="3298,182">
              <v:shape style="position:absolute;left:8494;top:1170;width:3298;height:182" coordorigin="8494,1170" coordsize="3298,182" path="m8494,1352l11792,1352,11792,1170,8494,1170,8494,1352e" filled="t" fillcolor="#E5DFEC" stroked="f">
                <v:path arrowok="t"/>
                <v:fill/>
              </v:shape>
            </v:group>
            <v:group style="position:absolute;left:8494;top:1352;width:3298;height:184" coordorigin="8494,1352" coordsize="3298,184">
              <v:shape style="position:absolute;left:8494;top:1352;width:3298;height:184" coordorigin="8494,1352" coordsize="3298,184" path="m8494,1536l11792,1536,11792,1352,8494,1352,8494,1536e" filled="t" fillcolor="#E5DFEC" stroked="f">
                <v:path arrowok="t"/>
                <v:fill/>
              </v:shape>
            </v:group>
            <v:group style="position:absolute;left:8494;top:1536;width:3298;height:194" coordorigin="8494,1536" coordsize="3298,194">
              <v:shape style="position:absolute;left:8494;top:1536;width:3298;height:194" coordorigin="8494,1536" coordsize="3298,194" path="m8494,1729l11792,1729,11792,1536,8494,1536,8494,1729e" filled="t" fillcolor="#E5DFEC" stroked="f">
                <v:path arrowok="t"/>
                <v:fill/>
              </v:shape>
            </v:group>
            <v:group style="position:absolute;left:8494;top:1729;width:3298;height:184" coordorigin="8494,1729" coordsize="3298,184">
              <v:shape style="position:absolute;left:8494;top:1729;width:3298;height:184" coordorigin="8494,1729" coordsize="3298,184" path="m8494,1913l11792,1913,11792,1729,8494,1729,8494,1913e" filled="t" fillcolor="#E5DFEC" stroked="f">
                <v:path arrowok="t"/>
                <v:fill/>
              </v:shape>
            </v:group>
            <v:group style="position:absolute;left:8494;top:1913;width:3298;height:182" coordorigin="8494,1913" coordsize="3298,182">
              <v:shape style="position:absolute;left:8494;top:1913;width:3298;height:182" coordorigin="8494,1913" coordsize="3298,182" path="m8494,2095l11792,2095,11792,1913,8494,1913,8494,2095e" filled="t" fillcolor="#E5DFEC" stroked="f">
                <v:path arrowok="t"/>
                <v:fill/>
              </v:shape>
            </v:group>
            <v:group style="position:absolute;left:8494;top:2095;width:3298;height:184" coordorigin="8494,2095" coordsize="3298,184">
              <v:shape style="position:absolute;left:8494;top:2095;width:3298;height:184" coordorigin="8494,2095" coordsize="3298,184" path="m8494,2279l11792,2279,11792,2095,8494,2095,8494,2279e" filled="t" fillcolor="#E5DFEC" stroked="f">
                <v:path arrowok="t"/>
                <v:fill/>
              </v:shape>
            </v:group>
            <v:group style="position:absolute;left:8494;top:2279;width:3298;height:184" coordorigin="8494,2279" coordsize="3298,184">
              <v:shape style="position:absolute;left:8494;top:2279;width:3298;height:184" coordorigin="8494,2279" coordsize="3298,184" path="m8494,2463l11792,2463,11792,2279,8494,2279,8494,2463e" filled="t" fillcolor="#E5DFEC" stroked="f">
                <v:path arrowok="t"/>
                <v:fill/>
              </v:shape>
            </v:group>
            <v:group style="position:absolute;left:8494;top:2463;width:3298;height:182" coordorigin="8494,2463" coordsize="3298,182">
              <v:shape style="position:absolute;left:8494;top:2463;width:3298;height:182" coordorigin="8494,2463" coordsize="3298,182" path="m8494,2645l11792,2645,11792,2463,8494,2463,8494,2645e" filled="t" fillcolor="#E5DFEC" stroked="f">
                <v:path arrowok="t"/>
                <v:fill/>
              </v:shape>
            </v:group>
            <v:group style="position:absolute;left:8494;top:2645;width:3298;height:184" coordorigin="8494,2645" coordsize="3298,184">
              <v:shape style="position:absolute;left:8494;top:2645;width:3298;height:184" coordorigin="8494,2645" coordsize="3298,184" path="m8494,2829l11792,2829,11792,2645,8494,2645,8494,2829e" filled="t" fillcolor="#E5DFEC" stroked="f">
                <v:path arrowok="t"/>
                <v:fill/>
              </v:shape>
            </v:group>
            <v:group style="position:absolute;left:8494;top:2829;width:3298;height:184" coordorigin="8494,2829" coordsize="3298,184">
              <v:shape style="position:absolute;left:8494;top:2829;width:3298;height:184" coordorigin="8494,2829" coordsize="3298,184" path="m8494,3013l11792,3013,11792,2829,8494,2829,8494,3013e" filled="t" fillcolor="#E5DFEC" stroked="f">
                <v:path arrowok="t"/>
                <v:fill/>
              </v:shape>
            </v:group>
            <v:group style="position:absolute;left:8494;top:3013;width:3298;height:182" coordorigin="8494,3013" coordsize="3298,182">
              <v:shape style="position:absolute;left:8494;top:3013;width:3298;height:182" coordorigin="8494,3013" coordsize="3298,182" path="m8494,3194l11792,3194,11792,3013,8494,3013,8494,3194e" filled="t" fillcolor="#E5DFEC" stroked="f">
                <v:path arrowok="t"/>
                <v:fill/>
              </v:shape>
            </v:group>
            <v:group style="position:absolute;left:8341;top:364;width:19;height:72" coordorigin="8341,364" coordsize="19,72">
              <v:shape style="position:absolute;left:8341;top:364;width:19;height:72" coordorigin="8341,364" coordsize="19,72" path="m8341,400l8360,400e" filled="f" stroked="t" strokeweight="3.685pt" strokecolor="#FFFFFF">
                <v:path arrowok="t"/>
              </v:shape>
            </v:group>
            <v:group style="position:absolute;left:375;top:986;width:7976;height:2" coordorigin="375,986" coordsize="7976,2">
              <v:shape style="position:absolute;left:375;top:986;width:7976;height:2" coordorigin="375,986" coordsize="7976,0" path="m375,986l8351,986e" filled="f" stroked="t" strokeweight="3.685pt" strokecolor="#E5DFEC">
                <v:path arrowok="t"/>
              </v:shape>
            </v:group>
            <v:group style="position:absolute;left:4586;top:355;width:2;height:3688" coordorigin="4586,355" coordsize="2,3688">
              <v:shape style="position:absolute;left:4586;top:355;width:2;height:3688" coordorigin="4586,355" coordsize="0,3688" path="m4586,355l4586,4043e" filled="f" stroked="t" strokeweight="1.055pt" strokecolor="#FFFFFF">
                <v:path arrowok="t"/>
              </v:shape>
            </v:group>
            <v:group style="position:absolute;left:382;top:1077;width:7959;height:2" coordorigin="382,1077" coordsize="7959,2">
              <v:shape style="position:absolute;left:382;top:1077;width:7959;height:2" coordorigin="382,1077" coordsize="7959,0" path="m382,1077l8341,1077e" filled="f" stroked="t" strokeweight="3.685pt" strokecolor="#E5DFEC">
                <v:path arrowok="t"/>
              </v:shape>
            </v:group>
            <v:group style="position:absolute;left:385;top:1113;width:131;height:208" coordorigin="385,1113" coordsize="131,208">
              <v:shape style="position:absolute;left:385;top:1113;width:131;height:208" coordorigin="385,1113" coordsize="131,208" path="m385,1320l516,1320,516,1113,385,1113,385,1320e" filled="t" fillcolor="#E5DFEC" stroked="f">
                <v:path arrowok="t"/>
                <v:fill/>
              </v:shape>
            </v:group>
            <v:group style="position:absolute;left:4443;top:1113;width:134;height:208" coordorigin="4443,1113" coordsize="134,208">
              <v:shape style="position:absolute;left:4443;top:1113;width:134;height:208" coordorigin="4443,1113" coordsize="134,208" path="m4443,1320l4577,1320,4577,1113,4443,1113,4443,1320e" filled="t" fillcolor="#E5DFEC" stroked="f">
                <v:path arrowok="t"/>
                <v:fill/>
              </v:shape>
            </v:group>
            <v:group style="position:absolute;left:385;top:1320;width:4192;height:249" coordorigin="385,1320" coordsize="4192,249">
              <v:shape style="position:absolute;left:385;top:1320;width:4192;height:249" coordorigin="385,1320" coordsize="4192,249" path="m385,1569l4577,1569,4577,1320,385,1320,385,1569e" filled="t" fillcolor="#E5DFEC" stroked="f">
                <v:path arrowok="t"/>
                <v:fill/>
              </v:shape>
            </v:group>
            <v:group style="position:absolute;left:516;top:1113;width:3927;height:208" coordorigin="516,1113" coordsize="3927,208">
              <v:shape style="position:absolute;left:516;top:1113;width:3927;height:208" coordorigin="516,1113" coordsize="3927,208" path="m516,1320l4443,1320,4443,1113,516,1113,516,1320e" filled="t" fillcolor="#E5DFEC" stroked="f">
                <v:path arrowok="t"/>
                <v:fill/>
              </v:shape>
            </v:group>
            <v:group style="position:absolute;left:4596;top:1113;width:134;height:208" coordorigin="4596,1113" coordsize="134,208">
              <v:shape style="position:absolute;left:4596;top:1113;width:134;height:208" coordorigin="4596,1113" coordsize="134,208" path="m4596,1320l4730,1320,4730,1113,4596,1113,4596,1320e" filled="t" fillcolor="#E5DFEC" stroked="f">
                <v:path arrowok="t"/>
                <v:fill/>
              </v:shape>
            </v:group>
            <v:group style="position:absolute;left:8207;top:1113;width:134;height:208" coordorigin="8207,1113" coordsize="134,208">
              <v:shape style="position:absolute;left:8207;top:1113;width:134;height:208" coordorigin="8207,1113" coordsize="134,208" path="m8207,1320l8341,1320,8341,1113,8207,1113,8207,1320e" filled="t" fillcolor="#E5DFEC" stroked="f">
                <v:path arrowok="t"/>
                <v:fill/>
              </v:shape>
            </v:group>
            <v:group style="position:absolute;left:4596;top:1320;width:3745;height:249" coordorigin="4596,1320" coordsize="3745,249">
              <v:shape style="position:absolute;left:4596;top:1320;width:3745;height:249" coordorigin="4596,1320" coordsize="3745,249" path="m4596,1569l8341,1569,8341,1320,4596,1320,4596,1569e" filled="t" fillcolor="#E5DFEC" stroked="f">
                <v:path arrowok="t"/>
                <v:fill/>
              </v:shape>
            </v:group>
            <v:group style="position:absolute;left:4730;top:1113;width:3477;height:208" coordorigin="4730,1113" coordsize="3477,208">
              <v:shape style="position:absolute;left:4730;top:1113;width:3477;height:208" coordorigin="4730,1113" coordsize="3477,208" path="m4730,1320l8207,1320,8207,1113,4730,1113,4730,1320e" filled="t" fillcolor="#E5DFEC" stroked="f">
                <v:path arrowok="t"/>
                <v:fill/>
              </v:shape>
            </v:group>
            <v:group style="position:absolute;left:375;top:1533;width:7976;height:2" coordorigin="375,1533" coordsize="7976,2">
              <v:shape style="position:absolute;left:375;top:1533;width:7976;height:2" coordorigin="375,1533" coordsize="7976,0" path="m375,1533l8351,1533e" filled="f" stroked="t" strokeweight="3.685pt" strokecolor="#E5DFEC">
                <v:path arrowok="t"/>
              </v:shape>
            </v:group>
            <v:group style="position:absolute;left:385;top:1588;width:4192;height:428" coordorigin="385,1588" coordsize="4192,428">
              <v:shape style="position:absolute;left:385;top:1588;width:4192;height:428" coordorigin="385,1588" coordsize="4192,428" path="m385,2016l4577,2016,4577,1588,385,1588,385,2016e" filled="t" fillcolor="#E5DFEC" stroked="f">
                <v:path arrowok="t"/>
                <v:fill/>
              </v:shape>
            </v:group>
            <v:group style="position:absolute;left:516;top:1660;width:3927;height:206" coordorigin="516,1660" coordsize="3927,206">
              <v:shape style="position:absolute;left:516;top:1660;width:3927;height:206" coordorigin="516,1660" coordsize="3927,206" path="m516,1865l4443,1865,4443,1660,516,1660,516,1865e" filled="t" fillcolor="#E5DFEC" stroked="f">
                <v:path arrowok="t"/>
                <v:fill/>
              </v:shape>
            </v:group>
            <v:group style="position:absolute;left:382;top:1624;width:7959;height:2" coordorigin="382,1624" coordsize="7959,2">
              <v:shape style="position:absolute;left:382;top:1624;width:7959;height:2" coordorigin="382,1624" coordsize="7959,0" path="m382,1624l8341,1624e" filled="f" stroked="t" strokeweight="3.685pt" strokecolor="#E5DFEC">
                <v:path arrowok="t"/>
              </v:shape>
            </v:group>
            <v:group style="position:absolute;left:4596;top:1660;width:134;height:206" coordorigin="4596,1660" coordsize="134,206">
              <v:shape style="position:absolute;left:4596;top:1660;width:134;height:206" coordorigin="4596,1660" coordsize="134,206" path="m4596,1865l4730,1865,4730,1660,4596,1660,4596,1865e" filled="t" fillcolor="#E5DFEC" stroked="f">
                <v:path arrowok="t"/>
                <v:fill/>
              </v:shape>
            </v:group>
            <v:group style="position:absolute;left:8207;top:1660;width:134;height:206" coordorigin="8207,1660" coordsize="134,206">
              <v:shape style="position:absolute;left:8207;top:1660;width:134;height:206" coordorigin="8207,1660" coordsize="134,206" path="m8207,1865l8341,1865,8341,1660,8207,1660,8207,1865e" filled="t" fillcolor="#E5DFEC" stroked="f">
                <v:path arrowok="t"/>
                <v:fill/>
              </v:shape>
            </v:group>
            <v:group style="position:absolute;left:4596;top:1865;width:3745;height:151" coordorigin="4596,1865" coordsize="3745,151">
              <v:shape style="position:absolute;left:4596;top:1865;width:3745;height:151" coordorigin="4596,1865" coordsize="3745,151" path="m4596,2016l8341,2016,8341,1865,4596,1865,4596,2016e" filled="t" fillcolor="#E5DFEC" stroked="f">
                <v:path arrowok="t"/>
                <v:fill/>
              </v:shape>
            </v:group>
            <v:group style="position:absolute;left:4730;top:1660;width:3477;height:206" coordorigin="4730,1660" coordsize="3477,206">
              <v:shape style="position:absolute;left:4730;top:1660;width:3477;height:206" coordorigin="4730,1660" coordsize="3477,206" path="m4730,1865l8207,1865,8207,1660,4730,1660,4730,1865e" filled="t" fillcolor="#E5DFEC" stroked="f">
                <v:path arrowok="t"/>
                <v:fill/>
              </v:shape>
            </v:group>
            <v:group style="position:absolute;left:375;top:1980;width:7976;height:2" coordorigin="375,1980" coordsize="7976,2">
              <v:shape style="position:absolute;left:375;top:1980;width:7976;height:2" coordorigin="375,1980" coordsize="7976,0" path="m375,1980l8351,1980e" filled="f" stroked="t" strokeweight="3.685pt" strokecolor="#E5DFEC">
                <v:path arrowok="t"/>
              </v:shape>
            </v:group>
            <v:group style="position:absolute;left:385;top:2037;width:4192;height:1228" coordorigin="385,2037" coordsize="4192,1228">
              <v:shape style="position:absolute;left:385;top:2037;width:4192;height:1228" coordorigin="385,2037" coordsize="4192,1228" path="m385,3266l4577,3266,4577,2037,385,2037,385,3266e" filled="t" fillcolor="#E5DFEC" stroked="f">
                <v:path arrowok="t"/>
                <v:fill/>
              </v:shape>
            </v:group>
            <v:group style="position:absolute;left:516;top:2109;width:3927;height:206" coordorigin="516,2109" coordsize="3927,206">
              <v:shape style="position:absolute;left:516;top:2109;width:3927;height:206" coordorigin="516,2109" coordsize="3927,206" path="m516,2315l4443,2315,4443,2109,516,2109,516,2315e" filled="t" fillcolor="#E5DFEC" stroked="f">
                <v:path arrowok="t"/>
                <v:fill/>
              </v:shape>
            </v:group>
            <v:group style="position:absolute;left:382;top:2072;width:7959;height:2" coordorigin="382,2072" coordsize="7959,2">
              <v:shape style="position:absolute;left:382;top:2072;width:7959;height:2" coordorigin="382,2072" coordsize="7959,0" path="m382,2072l8341,2072e" filled="f" stroked="t" strokeweight="3.804pt" strokecolor="#E5DFEC">
                <v:path arrowok="t"/>
              </v:shape>
            </v:group>
            <v:group style="position:absolute;left:4596;top:2109;width:134;height:206" coordorigin="4596,2109" coordsize="134,206">
              <v:shape style="position:absolute;left:4596;top:2109;width:134;height:206" coordorigin="4596,2109" coordsize="134,206" path="m4596,2315l4730,2315,4730,2109,4596,2109,4596,2315e" filled="t" fillcolor="#E5DFEC" stroked="f">
                <v:path arrowok="t"/>
                <v:fill/>
              </v:shape>
            </v:group>
            <v:group style="position:absolute;left:8207;top:2109;width:134;height:206" coordorigin="8207,2109" coordsize="134,206">
              <v:shape style="position:absolute;left:8207;top:2109;width:134;height:206" coordorigin="8207,2109" coordsize="134,206" path="m8207,2315l8341,2315,8341,2109,8207,2109,8207,2315e" filled="t" fillcolor="#E5DFEC" stroked="f">
                <v:path arrowok="t"/>
                <v:fill/>
              </v:shape>
            </v:group>
            <v:group style="position:absolute;left:4596;top:2315;width:3745;height:951" coordorigin="4596,2315" coordsize="3745,951">
              <v:shape style="position:absolute;left:4596;top:2315;width:3745;height:951" coordorigin="4596,2315" coordsize="3745,951" path="m4596,3266l8341,3266,8341,2315,4596,2315,4596,3266e" filled="t" fillcolor="#E5DFEC" stroked="f">
                <v:path arrowok="t"/>
                <v:fill/>
              </v:shape>
            </v:group>
            <v:group style="position:absolute;left:4730;top:2109;width:3477;height:206" coordorigin="4730,2109" coordsize="3477,206">
              <v:shape style="position:absolute;left:4730;top:2109;width:3477;height:206" coordorigin="4730,2109" coordsize="3477,206" path="m4730,2315l8207,2315,8207,2109,4730,2109,4730,2315e" filled="t" fillcolor="#E5DFEC" stroked="f">
                <v:path arrowok="t"/>
                <v:fill/>
              </v:shape>
            </v:group>
            <v:group style="position:absolute;left:375;top:3233;width:11551;height:2" coordorigin="375,3233" coordsize="11551,2">
              <v:shape style="position:absolute;left:375;top:3233;width:11551;height:2" coordorigin="375,3233" coordsize="11551,0" path="m375,3233l11926,3233e" filled="f" stroked="t" strokeweight="3.685pt" strokecolor="#E5DFEC">
                <v:path arrowok="t"/>
              </v:shape>
            </v:group>
            <v:group style="position:absolute;left:8350;top:2107;width:2;height:1936" coordorigin="8350,2107" coordsize="2,1936">
              <v:shape style="position:absolute;left:8350;top:2107;width:2;height:1936" coordorigin="8350,2107" coordsize="0,1936" path="m8350,2107l8350,4043e" filled="f" stroked="t" strokeweight="1.055pt" strokecolor="#FFFFFF">
                <v:path arrowok="t"/>
              </v:shape>
            </v:group>
            <v:group style="position:absolute;left:385;top:3247;width:4192;height:428" coordorigin="385,3247" coordsize="4192,428">
              <v:shape style="position:absolute;left:385;top:3247;width:4192;height:428" coordorigin="385,3247" coordsize="4192,428" path="m385,3675l4577,3675,4577,3247,385,3247,385,3675e" filled="t" fillcolor="#E5DFEC" stroked="f">
                <v:path arrowok="t"/>
                <v:fill/>
              </v:shape>
            </v:group>
            <v:group style="position:absolute;left:516;top:3319;width:3927;height:206" coordorigin="516,3319" coordsize="3927,206">
              <v:shape style="position:absolute;left:516;top:3319;width:3927;height:206" coordorigin="516,3319" coordsize="3927,206" path="m516,3524l4443,3524,4443,3319,516,3319,516,3524e" filled="t" fillcolor="#E5DFEC" stroked="f">
                <v:path arrowok="t"/>
                <v:fill/>
              </v:shape>
            </v:group>
            <v:group style="position:absolute;left:382;top:3246;width:7959;height:74" coordorigin="382,3246" coordsize="7959,74">
              <v:shape style="position:absolute;left:382;top:3246;width:7959;height:74" coordorigin="382,3246" coordsize="7959,74" path="m382,3320l8341,3320,8341,3246,382,3246,382,3320xe" filled="t" fillcolor="#E5DFEC" stroked="f">
                <v:path arrowok="t"/>
                <v:fill/>
              </v:shape>
            </v:group>
            <v:group style="position:absolute;left:4596;top:3319;width:134;height:206" coordorigin="4596,3319" coordsize="134,206">
              <v:shape style="position:absolute;left:4596;top:3319;width:134;height:206" coordorigin="4596,3319" coordsize="134,206" path="m4596,3524l4730,3524,4730,3319,4596,3319,4596,3524e" filled="t" fillcolor="#E5DFEC" stroked="f">
                <v:path arrowok="t"/>
                <v:fill/>
              </v:shape>
            </v:group>
            <v:group style="position:absolute;left:8207;top:3319;width:134;height:206" coordorigin="8207,3319" coordsize="134,206">
              <v:shape style="position:absolute;left:8207;top:3319;width:134;height:206" coordorigin="8207,3319" coordsize="134,206" path="m8207,3524l8341,3524,8341,3319,8207,3319,8207,3524e" filled="t" fillcolor="#E5DFEC" stroked="f">
                <v:path arrowok="t"/>
                <v:fill/>
              </v:shape>
            </v:group>
            <v:group style="position:absolute;left:4596;top:3524;width:3745;height:151" coordorigin="4596,3524" coordsize="3745,151">
              <v:shape style="position:absolute;left:4596;top:3524;width:3745;height:151" coordorigin="4596,3524" coordsize="3745,151" path="m4596,3675l8341,3675,8341,3524,4596,3524,4596,3675e" filled="t" fillcolor="#E5DFEC" stroked="f">
                <v:path arrowok="t"/>
                <v:fill/>
              </v:shape>
            </v:group>
            <v:group style="position:absolute;left:4730;top:3319;width:3477;height:206" coordorigin="4730,3319" coordsize="3477,206">
              <v:shape style="position:absolute;left:4730;top:3319;width:3477;height:206" coordorigin="4730,3319" coordsize="3477,206" path="m4730,3524l8207,3524,8207,3319,4730,3319,4730,3524e" filled="t" fillcolor="#E5DFEC" stroked="f">
                <v:path arrowok="t"/>
                <v:fill/>
              </v:shape>
            </v:group>
            <v:group style="position:absolute;left:8360;top:3319;width:3566;height:143" coordorigin="8360,3319" coordsize="3566,143">
              <v:shape style="position:absolute;left:8360;top:3319;width:3566;height:143" coordorigin="8360,3319" coordsize="3566,143" path="m8360,3462l11926,3462,11926,3319,8360,3319,8360,3462xe" filled="t" fillcolor="#E5DFEC" stroked="f">
                <v:path arrowok="t"/>
                <v:fill/>
              </v:shape>
            </v:group>
            <v:group style="position:absolute;left:8360;top:3462;width:3566;height:141" coordorigin="8360,3462" coordsize="3566,141">
              <v:shape style="position:absolute;left:8360;top:3462;width:3566;height:141" coordorigin="8360,3462" coordsize="3566,141" path="m8360,3603l11926,3603,11926,3462,8360,3462,8360,3603e" filled="t" fillcolor="#E5DFEC" stroked="f">
                <v:path arrowok="t"/>
                <v:fill/>
              </v:shape>
            </v:group>
            <v:group style="position:absolute;left:382;top:3227;width:7959;height:21" coordorigin="382,3227" coordsize="7959,21">
              <v:shape style="position:absolute;left:382;top:3227;width:7959;height:21" coordorigin="382,3227" coordsize="7959,21" path="m382,3248l8341,3248,8341,3227,382,3227,382,3248xe" filled="t" fillcolor="#FFFFFF" stroked="f">
                <v:path arrowok="t"/>
                <v:fill/>
              </v:shape>
            </v:group>
            <v:group style="position:absolute;left:8360;top:3227;width:3566;height:62" coordorigin="8360,3227" coordsize="3566,62">
              <v:shape style="position:absolute;left:8360;top:3227;width:3566;height:62" coordorigin="8360,3227" coordsize="3566,62" path="m8360,3288l11926,3288,11926,3227,8360,3227,8360,3288xe" filled="t" fillcolor="#FFFFFF" stroked="f">
                <v:path arrowok="t"/>
                <v:fill/>
              </v:shape>
            </v:group>
            <v:group style="position:absolute;left:8360;top:3286;width:3566;height:33" coordorigin="8360,3286" coordsize="3566,33">
              <v:shape style="position:absolute;left:8360;top:3286;width:3566;height:33" coordorigin="8360,3286" coordsize="3566,33" path="m8360,3320l11926,3320,11926,3286,8360,3286,8360,3320xe" filled="t" fillcolor="#E5DFEC" stroked="f">
                <v:path arrowok="t"/>
                <v:fill/>
              </v:shape>
            </v:group>
            <v:group style="position:absolute;left:375;top:3641;width:11551;height:2" coordorigin="375,3641" coordsize="11551,2">
              <v:shape style="position:absolute;left:375;top:3641;width:11551;height:2" coordorigin="375,3641" coordsize="11551,0" path="m375,3641l11926,3641e" filled="f" stroked="t" strokeweight="3.685pt" strokecolor="#E5DFEC">
                <v:path arrowok="t"/>
              </v:shape>
            </v:group>
            <v:group style="position:absolute;left:385;top:3656;width:4192;height:428" coordorigin="385,3656" coordsize="4192,428">
              <v:shape style="position:absolute;left:385;top:3656;width:4192;height:428" coordorigin="385,3656" coordsize="4192,428" path="m385,4083l4577,4083,4577,3656,385,3656,385,4083e" filled="t" fillcolor="#E5DFEC" stroked="f">
                <v:path arrowok="t"/>
                <v:fill/>
              </v:shape>
            </v:group>
            <v:group style="position:absolute;left:516;top:3727;width:3927;height:206" coordorigin="516,3727" coordsize="3927,206">
              <v:shape style="position:absolute;left:516;top:3727;width:3927;height:206" coordorigin="516,3727" coordsize="3927,206" path="m516,3933l4443,3933,4443,3727,516,3727,516,3933e" filled="t" fillcolor="#E5DFEC" stroked="f">
                <v:path arrowok="t"/>
                <v:fill/>
              </v:shape>
            </v:group>
            <v:group style="position:absolute;left:382;top:3655;width:7959;height:74" coordorigin="382,3655" coordsize="7959,74">
              <v:shape style="position:absolute;left:382;top:3655;width:7959;height:74" coordorigin="382,3655" coordsize="7959,74" path="m382,3728l8341,3728,8341,3655,382,3655,382,3728xe" filled="t" fillcolor="#E5DFEC" stroked="f">
                <v:path arrowok="t"/>
                <v:fill/>
              </v:shape>
            </v:group>
            <v:group style="position:absolute;left:4596;top:3727;width:134;height:206" coordorigin="4596,3727" coordsize="134,206">
              <v:shape style="position:absolute;left:4596;top:3727;width:134;height:206" coordorigin="4596,3727" coordsize="134,206" path="m4596,3933l4730,3933,4730,3727,4596,3727,4596,3933e" filled="t" fillcolor="#E5DFEC" stroked="f">
                <v:path arrowok="t"/>
                <v:fill/>
              </v:shape>
            </v:group>
            <v:group style="position:absolute;left:8207;top:3727;width:134;height:206" coordorigin="8207,3727" coordsize="134,206">
              <v:shape style="position:absolute;left:8207;top:3727;width:134;height:206" coordorigin="8207,3727" coordsize="134,206" path="m8207,3933l8341,3933,8341,3727,8207,3727,8207,3933e" filled="t" fillcolor="#E5DFEC" stroked="f">
                <v:path arrowok="t"/>
                <v:fill/>
              </v:shape>
            </v:group>
            <v:group style="position:absolute;left:4596;top:3933;width:3745;height:151" coordorigin="4596,3933" coordsize="3745,151">
              <v:shape style="position:absolute;left:4596;top:3933;width:3745;height:151" coordorigin="4596,3933" coordsize="3745,151" path="m4596,4083l8341,4083,8341,3933,4596,3933,4596,4083e" filled="t" fillcolor="#E5DFEC" stroked="f">
                <v:path arrowok="t"/>
                <v:fill/>
              </v:shape>
            </v:group>
            <v:group style="position:absolute;left:4730;top:3727;width:3477;height:206" coordorigin="4730,3727" coordsize="3477,206">
              <v:shape style="position:absolute;left:4730;top:3727;width:3477;height:206" coordorigin="4730,3727" coordsize="3477,206" path="m4730,3933l8207,3933,8207,3727,4730,3727,4730,3933e" filled="t" fillcolor="#E5DFEC" stroked="f">
                <v:path arrowok="t"/>
                <v:fill/>
              </v:shape>
            </v:group>
            <v:group style="position:absolute;left:8360;top:3727;width:3566;height:141" coordorigin="8360,3727" coordsize="3566,141">
              <v:shape style="position:absolute;left:8360;top:3727;width:3566;height:141" coordorigin="8360,3727" coordsize="3566,141" path="m8360,3868l11926,3868,11926,3727,8360,3727,8360,3868xe" filled="t" fillcolor="#E5DFEC" stroked="f">
                <v:path arrowok="t"/>
                <v:fill/>
              </v:shape>
            </v:group>
            <v:group style="position:absolute;left:8360;top:3868;width:3566;height:143" coordorigin="8360,3868" coordsize="3566,143">
              <v:shape style="position:absolute;left:8360;top:3868;width:3566;height:143" coordorigin="8360,3868" coordsize="3566,143" path="m8360,4012l11926,4012,11926,3868,8360,3868,8360,4012e" filled="t" fillcolor="#E5DFEC" stroked="f">
                <v:path arrowok="t"/>
                <v:fill/>
              </v:shape>
            </v:group>
            <v:group style="position:absolute;left:382;top:3635;width:7959;height:21" coordorigin="382,3635" coordsize="7959,21">
              <v:shape style="position:absolute;left:382;top:3635;width:7959;height:21" coordorigin="382,3635" coordsize="7959,21" path="m382,3657l8341,3657,8341,3635,382,3635,382,3657xe" filled="t" fillcolor="#FFFFFF" stroked="f">
                <v:path arrowok="t"/>
                <v:fill/>
              </v:shape>
            </v:group>
            <v:group style="position:absolute;left:8360;top:3635;width:3566;height:62" coordorigin="8360,3635" coordsize="3566,62">
              <v:shape style="position:absolute;left:8360;top:3635;width:3566;height:62" coordorigin="8360,3635" coordsize="3566,62" path="m8360,3697l11926,3697,11926,3635,8360,3635,8360,3697xe" filled="t" fillcolor="#FFFFFF" stroked="f">
                <v:path arrowok="t"/>
                <v:fill/>
              </v:shape>
            </v:group>
            <v:group style="position:absolute;left:8360;top:3695;width:3566;height:33" coordorigin="8360,3695" coordsize="3566,33">
              <v:shape style="position:absolute;left:8360;top:3695;width:3566;height:33" coordorigin="8360,3695" coordsize="3566,33" path="m8360,3728l11926,3728,11926,3695,8360,3695,8360,3728xe" filled="t" fillcolor="#E5DFEC" stroked="f">
                <v:path arrowok="t"/>
                <v:fill/>
              </v:shape>
            </v:group>
            <v:group style="position:absolute;left:375;top:4048;width:11551;height:2" coordorigin="375,4048" coordsize="11551,2">
              <v:shape style="position:absolute;left:375;top:4048;width:11551;height:2" coordorigin="375,4048" coordsize="11551,0" path="m375,4048l11926,4048e" filled="f" stroked="t" strokeweight="3.685pt" strokecolor="#E5DFEC">
                <v:path arrowok="t"/>
              </v:shape>
            </v:group>
            <v:group style="position:absolute;left:382;top:4052;width:7978;height:2" coordorigin="382,4052" coordsize="7978,2">
              <v:shape style="position:absolute;left:382;top:4052;width:7978;height:2" coordorigin="382,4052" coordsize="7978,0" path="m382,4052l8360,4052e" filled="f" stroked="t" strokeweight="1.057pt" strokecolor="#FFFFFF">
                <v:path arrowok="t"/>
              </v:shape>
            </v:group>
            <v:group style="position:absolute;left:8360;top:4073;width:3566;height:2" coordorigin="8360,4073" coordsize="3566,2">
              <v:shape style="position:absolute;left:8360;top:4073;width:3566;height:2" coordorigin="8360,4073" coordsize="3566,0" path="m8360,4073l11926,4073e" filled="f" stroked="t" strokeweight="3.088pt" strokecolor="#FFFFF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spacing w:val="3"/>
          <w:w w:val="106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1"/>
          <w:w w:val="106"/>
          <w:position w:val="-1"/>
        </w:rPr>
        <w:t>h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-1"/>
          <w:w w:val="106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1"/>
          <w:w w:val="106"/>
          <w:position w:val="-1"/>
        </w:rPr>
        <w:t>mo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c</w:t>
      </w:r>
      <w:r>
        <w:rPr>
          <w:rFonts w:ascii="Arial" w:hAnsi="Arial" w:cs="Arial" w:eastAsia="Arial"/>
          <w:sz w:val="20"/>
          <w:szCs w:val="20"/>
          <w:spacing w:val="1"/>
          <w:w w:val="106"/>
          <w:position w:val="-1"/>
        </w:rPr>
        <w:t>omp</w:t>
      </w:r>
      <w:r>
        <w:rPr>
          <w:rFonts w:ascii="Arial" w:hAnsi="Arial" w:cs="Arial" w:eastAsia="Arial"/>
          <w:sz w:val="20"/>
          <w:szCs w:val="20"/>
          <w:spacing w:val="-1"/>
          <w:w w:val="106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2"/>
          <w:w w:val="106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6"/>
          <w:position w:val="-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6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15"/>
          <w:w w:val="106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ond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–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P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ob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–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7"/>
          <w:position w:val="-1"/>
        </w:rPr>
        <w:t>B</w:t>
      </w:r>
      <w:r>
        <w:rPr>
          <w:rFonts w:ascii="Arial" w:hAnsi="Arial" w:cs="Arial" w:eastAsia="Arial"/>
          <w:sz w:val="20"/>
          <w:szCs w:val="20"/>
          <w:spacing w:val="1"/>
          <w:w w:val="110"/>
          <w:position w:val="-1"/>
        </w:rPr>
        <w:t>ond</w:t>
      </w:r>
      <w:r>
        <w:rPr>
          <w:rFonts w:ascii="Arial" w:hAnsi="Arial" w:cs="Arial" w:eastAsia="Arial"/>
          <w:sz w:val="20"/>
          <w:szCs w:val="20"/>
          <w:spacing w:val="0"/>
          <w:w w:val="110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8"/>
          <w:position w:val="-1"/>
        </w:rPr>
        <w:t>ng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43" w:after="0" w:line="206" w:lineRule="exact"/>
        <w:ind w:left="256" w:right="-20"/>
        <w:jc w:val="left"/>
        <w:tabs>
          <w:tab w:pos="4460" w:val="left"/>
          <w:tab w:pos="82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6.907499pt;margin-top:-35.642704pt;width:581.713pt;height:31.409pt;mso-position-horizontal-relative:page;mso-position-vertical-relative:paragraph;z-index:-2017" coordorigin="338,-713" coordsize="11634,628">
            <v:group style="position:absolute;left:382;top:-675;width:11544;height:2" coordorigin="382,-675" coordsize="11544,2">
              <v:shape style="position:absolute;left:382;top:-675;width:11544;height:2" coordorigin="382,-675" coordsize="11544,0" path="m382,-675l11926,-675e" filled="f" stroked="t" strokeweight="3.804pt" strokecolor="#CCC0D9">
                <v:path arrowok="t"/>
              </v:shape>
            </v:group>
            <v:group style="position:absolute;left:385;top:-638;width:131;height:480" coordorigin="385,-638" coordsize="131,480">
              <v:shape style="position:absolute;left:385;top:-638;width:131;height:480" coordorigin="385,-638" coordsize="131,480" path="m385,-157l516,-157,516,-638,385,-638,385,-157e" filled="t" fillcolor="#CCC0D9" stroked="f">
                <v:path arrowok="t"/>
                <v:fill/>
              </v:shape>
            </v:group>
            <v:group style="position:absolute;left:11792;top:-638;width:134;height:480" coordorigin="11792,-638" coordsize="134,480">
              <v:shape style="position:absolute;left:11792;top:-638;width:134;height:480" coordorigin="11792,-638" coordsize="134,480" path="m11792,-157l11926,-157,11926,-638,11792,-638,11792,-157e" filled="t" fillcolor="#CCC0D9" stroked="f">
                <v:path arrowok="t"/>
                <v:fill/>
              </v:shape>
            </v:group>
            <v:group style="position:absolute;left:375;top:-122;width:11561;height:2" coordorigin="375,-122" coordsize="11561,2">
              <v:shape style="position:absolute;left:375;top:-122;width:11561;height:2" coordorigin="375,-122" coordsize="11561,0" path="m375,-122l11936,-122e" filled="f" stroked="t" strokeweight="3.685pt" strokecolor="#CCC0D9">
                <v:path arrowok="t"/>
              </v:shape>
            </v:group>
            <v:group style="position:absolute;left:516;top:-638;width:11276;height:251" coordorigin="516,-638" coordsize="11276,251">
              <v:shape style="position:absolute;left:516;top:-638;width:11276;height:251" coordorigin="516,-638" coordsize="11276,251" path="m516,-387l11792,-387,11792,-638,516,-638,516,-387e" filled="t" fillcolor="#CCC0D9" stroked="f">
                <v:path arrowok="t"/>
                <v:fill/>
              </v:shape>
            </v:group>
            <v:group style="position:absolute;left:1669;top:-515;width:69;height:69" coordorigin="1669,-515" coordsize="69,69">
              <v:shape style="position:absolute;left:1669;top:-515;width:69;height:69" coordorigin="1669,-515" coordsize="69,69" path="m1679,-456l1685,-449,1694,-446,1703,-446,1713,-446,1721,-449,1727,-456,1734,-463,1738,-471,1738,-480,1738,-490,1734,-498,1727,-505,1721,-511,1713,-515,1703,-515,1694,-515,1685,-511,1679,-505,1672,-498,1669,-490,1669,-480,1669,-471,1672,-463,1679,-456xe" filled="f" stroked="t" strokeweight=".17pt" strokecolor="#000000">
                <v:path arrowok="t"/>
              </v:shape>
            </v:group>
            <v:group style="position:absolute;left:516;top:-387;width:11276;height:229" coordorigin="516,-387" coordsize="11276,229">
              <v:shape style="position:absolute;left:516;top:-387;width:11276;height:229" coordorigin="516,-387" coordsize="11276,229" path="m516,-157l11792,-157,11792,-387,516,-387,516,-157e" filled="t" fillcolor="#CCC0D9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end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CB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2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5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D/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mb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  <w:position w:val="2"/>
        </w:rPr>
        <w:t>S</w:t>
      </w:r>
      <w:r>
        <w:rPr>
          <w:rFonts w:ascii="Arial" w:hAnsi="Arial" w:cs="Arial" w:eastAsia="Arial"/>
          <w:sz w:val="16"/>
          <w:szCs w:val="16"/>
          <w:spacing w:val="3"/>
          <w:w w:val="100"/>
          <w:position w:val="2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2"/>
        </w:rPr>
        <w:t>TA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2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13"/>
          <w:position w:val="2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13"/>
          <w:position w:val="2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2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16"/>
          <w:position w:val="2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4"/>
          <w:position w:val="2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4"/>
          <w:position w:val="2"/>
        </w:rPr>
        <w:t>a</w:t>
      </w:r>
      <w:r>
        <w:rPr>
          <w:rFonts w:ascii="Arial" w:hAnsi="Arial" w:cs="Arial" w:eastAsia="Arial"/>
          <w:sz w:val="16"/>
          <w:szCs w:val="16"/>
          <w:spacing w:val="-1"/>
          <w:w w:val="120"/>
          <w:position w:val="2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25"/>
          <w:position w:val="2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6"/>
          <w:position w:val="2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06"/>
          <w:position w:val="2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25"/>
          <w:position w:val="2"/>
        </w:rPr>
        <w:t>l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0" w:after="0" w:line="161" w:lineRule="exact"/>
        <w:ind w:right="1184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43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8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179" w:lineRule="exact"/>
        <w:ind w:right="2016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ON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u</w:t>
      </w:r>
      <w:r>
        <w:rPr>
          <w:rFonts w:ascii="Arial" w:hAnsi="Arial" w:cs="Arial" w:eastAsia="Arial"/>
          <w:sz w:val="16"/>
          <w:szCs w:val="16"/>
          <w:spacing w:val="0"/>
          <w:w w:val="116"/>
        </w:rPr>
        <w:t>r</w:t>
      </w:r>
      <w:r>
        <w:rPr>
          <w:rFonts w:ascii="Arial" w:hAnsi="Arial" w:cs="Arial" w:eastAsia="Arial"/>
          <w:sz w:val="16"/>
          <w:szCs w:val="16"/>
          <w:spacing w:val="-2"/>
          <w:w w:val="109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p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</w:p>
    <w:p>
      <w:pPr>
        <w:spacing w:before="2" w:after="0" w:line="153" w:lineRule="exact"/>
        <w:ind w:right="1352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G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renob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l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ra</w:t>
      </w:r>
      <w:r>
        <w:rPr>
          <w:rFonts w:ascii="Arial" w:hAnsi="Arial" w:cs="Arial" w:eastAsia="Arial"/>
          <w:sz w:val="16"/>
          <w:szCs w:val="16"/>
          <w:spacing w:val="-3"/>
          <w:w w:val="100"/>
          <w:position w:val="-3"/>
        </w:rPr>
        <w:t>n</w:t>
      </w:r>
      <w:r>
        <w:rPr>
          <w:rFonts w:ascii="Arial" w:hAnsi="Arial" w:cs="Arial" w:eastAsia="Arial"/>
          <w:sz w:val="16"/>
          <w:szCs w:val="16"/>
          <w:spacing w:val="1"/>
          <w:w w:val="100"/>
          <w:position w:val="-3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(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O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7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  <w:position w:val="-3"/>
        </w:rPr>
        <w:t>9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3"/>
        </w:rPr>
        <w:t>)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2240" w:h="15840"/>
          <w:pgMar w:top="1300" w:bottom="280" w:left="260" w:right="280"/>
        </w:sectPr>
      </w:pPr>
      <w:rPr/>
    </w:p>
    <w:p>
      <w:pPr>
        <w:spacing w:before="0" w:after="0" w:line="183" w:lineRule="exact"/>
        <w:ind w:left="256" w:right="-67"/>
        <w:jc w:val="left"/>
        <w:tabs>
          <w:tab w:pos="44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kag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1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(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V)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5"/>
          <w:w w:val="100"/>
        </w:rPr>
        <w:t>W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rs</w:t>
      </w:r>
      <w:r>
        <w:rPr>
          <w:rFonts w:ascii="Arial" w:hAnsi="Arial" w:cs="Arial" w:eastAsia="Arial"/>
          <w:sz w:val="18"/>
          <w:szCs w:val="18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ia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ty</w:t>
      </w:r>
      <w:r>
        <w:rPr>
          <w:rFonts w:ascii="Arial" w:hAnsi="Arial" w:cs="Arial" w:eastAsia="Arial"/>
          <w:sz w:val="18"/>
          <w:szCs w:val="18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5"/>
          <w:w w:val="100"/>
        </w:rPr>
        <w:t>W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re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nd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lean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Pr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5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8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o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l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ect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r</w:t>
      </w:r>
      <w:r>
        <w:rPr>
          <w:rFonts w:ascii="Arial" w:hAnsi="Arial" w:cs="Arial" w:eastAsia="Arial"/>
          <w:sz w:val="16"/>
          <w:szCs w:val="16"/>
          <w:spacing w:val="-2"/>
          <w:w w:val="109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n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9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9"/>
        </w:rPr>
        <w:t> </w:t>
      </w:r>
      <w:r>
        <w:rPr>
          <w:rFonts w:ascii="Arial" w:hAnsi="Arial" w:cs="Arial" w:eastAsia="Arial"/>
          <w:sz w:val="16"/>
          <w:szCs w:val="16"/>
          <w:spacing w:val="3"/>
          <w:w w:val="109"/>
        </w:rPr>
        <w:t>S</w:t>
      </w:r>
      <w:r>
        <w:rPr>
          <w:rFonts w:ascii="Arial" w:hAnsi="Arial" w:cs="Arial" w:eastAsia="Arial"/>
          <w:sz w:val="16"/>
          <w:szCs w:val="16"/>
          <w:spacing w:val="-8"/>
          <w:w w:val="111"/>
        </w:rPr>
        <w:t>y</w:t>
      </w:r>
      <w:r>
        <w:rPr>
          <w:rFonts w:ascii="Arial" w:hAnsi="Arial" w:cs="Arial" w:eastAsia="Arial"/>
          <w:sz w:val="16"/>
          <w:szCs w:val="16"/>
          <w:spacing w:val="1"/>
          <w:w w:val="106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po</w:t>
      </w:r>
      <w:r>
        <w:rPr>
          <w:rFonts w:ascii="Arial" w:hAnsi="Arial" w:cs="Arial" w:eastAsia="Arial"/>
          <w:sz w:val="16"/>
          <w:szCs w:val="16"/>
          <w:spacing w:val="-1"/>
          <w:w w:val="115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15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u</w:t>
      </w:r>
      <w:r>
        <w:rPr>
          <w:rFonts w:ascii="Arial" w:hAnsi="Arial" w:cs="Arial" w:eastAsia="Arial"/>
          <w:sz w:val="16"/>
          <w:szCs w:val="16"/>
          <w:spacing w:val="0"/>
          <w:w w:val="106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eg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13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-1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6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9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31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4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u</w:t>
      </w:r>
      <w:r>
        <w:rPr>
          <w:rFonts w:ascii="Arial" w:hAnsi="Arial" w:cs="Arial" w:eastAsia="Arial"/>
          <w:sz w:val="16"/>
          <w:szCs w:val="16"/>
          <w:spacing w:val="-1"/>
          <w:w w:val="106"/>
        </w:rPr>
        <w:t>m</w:t>
      </w:r>
      <w:r>
        <w:rPr>
          <w:rFonts w:ascii="Arial" w:hAnsi="Arial" w:cs="Arial" w:eastAsia="Arial"/>
          <w:sz w:val="16"/>
          <w:szCs w:val="16"/>
          <w:spacing w:val="-1"/>
          <w:w w:val="106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25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2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83" w:lineRule="exact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eg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15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-16)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8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at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l</w:t>
      </w:r>
      <w:r>
        <w:rPr>
          <w:rFonts w:ascii="Arial" w:hAnsi="Arial" w:cs="Arial" w:eastAsia="Arial"/>
          <w:sz w:val="16"/>
          <w:szCs w:val="16"/>
          <w:spacing w:val="1"/>
          <w:w w:val="108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5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eat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le</w:t>
      </w:r>
      <w:r>
        <w:rPr>
          <w:rFonts w:ascii="Arial" w:hAnsi="Arial" w:cs="Arial" w:eastAsia="Arial"/>
          <w:sz w:val="16"/>
          <w:szCs w:val="16"/>
          <w:spacing w:val="38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4"/>
          <w:w w:val="100"/>
        </w:rPr>
        <w:t>W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21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-24)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82" w:lineRule="exact"/>
        <w:ind w:left="-32" w:right="1275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MS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xec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ong</w:t>
      </w:r>
      <w:r>
        <w:rPr>
          <w:rFonts w:ascii="Arial" w:hAnsi="Arial" w:cs="Arial" w:eastAsia="Arial"/>
          <w:sz w:val="16"/>
          <w:szCs w:val="16"/>
          <w:spacing w:val="0"/>
          <w:w w:val="116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07"/>
        </w:rPr>
        <w:t>ess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-2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Z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5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-7)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79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I</w:t>
      </w:r>
      <w:r>
        <w:rPr>
          <w:rFonts w:ascii="Arial" w:hAnsi="Arial" w:cs="Arial" w:eastAsia="Arial"/>
          <w:sz w:val="16"/>
          <w:szCs w:val="16"/>
          <w:spacing w:val="2"/>
          <w:w w:val="105"/>
        </w:rPr>
        <w:t>W</w:t>
      </w:r>
      <w:r>
        <w:rPr>
          <w:rFonts w:ascii="Arial" w:hAnsi="Arial" w:cs="Arial" w:eastAsia="Arial"/>
          <w:sz w:val="16"/>
          <w:szCs w:val="16"/>
          <w:spacing w:val="-2"/>
          <w:w w:val="105"/>
        </w:rPr>
        <w:t>L</w:t>
      </w:r>
      <w:r>
        <w:rPr>
          <w:rFonts w:ascii="Arial" w:hAnsi="Arial" w:cs="Arial" w:eastAsia="Arial"/>
          <w:sz w:val="16"/>
          <w:szCs w:val="16"/>
          <w:spacing w:val="1"/>
          <w:w w:val="105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C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-</w:t>
      </w:r>
      <w:r>
        <w:rPr>
          <w:rFonts w:ascii="Arial" w:hAnsi="Arial" w:cs="Arial" w:eastAsia="Arial"/>
          <w:sz w:val="16"/>
          <w:szCs w:val="16"/>
          <w:spacing w:val="1"/>
          <w:w w:val="105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5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5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5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at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5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5"/>
        </w:rPr>
        <w:t>l</w:t>
      </w:r>
      <w:r>
        <w:rPr>
          <w:rFonts w:ascii="Arial" w:hAnsi="Arial" w:cs="Arial" w:eastAsia="Arial"/>
          <w:sz w:val="16"/>
          <w:szCs w:val="16"/>
          <w:spacing w:val="6"/>
          <w:w w:val="105"/>
        </w:rPr>
        <w:t> </w:t>
      </w:r>
      <w:r>
        <w:rPr>
          <w:rFonts w:ascii="Arial" w:hAnsi="Arial" w:cs="Arial" w:eastAsia="Arial"/>
          <w:sz w:val="16"/>
          <w:szCs w:val="16"/>
          <w:spacing w:val="2"/>
          <w:w w:val="105"/>
        </w:rPr>
        <w:t>W</w:t>
      </w:r>
      <w:r>
        <w:rPr>
          <w:rFonts w:ascii="Arial" w:hAnsi="Arial" w:cs="Arial" w:eastAsia="Arial"/>
          <w:sz w:val="16"/>
          <w:szCs w:val="16"/>
          <w:spacing w:val="-1"/>
          <w:w w:val="106"/>
        </w:rPr>
        <w:t>afe</w:t>
      </w:r>
      <w:r>
        <w:rPr>
          <w:rFonts w:ascii="Arial" w:hAnsi="Arial" w:cs="Arial" w:eastAsia="Arial"/>
          <w:sz w:val="16"/>
          <w:szCs w:val="16"/>
          <w:spacing w:val="0"/>
          <w:w w:val="106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L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e</w:t>
      </w:r>
      <w:r>
        <w:rPr>
          <w:rFonts w:ascii="Arial" w:hAnsi="Arial" w:cs="Arial" w:eastAsia="Arial"/>
          <w:sz w:val="16"/>
          <w:szCs w:val="16"/>
          <w:spacing w:val="-3"/>
          <w:w w:val="105"/>
        </w:rPr>
        <w:t>v</w:t>
      </w:r>
      <w:r>
        <w:rPr>
          <w:rFonts w:ascii="Arial" w:hAnsi="Arial" w:cs="Arial" w:eastAsia="Arial"/>
          <w:sz w:val="16"/>
          <w:szCs w:val="16"/>
          <w:spacing w:val="-1"/>
          <w:w w:val="107"/>
        </w:rPr>
        <w:t>el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acka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g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ng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5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11"/>
        </w:rPr>
        <w:t>x</w:t>
      </w:r>
      <w:r>
        <w:rPr>
          <w:rFonts w:ascii="Arial" w:hAnsi="Arial" w:cs="Arial" w:eastAsia="Arial"/>
          <w:sz w:val="16"/>
          <w:szCs w:val="16"/>
          <w:spacing w:val="-2"/>
          <w:w w:val="114"/>
        </w:rPr>
        <w:t>h</w:t>
      </w:r>
      <w:r>
        <w:rPr>
          <w:rFonts w:ascii="Arial" w:hAnsi="Arial" w:cs="Arial" w:eastAsia="Arial"/>
          <w:sz w:val="16"/>
          <w:szCs w:val="16"/>
          <w:spacing w:val="-1"/>
          <w:w w:val="114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b</w:t>
      </w:r>
      <w:r>
        <w:rPr>
          <w:rFonts w:ascii="Arial" w:hAnsi="Arial" w:cs="Arial" w:eastAsia="Arial"/>
          <w:sz w:val="16"/>
          <w:szCs w:val="16"/>
          <w:spacing w:val="1"/>
          <w:w w:val="125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2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25"/>
        </w:rPr>
        <w:t>i</w:t>
      </w:r>
      <w:r>
        <w:rPr>
          <w:rFonts w:ascii="Arial" w:hAnsi="Arial" w:cs="Arial" w:eastAsia="Arial"/>
          <w:sz w:val="16"/>
          <w:szCs w:val="16"/>
          <w:spacing w:val="-2"/>
          <w:w w:val="109"/>
        </w:rPr>
        <w:t>on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J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1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-13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jc w:val="left"/>
        <w:spacing w:after="0"/>
        <w:sectPr>
          <w:type w:val="continuous"/>
          <w:pgSz w:w="12240" w:h="15840"/>
          <w:pgMar w:top="1300" w:bottom="280" w:left="260" w:right="280"/>
          <w:cols w:num="2" w:equalWidth="0">
            <w:col w:w="7718" w:space="516"/>
            <w:col w:w="3466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6" w:after="0" w:line="203" w:lineRule="exact"/>
        <w:ind w:left="4436" w:right="455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on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-2"/>
          <w:w w:val="99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-2"/>
          <w:w w:val="99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g</w:t>
      </w:r>
      <w:r>
        <w:rPr>
          <w:rFonts w:ascii="Arial" w:hAnsi="Arial" w:cs="Arial" w:eastAsia="Arial"/>
          <w:sz w:val="18"/>
          <w:szCs w:val="18"/>
          <w:spacing w:val="-2"/>
          <w:w w:val="99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99"/>
          <w:position w:val="-1"/>
        </w:rPr>
        <w:t>ng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03" w:right="-20"/>
        <w:jc w:val="left"/>
        <w:tabs>
          <w:tab w:pos="7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7"/>
        </w:rPr>
        <w:t>Int</w:t>
      </w:r>
      <w:r>
        <w:rPr>
          <w:rFonts w:ascii="Arial" w:hAnsi="Arial" w:cs="Arial" w:eastAsia="Arial"/>
          <w:sz w:val="18"/>
          <w:szCs w:val="18"/>
          <w:spacing w:val="1"/>
          <w:w w:val="107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7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io</w:t>
      </w:r>
      <w:r>
        <w:rPr>
          <w:rFonts w:ascii="Arial" w:hAnsi="Arial" w:cs="Arial" w:eastAsia="Arial"/>
          <w:sz w:val="18"/>
          <w:szCs w:val="18"/>
          <w:spacing w:val="-2"/>
          <w:w w:val="107"/>
        </w:rPr>
        <w:t>n</w:t>
      </w:r>
      <w:r>
        <w:rPr>
          <w:rFonts w:ascii="Arial" w:hAnsi="Arial" w:cs="Arial" w:eastAsia="Arial"/>
          <w:sz w:val="18"/>
          <w:szCs w:val="18"/>
          <w:spacing w:val="1"/>
          <w:w w:val="107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l</w:t>
      </w:r>
      <w:r>
        <w:rPr>
          <w:rFonts w:ascii="Arial" w:hAnsi="Arial" w:cs="Arial" w:eastAsia="Arial"/>
          <w:sz w:val="18"/>
          <w:szCs w:val="18"/>
          <w:spacing w:val="7"/>
          <w:w w:val="10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D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ir</w:t>
      </w:r>
      <w:r>
        <w:rPr>
          <w:rFonts w:ascii="Arial" w:hAnsi="Arial" w:cs="Arial" w:eastAsia="Arial"/>
          <w:sz w:val="18"/>
          <w:szCs w:val="18"/>
          <w:spacing w:val="1"/>
          <w:w w:val="107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7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7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o</w:t>
      </w:r>
      <w:r>
        <w:rPr>
          <w:rFonts w:ascii="Arial" w:hAnsi="Arial" w:cs="Arial" w:eastAsia="Arial"/>
          <w:sz w:val="18"/>
          <w:szCs w:val="18"/>
          <w:spacing w:val="2"/>
          <w:w w:val="107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y</w:t>
      </w:r>
      <w:r>
        <w:rPr>
          <w:rFonts w:ascii="Arial" w:hAnsi="Arial" w:cs="Arial" w:eastAsia="Arial"/>
          <w:sz w:val="18"/>
          <w:szCs w:val="18"/>
          <w:spacing w:val="3"/>
          <w:w w:val="10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of</w:t>
      </w:r>
      <w:r>
        <w:rPr>
          <w:rFonts w:ascii="Arial" w:hAnsi="Arial" w:cs="Arial" w:eastAsia="Arial"/>
          <w:sz w:val="18"/>
          <w:szCs w:val="18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9"/>
        </w:rPr>
        <w:t>B</w:t>
      </w:r>
      <w:r>
        <w:rPr>
          <w:rFonts w:ascii="Arial" w:hAnsi="Arial" w:cs="Arial" w:eastAsia="Arial"/>
          <w:sz w:val="18"/>
          <w:szCs w:val="18"/>
          <w:spacing w:val="3"/>
          <w:w w:val="109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9"/>
        </w:rPr>
        <w:t>nding</w:t>
      </w:r>
      <w:r>
        <w:rPr>
          <w:rFonts w:ascii="Arial" w:hAnsi="Arial" w:cs="Arial" w:eastAsia="Arial"/>
          <w:sz w:val="18"/>
          <w:szCs w:val="18"/>
          <w:spacing w:val="-2"/>
          <w:w w:val="10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q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or</w:t>
      </w:r>
      <w:r>
        <w:rPr>
          <w:rFonts w:ascii="Arial" w:hAnsi="Arial" w:cs="Arial" w:eastAsia="Arial"/>
          <w:sz w:val="18"/>
          <w:szCs w:val="18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2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.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5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8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8"/>
        </w:rPr>
        <w:t>ssem</w:t>
      </w:r>
      <w:r>
        <w:rPr>
          <w:rFonts w:ascii="Arial" w:hAnsi="Arial" w:cs="Arial" w:eastAsia="Arial"/>
          <w:sz w:val="18"/>
          <w:szCs w:val="18"/>
          <w:spacing w:val="0"/>
          <w:w w:val="108"/>
        </w:rPr>
        <w:t>b</w:t>
      </w:r>
      <w:r>
        <w:rPr>
          <w:rFonts w:ascii="Arial" w:hAnsi="Arial" w:cs="Arial" w:eastAsia="Arial"/>
          <w:sz w:val="18"/>
          <w:szCs w:val="18"/>
          <w:spacing w:val="3"/>
          <w:w w:val="108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8"/>
        </w:rPr>
        <w:t>y</w:t>
      </w:r>
      <w:r>
        <w:rPr>
          <w:rFonts w:ascii="Arial" w:hAnsi="Arial" w:cs="Arial" w:eastAsia="Arial"/>
          <w:sz w:val="18"/>
          <w:szCs w:val="18"/>
          <w:spacing w:val="-52"/>
          <w:w w:val="108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26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ug</w:t>
      </w:r>
      <w:r>
        <w:rPr>
          <w:rFonts w:ascii="Arial" w:hAnsi="Arial" w:cs="Arial" w:eastAsia="Arial"/>
          <w:sz w:val="18"/>
          <w:szCs w:val="18"/>
          <w:spacing w:val="2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8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43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26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ug</w:t>
      </w:r>
      <w:r>
        <w:rPr>
          <w:rFonts w:ascii="Arial" w:hAnsi="Arial" w:cs="Arial" w:eastAsia="Arial"/>
          <w:sz w:val="18"/>
          <w:szCs w:val="18"/>
          <w:spacing w:val="2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13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3" w:after="0" w:line="203" w:lineRule="exact"/>
        <w:ind w:left="20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8"/>
          <w:szCs w:val="18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x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ile</w:t>
      </w:r>
      <w:r>
        <w:rPr>
          <w:rFonts w:ascii="Arial" w:hAnsi="Arial" w:cs="Arial" w:eastAsia="Arial"/>
          <w:sz w:val="18"/>
          <w:szCs w:val="18"/>
          <w:spacing w:val="4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18"/>
          <w:szCs w:val="18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5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5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1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1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7"/>
          <w:position w:val="-1"/>
        </w:rPr>
        <w:t>ec</w:t>
      </w:r>
      <w:r>
        <w:rPr>
          <w:rFonts w:ascii="Arial" w:hAnsi="Arial" w:cs="Arial" w:eastAsia="Arial"/>
          <w:sz w:val="18"/>
          <w:szCs w:val="18"/>
          <w:spacing w:val="0"/>
          <w:w w:val="107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24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-2"/>
          <w:w w:val="110"/>
          <w:position w:val="-1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99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20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1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v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ber</w:t>
      </w:r>
      <w:r>
        <w:rPr>
          <w:rFonts w:ascii="Arial" w:hAnsi="Arial" w:cs="Arial" w:eastAsia="Arial"/>
          <w:sz w:val="22"/>
          <w:szCs w:val="22"/>
          <w:spacing w:val="60"/>
          <w:w w:val="100"/>
        </w:rPr>
        <w:t> </w:t>
      </w:r>
      <w:r>
        <w:rPr>
          <w:rFonts w:ascii="Wingdings" w:hAnsi="Wingdings" w:cs="Wingdings" w:eastAsia="Wingdings"/>
          <w:sz w:val="12"/>
          <w:szCs w:val="12"/>
          <w:spacing w:val="0"/>
          <w:w w:val="99"/>
        </w:rPr>
        <w:t></w:t>
      </w:r>
      <w:r>
        <w:rPr>
          <w:rFonts w:ascii="Wingdings" w:hAnsi="Wingdings" w:cs="Wingdings" w:eastAsia="Wingdings"/>
          <w:sz w:val="12"/>
          <w:szCs w:val="12"/>
          <w:spacing w:val="-5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3"/>
        </w:rPr>
        <w:t>ec</w:t>
      </w:r>
      <w:r>
        <w:rPr>
          <w:rFonts w:ascii="Arial" w:hAnsi="Arial" w:cs="Arial" w:eastAsia="Arial"/>
          <w:sz w:val="22"/>
          <w:szCs w:val="22"/>
          <w:spacing w:val="-3"/>
          <w:w w:val="103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6"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7"/>
        </w:rPr>
        <w:t>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25" w:lineRule="exact"/>
        <w:ind w:left="20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.907499pt;margin-top:16.499685pt;width:581.235pt;height:146.6085pt;mso-position-horizontal-relative:page;mso-position-vertical-relative:paragraph;z-index:-2014" coordorigin="338,330" coordsize="11625,2932">
            <v:group style="position:absolute;left:382;top:403;width:11544;height:2" coordorigin="382,403" coordsize="11544,2">
              <v:shape style="position:absolute;left:382;top:403;width:11544;height:2" coordorigin="382,403" coordsize="11544,0" path="m382,403l11926,403e" filled="f" stroked="t" strokeweight="3.685pt" strokecolor="#E5B8B7">
                <v:path arrowok="t"/>
              </v:shape>
            </v:group>
            <v:group style="position:absolute;left:385;top:439;width:131;height:206" coordorigin="385,439" coordsize="131,206">
              <v:shape style="position:absolute;left:385;top:439;width:131;height:206" coordorigin="385,439" coordsize="131,206" path="m385,644l516,644,516,439,385,439,385,644e" filled="t" fillcolor="#E5B8B7" stroked="f">
                <v:path arrowok="t"/>
                <v:fill/>
              </v:shape>
            </v:group>
            <v:group style="position:absolute;left:4443;top:439;width:134;height:206" coordorigin="4443,439" coordsize="134,206">
              <v:shape style="position:absolute;left:4443;top:439;width:134;height:206" coordorigin="4443,439" coordsize="134,206" path="m4443,644l4577,644,4577,439,4443,439,4443,644e" filled="t" fillcolor="#E5B8B7" stroked="f">
                <v:path arrowok="t"/>
                <v:fill/>
              </v:shape>
            </v:group>
            <v:group style="position:absolute;left:385;top:644;width:4192;height:277" coordorigin="385,644" coordsize="4192,277">
              <v:shape style="position:absolute;left:385;top:644;width:4192;height:277" coordorigin="385,644" coordsize="4192,277" path="m385,921l4577,921,4577,644,385,644,385,921e" filled="t" fillcolor="#E5B8B7" stroked="f">
                <v:path arrowok="t"/>
                <v:fill/>
              </v:shape>
            </v:group>
            <v:group style="position:absolute;left:516;top:439;width:3927;height:206" coordorigin="516,439" coordsize="3927,206">
              <v:shape style="position:absolute;left:516;top:439;width:3927;height:206" coordorigin="516,439" coordsize="3927,206" path="m516,644l4443,644,4443,439,516,439,516,644e" filled="t" fillcolor="#E5B8B7" stroked="f">
                <v:path arrowok="t"/>
                <v:fill/>
              </v:shape>
            </v:group>
            <v:group style="position:absolute;left:4596;top:439;width:134;height:411" coordorigin="4596,439" coordsize="134,411">
              <v:shape style="position:absolute;left:4596;top:439;width:134;height:411" coordorigin="4596,439" coordsize="134,411" path="m4596,850l4730,850,4730,439,4596,439,4596,850e" filled="t" fillcolor="#E5B8B7" stroked="f">
                <v:path arrowok="t"/>
                <v:fill/>
              </v:shape>
            </v:group>
            <v:group style="position:absolute;left:8207;top:439;width:134;height:411" coordorigin="8207,439" coordsize="134,411">
              <v:shape style="position:absolute;left:8207;top:439;width:134;height:411" coordorigin="8207,439" coordsize="134,411" path="m8207,850l8341,850,8341,439,8207,439,8207,850e" filled="t" fillcolor="#E5B8B7" stroked="f">
                <v:path arrowok="t"/>
                <v:fill/>
              </v:shape>
            </v:group>
            <v:group style="position:absolute;left:375;top:885;width:7976;height:2" coordorigin="375,885" coordsize="7976,2">
              <v:shape style="position:absolute;left:375;top:885;width:7976;height:2" coordorigin="375,885" coordsize="7976,0" path="m375,885l8351,885e" filled="f" stroked="t" strokeweight="3.685pt" strokecolor="#E5B8B7">
                <v:path arrowok="t"/>
              </v:shape>
            </v:group>
            <v:group style="position:absolute;left:4730;top:439;width:3477;height:206" coordorigin="4730,439" coordsize="3477,206">
              <v:shape style="position:absolute;left:4730;top:439;width:3477;height:206" coordorigin="4730,439" coordsize="3477,206" path="m4730,644l8207,644,8207,439,4730,439,4730,644e" filled="t" fillcolor="#E5B8B7" stroked="f">
                <v:path arrowok="t"/>
                <v:fill/>
              </v:shape>
            </v:group>
            <v:group style="position:absolute;left:4730;top:644;width:3477;height:206" coordorigin="4730,644" coordsize="3477,206">
              <v:shape style="position:absolute;left:4730;top:644;width:3477;height:206" coordorigin="4730,644" coordsize="3477,206" path="m4730,850l8207,850,8207,644,4730,644,4730,850e" filled="t" fillcolor="#E5B8B7" stroked="f">
                <v:path arrowok="t"/>
                <v:fill/>
              </v:shape>
            </v:group>
            <v:group style="position:absolute;left:8360;top:439;width:134;height:1659" coordorigin="8360,439" coordsize="134,1659">
              <v:shape style="position:absolute;left:8360;top:439;width:134;height:1659" coordorigin="8360,439" coordsize="134,1659" path="m8360,2097l8494,2097,8494,439,8360,439,8360,2097e" filled="t" fillcolor="#E5B8B7" stroked="f">
                <v:path arrowok="t"/>
                <v:fill/>
              </v:shape>
            </v:group>
            <v:group style="position:absolute;left:11792;top:439;width:134;height:1659" coordorigin="11792,439" coordsize="134,1659">
              <v:shape style="position:absolute;left:11792;top:439;width:134;height:1659" coordorigin="11792,439" coordsize="134,1659" path="m11792,2097l11926,2097,11926,439,11792,439,11792,2097e" filled="t" fillcolor="#E5B8B7" stroked="f">
                <v:path arrowok="t"/>
                <v:fill/>
              </v:shape>
            </v:group>
            <v:group style="position:absolute;left:8494;top:439;width:3298;height:182" coordorigin="8494,439" coordsize="3298,182">
              <v:shape style="position:absolute;left:8494;top:439;width:3298;height:182" coordorigin="8494,439" coordsize="3298,182" path="m8494,620l11792,620,11792,439,8494,439,8494,620e" filled="t" fillcolor="#E5B8B7" stroked="f">
                <v:path arrowok="t"/>
                <v:fill/>
              </v:shape>
            </v:group>
            <v:group style="position:absolute;left:8494;top:620;width:3298;height:184" coordorigin="8494,620" coordsize="3298,184">
              <v:shape style="position:absolute;left:8494;top:620;width:3298;height:184" coordorigin="8494,620" coordsize="3298,184" path="m8494,804l11792,804,11792,620,8494,620,8494,804e" filled="t" fillcolor="#E5B8B7" stroked="f">
                <v:path arrowok="t"/>
                <v:fill/>
              </v:shape>
            </v:group>
            <v:group style="position:absolute;left:8494;top:804;width:3298;height:184" coordorigin="8494,804" coordsize="3298,184">
              <v:shape style="position:absolute;left:8494;top:804;width:3298;height:184" coordorigin="8494,804" coordsize="3298,184" path="m8494,988l11792,988,11792,804,8494,804,8494,988e" filled="t" fillcolor="#E5B8B7" stroked="f">
                <v:path arrowok="t"/>
                <v:fill/>
              </v:shape>
            </v:group>
            <v:group style="position:absolute;left:8494;top:988;width:3298;height:182" coordorigin="8494,988" coordsize="3298,182">
              <v:shape style="position:absolute;left:8494;top:988;width:3298;height:182" coordorigin="8494,988" coordsize="3298,182" path="m8494,1170l11792,1170,11792,988,8494,988,8494,1170e" filled="t" fillcolor="#E5B8B7" stroked="f">
                <v:path arrowok="t"/>
                <v:fill/>
              </v:shape>
            </v:group>
            <v:group style="position:absolute;left:8494;top:1170;width:3298;height:184" coordorigin="8494,1170" coordsize="3298,184">
              <v:shape style="position:absolute;left:8494;top:1170;width:3298;height:184" coordorigin="8494,1170" coordsize="3298,184" path="m8494,1354l11792,1354,11792,1170,8494,1170,8494,1354e" filled="t" fillcolor="#E5B8B7" stroked="f">
                <v:path arrowok="t"/>
                <v:fill/>
              </v:shape>
            </v:group>
            <v:group style="position:absolute;left:8494;top:1354;width:3298;height:184" coordorigin="8494,1354" coordsize="3298,184">
              <v:shape style="position:absolute;left:8494;top:1354;width:3298;height:184" coordorigin="8494,1354" coordsize="3298,184" path="m8494,1538l11792,1538,11792,1354,8494,1354,8494,1538e" filled="t" fillcolor="#E5B8B7" stroked="f">
                <v:path arrowok="t"/>
                <v:fill/>
              </v:shape>
            </v:group>
            <v:group style="position:absolute;left:8494;top:1538;width:3298;height:182" coordorigin="8494,1538" coordsize="3298,182">
              <v:shape style="position:absolute;left:8494;top:1538;width:3298;height:182" coordorigin="8494,1538" coordsize="3298,182" path="m8494,1720l11792,1720,11792,1538,8494,1538,8494,1720e" filled="t" fillcolor="#E5B8B7" stroked="f">
                <v:path arrowok="t"/>
                <v:fill/>
              </v:shape>
            </v:group>
            <v:group style="position:absolute;left:8494;top:1720;width:3298;height:194" coordorigin="8494,1720" coordsize="3298,194">
              <v:shape style="position:absolute;left:8494;top:1720;width:3298;height:194" coordorigin="8494,1720" coordsize="3298,194" path="m8494,1913l11792,1913,11792,1720,8494,1720,8494,1913e" filled="t" fillcolor="#E5B8B7" stroked="f">
                <v:path arrowok="t"/>
                <v:fill/>
              </v:shape>
            </v:group>
            <v:group style="position:absolute;left:8494;top:1913;width:3298;height:184" coordorigin="8494,1913" coordsize="3298,184">
              <v:shape style="position:absolute;left:8494;top:1913;width:3298;height:184" coordorigin="8494,1913" coordsize="3298,184" path="m8494,2097l11792,2097,11792,1913,8494,1913,8494,2097e" filled="t" fillcolor="#E5B8B7" stroked="f">
                <v:path arrowok="t"/>
                <v:fill/>
              </v:shape>
            </v:group>
            <v:group style="position:absolute;left:8341;top:367;width:19;height:72" coordorigin="8341,367" coordsize="19,72">
              <v:shape style="position:absolute;left:8341;top:367;width:19;height:72" coordorigin="8341,367" coordsize="19,72" path="m8341,403l8360,403e" filled="f" stroked="t" strokeweight="3.685pt" strokecolor="#FFFFFF">
                <v:path arrowok="t"/>
              </v:shape>
            </v:group>
            <v:group style="position:absolute;left:4586;top:357;width:2;height:2844" coordorigin="4586,357" coordsize="2,2844">
              <v:shape style="position:absolute;left:4586;top:357;width:2;height:2844" coordorigin="4586,357" coordsize="0,2844" path="m4586,357l4586,3201e" filled="f" stroked="t" strokeweight="1.055pt" strokecolor="#FFFFFF">
                <v:path arrowok="t"/>
              </v:shape>
            </v:group>
            <v:group style="position:absolute;left:385;top:942;width:7956;height:74" coordorigin="385,942" coordsize="7956,74">
              <v:shape style="position:absolute;left:385;top:942;width:7956;height:74" coordorigin="385,942" coordsize="7956,74" path="m385,1016l8341,1016,8341,942,385,942,385,1016xe" filled="t" fillcolor="#E5B8B7" stroked="f">
                <v:path arrowok="t"/>
                <v:fill/>
              </v:shape>
            </v:group>
            <v:group style="position:absolute;left:385;top:1015;width:131;height:206" coordorigin="385,1015" coordsize="131,206">
              <v:shape style="position:absolute;left:385;top:1015;width:131;height:206" coordorigin="385,1015" coordsize="131,206" path="m385,1220l516,1220,516,1015,385,1015,385,1220e" filled="t" fillcolor="#E5B8B7" stroked="f">
                <v:path arrowok="t"/>
                <v:fill/>
              </v:shape>
            </v:group>
            <v:group style="position:absolute;left:4443;top:1015;width:134;height:206" coordorigin="4443,1015" coordsize="134,206">
              <v:shape style="position:absolute;left:4443;top:1015;width:134;height:206" coordorigin="4443,1015" coordsize="134,206" path="m4443,1220l4577,1220,4577,1015,4443,1015,4443,1220e" filled="t" fillcolor="#E5B8B7" stroked="f">
                <v:path arrowok="t"/>
                <v:fill/>
              </v:shape>
            </v:group>
            <v:group style="position:absolute;left:385;top:1219;width:7956;height:88" coordorigin="385,1219" coordsize="7956,88">
              <v:shape style="position:absolute;left:385;top:1219;width:7956;height:88" coordorigin="385,1219" coordsize="7956,88" path="m385,1307l8341,1307,8341,1219,385,1219,385,1307xe" filled="t" fillcolor="#E5B8B7" stroked="f">
                <v:path arrowok="t"/>
                <v:fill/>
              </v:shape>
            </v:group>
            <v:group style="position:absolute;left:516;top:1015;width:3927;height:206" coordorigin="516,1015" coordsize="3927,206">
              <v:shape style="position:absolute;left:516;top:1015;width:3927;height:206" coordorigin="516,1015" coordsize="3927,206" path="m516,1220l4443,1220,4443,1015,516,1015,516,1220e" filled="t" fillcolor="#E5B8B7" stroked="f">
                <v:path arrowok="t"/>
                <v:fill/>
              </v:shape>
            </v:group>
            <v:group style="position:absolute;left:4596;top:1015;width:134;height:206" coordorigin="4596,1015" coordsize="134,206">
              <v:shape style="position:absolute;left:4596;top:1015;width:134;height:206" coordorigin="4596,1015" coordsize="134,206" path="m4596,1220l4730,1220,4730,1015,4596,1015,4596,1220e" filled="t" fillcolor="#E5B8B7" stroked="f">
                <v:path arrowok="t"/>
                <v:fill/>
              </v:shape>
            </v:group>
            <v:group style="position:absolute;left:8207;top:1015;width:134;height:206" coordorigin="8207,1015" coordsize="134,206">
              <v:shape style="position:absolute;left:8207;top:1015;width:134;height:206" coordorigin="8207,1015" coordsize="134,206" path="m8207,1220l8341,1220,8341,1015,8207,1015,8207,1220e" filled="t" fillcolor="#E5B8B7" stroked="f">
                <v:path arrowok="t"/>
                <v:fill/>
              </v:shape>
            </v:group>
            <v:group style="position:absolute;left:4730;top:1015;width:3477;height:206" coordorigin="4730,1015" coordsize="3477,206">
              <v:shape style="position:absolute;left:4730;top:1015;width:3477;height:206" coordorigin="4730,1015" coordsize="3477,206" path="m4730,1220l8207,1220,8207,1015,4730,1015,4730,1220e" filled="t" fillcolor="#E5B8B7" stroked="f">
                <v:path arrowok="t"/>
                <v:fill/>
              </v:shape>
            </v:group>
            <v:group style="position:absolute;left:382;top:939;width:7959;height:74" coordorigin="382,939" coordsize="7959,74">
              <v:shape style="position:absolute;left:382;top:939;width:7959;height:74" coordorigin="382,939" coordsize="7959,74" path="m382,1013l8341,1013,8341,939,382,939,382,1013xe" filled="t" fillcolor="#E5B8B7" stroked="f">
                <v:path arrowok="t"/>
                <v:fill/>
              </v:shape>
            </v:group>
            <v:group style="position:absolute;left:375;top:1233;width:7976;height:74" coordorigin="375,1233" coordsize="7976,74">
              <v:shape style="position:absolute;left:375;top:1233;width:7976;height:74" coordorigin="375,1233" coordsize="7976,74" path="m375,1307l8351,1307,8351,1233,375,1233,375,1307xe" filled="t" fillcolor="#E5B8B7" stroked="f">
                <v:path arrowok="t"/>
                <v:fill/>
              </v:shape>
            </v:group>
            <v:group style="position:absolute;left:385;top:1327;width:7956;height:74" coordorigin="385,1327" coordsize="7956,74">
              <v:shape style="position:absolute;left:385;top:1327;width:7956;height:74" coordorigin="385,1327" coordsize="7956,74" path="m385,1400l8341,1400,8341,1327,385,1327,385,1400xe" filled="t" fillcolor="#E5B8B7" stroked="f">
                <v:path arrowok="t"/>
                <v:fill/>
              </v:shape>
            </v:group>
            <v:group style="position:absolute;left:385;top:1399;width:131;height:206" coordorigin="385,1399" coordsize="131,206">
              <v:shape style="position:absolute;left:385;top:1399;width:131;height:206" coordorigin="385,1399" coordsize="131,206" path="m385,1605l516,1605,516,1399,385,1399,385,1605e" filled="t" fillcolor="#E5B8B7" stroked="f">
                <v:path arrowok="t"/>
                <v:fill/>
              </v:shape>
            </v:group>
            <v:group style="position:absolute;left:4443;top:1399;width:134;height:206" coordorigin="4443,1399" coordsize="134,206">
              <v:shape style="position:absolute;left:4443;top:1399;width:134;height:206" coordorigin="4443,1399" coordsize="134,206" path="m4443,1605l4577,1605,4577,1399,4443,1399,4443,1605e" filled="t" fillcolor="#E5B8B7" stroked="f">
                <v:path arrowok="t"/>
                <v:fill/>
              </v:shape>
            </v:group>
            <v:group style="position:absolute;left:385;top:1605;width:4192;height:151" coordorigin="385,1605" coordsize="4192,151">
              <v:shape style="position:absolute;left:385;top:1605;width:4192;height:151" coordorigin="385,1605" coordsize="4192,151" path="m385,1755l4577,1755,4577,1605,385,1605,385,1755e" filled="t" fillcolor="#E5B8B7" stroked="f">
                <v:path arrowok="t"/>
                <v:fill/>
              </v:shape>
            </v:group>
            <v:group style="position:absolute;left:516;top:1399;width:3927;height:206" coordorigin="516,1399" coordsize="3927,206">
              <v:shape style="position:absolute;left:516;top:1399;width:3927;height:206" coordorigin="516,1399" coordsize="3927,206" path="m516,1605l4443,1605,4443,1399,516,1399,516,1605e" filled="t" fillcolor="#E5B8B7" stroked="f">
                <v:path arrowok="t"/>
                <v:fill/>
              </v:shape>
            </v:group>
            <v:group style="position:absolute;left:4596;top:1399;width:134;height:206" coordorigin="4596,1399" coordsize="134,206">
              <v:shape style="position:absolute;left:4596;top:1399;width:134;height:206" coordorigin="4596,1399" coordsize="134,206" path="m4596,1605l4730,1605,4730,1399,4596,1399,4596,1605e" filled="t" fillcolor="#E5B8B7" stroked="f">
                <v:path arrowok="t"/>
                <v:fill/>
              </v:shape>
            </v:group>
            <v:group style="position:absolute;left:8207;top:1399;width:134;height:206" coordorigin="8207,1399" coordsize="134,206">
              <v:shape style="position:absolute;left:8207;top:1399;width:134;height:206" coordorigin="8207,1399" coordsize="134,206" path="m8207,1605l8341,1605,8341,1399,8207,1399,8207,1605e" filled="t" fillcolor="#E5B8B7" stroked="f">
                <v:path arrowok="t"/>
                <v:fill/>
              </v:shape>
            </v:group>
            <v:group style="position:absolute;left:4596;top:1605;width:3745;height:151" coordorigin="4596,1605" coordsize="3745,151">
              <v:shape style="position:absolute;left:4596;top:1605;width:3745;height:151" coordorigin="4596,1605" coordsize="3745,151" path="m4596,1755l8341,1755,8341,1605,4596,1605,4596,1755e" filled="t" fillcolor="#E5B8B7" stroked="f">
                <v:path arrowok="t"/>
                <v:fill/>
              </v:shape>
            </v:group>
            <v:group style="position:absolute;left:4730;top:1399;width:3477;height:206" coordorigin="4730,1399" coordsize="3477,206">
              <v:shape style="position:absolute;left:4730;top:1399;width:3477;height:206" coordorigin="4730,1399" coordsize="3477,206" path="m4730,1605l8207,1605,8207,1399,4730,1399,4730,1605e" filled="t" fillcolor="#E5B8B7" stroked="f">
                <v:path arrowok="t"/>
                <v:fill/>
              </v:shape>
            </v:group>
            <v:group style="position:absolute;left:382;top:1324;width:7959;height:74" coordorigin="382,1324" coordsize="7959,74">
              <v:shape style="position:absolute;left:382;top:1324;width:7959;height:74" coordorigin="382,1324" coordsize="7959,74" path="m382,1398l8341,1398,8341,1324,382,1324,382,1398xe" filled="t" fillcolor="#E5B8B7" stroked="f">
                <v:path arrowok="t"/>
                <v:fill/>
              </v:shape>
            </v:group>
            <v:group style="position:absolute;left:375;top:1720;width:7976;height:2" coordorigin="375,1720" coordsize="7976,2">
              <v:shape style="position:absolute;left:375;top:1720;width:7976;height:2" coordorigin="375,1720" coordsize="7976,0" path="m375,1720l8351,1720e" filled="f" stroked="t" strokeweight="3.685pt" strokecolor="#E5B8B7">
                <v:path arrowok="t"/>
              </v:shape>
            </v:group>
            <v:group style="position:absolute;left:385;top:1775;width:4192;height:394" coordorigin="385,1775" coordsize="4192,394">
              <v:shape style="position:absolute;left:385;top:1775;width:4192;height:394" coordorigin="385,1775" coordsize="4192,394" path="m385,2169l4577,2169,4577,1775,385,1775,385,2169e" filled="t" fillcolor="#E5B8B7" stroked="f">
                <v:path arrowok="t"/>
                <v:fill/>
              </v:shape>
            </v:group>
            <v:group style="position:absolute;left:516;top:1846;width:3927;height:208" coordorigin="516,1846" coordsize="3927,208">
              <v:shape style="position:absolute;left:516;top:1846;width:3927;height:208" coordorigin="516,1846" coordsize="3927,208" path="m516,2054l4443,2054,4443,1846,516,1846,516,2054e" filled="t" fillcolor="#E5B8B7" stroked="f">
                <v:path arrowok="t"/>
                <v:fill/>
              </v:shape>
            </v:group>
            <v:group style="position:absolute;left:382;top:1810;width:7959;height:2" coordorigin="382,1810" coordsize="7959,2">
              <v:shape style="position:absolute;left:382;top:1810;width:7959;height:2" coordorigin="382,1810" coordsize="7959,0" path="m382,1810l8341,1810e" filled="f" stroked="t" strokeweight="3.685pt" strokecolor="#E5B8B7">
                <v:path arrowok="t"/>
              </v:shape>
            </v:group>
            <v:group style="position:absolute;left:4596;top:1846;width:134;height:208" coordorigin="4596,1846" coordsize="134,208">
              <v:shape style="position:absolute;left:4596;top:1846;width:134;height:208" coordorigin="4596,1846" coordsize="134,208" path="m4596,2054l4730,2054,4730,1846,4596,1846,4596,2054e" filled="t" fillcolor="#E5B8B7" stroked="f">
                <v:path arrowok="t"/>
                <v:fill/>
              </v:shape>
            </v:group>
            <v:group style="position:absolute;left:8207;top:1846;width:134;height:208" coordorigin="8207,1846" coordsize="134,208">
              <v:shape style="position:absolute;left:8207;top:1846;width:134;height:208" coordorigin="8207,1846" coordsize="134,208" path="m8207,2054l8341,2054,8341,1846,8207,1846,8207,2054e" filled="t" fillcolor="#E5B8B7" stroked="f">
                <v:path arrowok="t"/>
                <v:fill/>
              </v:shape>
            </v:group>
            <v:group style="position:absolute;left:4596;top:2054;width:3745;height:115" coordorigin="4596,2054" coordsize="3745,115">
              <v:shape style="position:absolute;left:4596;top:2054;width:3745;height:115" coordorigin="4596,2054" coordsize="3745,115" path="m4596,2169l8341,2169,8341,2054,4596,2054,4596,2169e" filled="t" fillcolor="#E5B8B7" stroked="f">
                <v:path arrowok="t"/>
                <v:fill/>
              </v:shape>
            </v:group>
            <v:group style="position:absolute;left:4730;top:1846;width:3477;height:208" coordorigin="4730,1846" coordsize="3477,208">
              <v:shape style="position:absolute;left:4730;top:1846;width:3477;height:208" coordorigin="4730,1846" coordsize="3477,208" path="m4730,2054l8207,2054,8207,1846,4730,1846,4730,2054e" filled="t" fillcolor="#E5B8B7" stroked="f">
                <v:path arrowok="t"/>
                <v:fill/>
              </v:shape>
            </v:group>
            <v:group style="position:absolute;left:375;top:2133;width:11551;height:2" coordorigin="375,2133" coordsize="11551,2">
              <v:shape style="position:absolute;left:375;top:2133;width:11551;height:2" coordorigin="375,2133" coordsize="11551,0" path="m375,2133l11926,2133e" filled="f" stroked="t" strokeweight="3.685pt" strokecolor="#E5B8B7">
                <v:path arrowok="t"/>
              </v:shape>
            </v:group>
            <v:group style="position:absolute;left:8350;top:1846;width:2;height:1355" coordorigin="8350,1846" coordsize="2,1355">
              <v:shape style="position:absolute;left:8350;top:1846;width:2;height:1355" coordorigin="8350,1846" coordsize="0,1355" path="m8350,1846l8350,3201e" filled="f" stroked="t" strokeweight="1.055pt" strokecolor="#FFFFFF">
                <v:path arrowok="t"/>
              </v:shape>
            </v:group>
            <v:group style="position:absolute;left:385;top:2150;width:4192;height:373" coordorigin="385,2150" coordsize="4192,373">
              <v:shape style="position:absolute;left:385;top:2150;width:4192;height:373" coordorigin="385,2150" coordsize="4192,373" path="m385,2523l4577,2523,4577,2150,385,2150,385,2523e" filled="t" fillcolor="#E5B8B7" stroked="f">
                <v:path arrowok="t"/>
                <v:fill/>
              </v:shape>
            </v:group>
            <v:group style="position:absolute;left:516;top:2222;width:3927;height:206" coordorigin="516,2222" coordsize="3927,206">
              <v:shape style="position:absolute;left:516;top:2222;width:3927;height:206" coordorigin="516,2222" coordsize="3927,206" path="m516,2427l4443,2427,4443,2222,516,2222,516,2427e" filled="t" fillcolor="#E5B8B7" stroked="f">
                <v:path arrowok="t"/>
                <v:fill/>
              </v:shape>
            </v:group>
            <v:group style="position:absolute;left:382;top:2146;width:7959;height:76" coordorigin="382,2146" coordsize="7959,76">
              <v:shape style="position:absolute;left:382;top:2146;width:7959;height:76" coordorigin="382,2146" coordsize="7959,76" path="m382,2223l8341,2223,8341,2146,382,2146,382,2223xe" filled="t" fillcolor="#E5B8B7" stroked="f">
                <v:path arrowok="t"/>
                <v:fill/>
              </v:shape>
            </v:group>
            <v:group style="position:absolute;left:4596;top:2222;width:134;height:206" coordorigin="4596,2222" coordsize="134,206">
              <v:shape style="position:absolute;left:4596;top:2222;width:134;height:206" coordorigin="4596,2222" coordsize="134,206" path="m4596,2427l4730,2427,4730,2222,4596,2222,4596,2427e" filled="t" fillcolor="#E5B8B7" stroked="f">
                <v:path arrowok="t"/>
                <v:fill/>
              </v:shape>
            </v:group>
            <v:group style="position:absolute;left:8207;top:2222;width:134;height:206" coordorigin="8207,2222" coordsize="134,206">
              <v:shape style="position:absolute;left:8207;top:2222;width:134;height:206" coordorigin="8207,2222" coordsize="134,206" path="m8207,2427l8341,2427,8341,2222,8207,2222,8207,2427e" filled="t" fillcolor="#E5B8B7" stroked="f">
                <v:path arrowok="t"/>
                <v:fill/>
              </v:shape>
            </v:group>
            <v:group style="position:absolute;left:4596;top:2427;width:3745;height:96" coordorigin="4596,2427" coordsize="3745,96">
              <v:shape style="position:absolute;left:4596;top:2427;width:3745;height:96" coordorigin="4596,2427" coordsize="3745,96" path="m4596,2523l8341,2523,8341,2427,4596,2427,4596,2523e" filled="t" fillcolor="#E5B8B7" stroked="f">
                <v:path arrowok="t"/>
                <v:fill/>
              </v:shape>
            </v:group>
            <v:group style="position:absolute;left:4730;top:2222;width:3477;height:206" coordorigin="4730,2222" coordsize="3477,206">
              <v:shape style="position:absolute;left:4730;top:2222;width:3477;height:206" coordorigin="4730,2222" coordsize="3477,206" path="m4730,2427l8207,2427,8207,2222,4730,2222,4730,2427e" filled="t" fillcolor="#E5B8B7" stroked="f">
                <v:path arrowok="t"/>
                <v:fill/>
              </v:shape>
            </v:group>
            <v:group style="position:absolute;left:8360;top:2222;width:3566;height:115" coordorigin="8360,2222" coordsize="3566,115">
              <v:shape style="position:absolute;left:8360;top:2222;width:3566;height:115" coordorigin="8360,2222" coordsize="3566,115" path="m8360,2336l11926,2336,11926,2222,8360,2222,8360,2336xe" filled="t" fillcolor="#E5B8B7" stroked="f">
                <v:path arrowok="t"/>
                <v:fill/>
              </v:shape>
            </v:group>
            <v:group style="position:absolute;left:8360;top:2336;width:3566;height:115" coordorigin="8360,2336" coordsize="3566,115">
              <v:shape style="position:absolute;left:8360;top:2336;width:3566;height:115" coordorigin="8360,2336" coordsize="3566,115" path="m8360,2451l11926,2451,11926,2336,8360,2336,8360,2451e" filled="t" fillcolor="#E5B8B7" stroked="f">
                <v:path arrowok="t"/>
                <v:fill/>
              </v:shape>
            </v:group>
            <v:group style="position:absolute;left:382;top:2127;width:7959;height:21" coordorigin="382,2127" coordsize="7959,21">
              <v:shape style="position:absolute;left:382;top:2127;width:7959;height:21" coordorigin="382,2127" coordsize="7959,21" path="m382,2148l8341,2148,8341,2127,382,2127,382,2148xe" filled="t" fillcolor="#FFFFFF" stroked="f">
                <v:path arrowok="t"/>
                <v:fill/>
              </v:shape>
            </v:group>
            <v:group style="position:absolute;left:8360;top:2127;width:3566;height:62" coordorigin="8360,2127" coordsize="3566,62">
              <v:shape style="position:absolute;left:8360;top:2127;width:3566;height:62" coordorigin="8360,2127" coordsize="3566,62" path="m8360,2189l11926,2189,11926,2127,8360,2127,8360,2189xe" filled="t" fillcolor="#FFFFFF" stroked="f">
                <v:path arrowok="t"/>
                <v:fill/>
              </v:shape>
            </v:group>
            <v:group style="position:absolute;left:8360;top:2187;width:3566;height:33" coordorigin="8360,2187" coordsize="3566,33">
              <v:shape style="position:absolute;left:8360;top:2187;width:3566;height:33" coordorigin="8360,2187" coordsize="3566,33" path="m8360,2220l11926,2220,11926,2187,8360,2187,8360,2220xe" filled="t" fillcolor="#E5B8B7" stroked="f">
                <v:path arrowok="t"/>
                <v:fill/>
              </v:shape>
            </v:group>
            <v:group style="position:absolute;left:375;top:2489;width:11551;height:2" coordorigin="375,2489" coordsize="11551,2">
              <v:shape style="position:absolute;left:375;top:2489;width:11551;height:2" coordorigin="375,2489" coordsize="11551,0" path="m375,2489l11926,2489e" filled="f" stroked="t" strokeweight="3.685pt" strokecolor="#E5B8B7">
                <v:path arrowok="t"/>
              </v:shape>
            </v:group>
            <v:group style="position:absolute;left:385;top:2504;width:4192;height:385" coordorigin="385,2504" coordsize="4192,385">
              <v:shape style="position:absolute;left:385;top:2504;width:4192;height:385" coordorigin="385,2504" coordsize="4192,385" path="m385,2888l4577,2888,4577,2504,385,2504,385,2888e" filled="t" fillcolor="#E5B8B7" stroked="f">
                <v:path arrowok="t"/>
                <v:fill/>
              </v:shape>
            </v:group>
            <v:group style="position:absolute;left:516;top:2575;width:3927;height:206" coordorigin="516,2575" coordsize="3927,206">
              <v:shape style="position:absolute;left:516;top:2575;width:3927;height:206" coordorigin="516,2575" coordsize="3927,206" path="m516,2781l4443,2781,4443,2575,516,2575,516,2781e" filled="t" fillcolor="#E5B8B7" stroked="f">
                <v:path arrowok="t"/>
                <v:fill/>
              </v:shape>
            </v:group>
            <v:group style="position:absolute;left:382;top:2503;width:7959;height:74" coordorigin="382,2503" coordsize="7959,74">
              <v:shape style="position:absolute;left:382;top:2503;width:7959;height:74" coordorigin="382,2503" coordsize="7959,74" path="m382,2576l8341,2576,8341,2503,382,2503,382,2576xe" filled="t" fillcolor="#E5B8B7" stroked="f">
                <v:path arrowok="t"/>
                <v:fill/>
              </v:shape>
            </v:group>
            <v:group style="position:absolute;left:4596;top:2575;width:134;height:206" coordorigin="4596,2575" coordsize="134,206">
              <v:shape style="position:absolute;left:4596;top:2575;width:134;height:206" coordorigin="4596,2575" coordsize="134,206" path="m4596,2781l4730,2781,4730,2575,4596,2575,4596,2781e" filled="t" fillcolor="#E5B8B7" stroked="f">
                <v:path arrowok="t"/>
                <v:fill/>
              </v:shape>
            </v:group>
            <v:group style="position:absolute;left:8207;top:2575;width:134;height:206" coordorigin="8207,2575" coordsize="134,206">
              <v:shape style="position:absolute;left:8207;top:2575;width:134;height:206" coordorigin="8207,2575" coordsize="134,206" path="m8207,2781l8341,2781,8341,2575,8207,2575,8207,2781e" filled="t" fillcolor="#E5B8B7" stroked="f">
                <v:path arrowok="t"/>
                <v:fill/>
              </v:shape>
            </v:group>
            <v:group style="position:absolute;left:4596;top:2781;width:3745;height:108" coordorigin="4596,2781" coordsize="3745,108">
              <v:shape style="position:absolute;left:4596;top:2781;width:3745;height:108" coordorigin="4596,2781" coordsize="3745,108" path="m4596,2888l8341,2888,8341,2781,4596,2781,4596,2888e" filled="t" fillcolor="#E5B8B7" stroked="f">
                <v:path arrowok="t"/>
                <v:fill/>
              </v:shape>
            </v:group>
            <v:group style="position:absolute;left:4730;top:2575;width:3477;height:206" coordorigin="4730,2575" coordsize="3477,206">
              <v:shape style="position:absolute;left:4730;top:2575;width:3477;height:206" coordorigin="4730,2575" coordsize="3477,206" path="m4730,2781l8207,2781,8207,2575,4730,2575,4730,2781e" filled="t" fillcolor="#E5B8B7" stroked="f">
                <v:path arrowok="t"/>
                <v:fill/>
              </v:shape>
            </v:group>
            <v:group style="position:absolute;left:8360;top:2575;width:3566;height:119" coordorigin="8360,2575" coordsize="3566,119">
              <v:shape style="position:absolute;left:8360;top:2575;width:3566;height:119" coordorigin="8360,2575" coordsize="3566,119" path="m8360,2695l11926,2695,11926,2575,8360,2575,8360,2695xe" filled="t" fillcolor="#E5B8B7" stroked="f">
                <v:path arrowok="t"/>
                <v:fill/>
              </v:shape>
            </v:group>
            <v:group style="position:absolute;left:8360;top:2695;width:3566;height:122" coordorigin="8360,2695" coordsize="3566,122">
              <v:shape style="position:absolute;left:8360;top:2695;width:3566;height:122" coordorigin="8360,2695" coordsize="3566,122" path="m8360,2817l11926,2817,11926,2695,8360,2695,8360,2817e" filled="t" fillcolor="#E5B8B7" stroked="f">
                <v:path arrowok="t"/>
                <v:fill/>
              </v:shape>
            </v:group>
            <v:group style="position:absolute;left:382;top:2483;width:7959;height:21" coordorigin="382,2483" coordsize="7959,21">
              <v:shape style="position:absolute;left:382;top:2483;width:7959;height:21" coordorigin="382,2483" coordsize="7959,21" path="m382,2505l8341,2505,8341,2483,382,2483,382,2505xe" filled="t" fillcolor="#FFFFFF" stroked="f">
                <v:path arrowok="t"/>
                <v:fill/>
              </v:shape>
            </v:group>
            <v:group style="position:absolute;left:8360;top:2483;width:3566;height:62" coordorigin="8360,2483" coordsize="3566,62">
              <v:shape style="position:absolute;left:8360;top:2483;width:3566;height:62" coordorigin="8360,2483" coordsize="3566,62" path="m8360,2545l11926,2545,11926,2483,8360,2483,8360,2545xe" filled="t" fillcolor="#FFFFFF" stroked="f">
                <v:path arrowok="t"/>
                <v:fill/>
              </v:shape>
            </v:group>
            <v:group style="position:absolute;left:8360;top:2543;width:3566;height:33" coordorigin="8360,2543" coordsize="3566,33">
              <v:shape style="position:absolute;left:8360;top:2543;width:3566;height:33" coordorigin="8360,2543" coordsize="3566,33" path="m8360,2576l11926,2576,11926,2543,8360,2543,8360,2576xe" filled="t" fillcolor="#E5B8B7" stroked="f">
                <v:path arrowok="t"/>
                <v:fill/>
              </v:shape>
            </v:group>
            <v:group style="position:absolute;left:375;top:2852;width:11551;height:2" coordorigin="375,2852" coordsize="11551,2">
              <v:shape style="position:absolute;left:375;top:2852;width:11551;height:2" coordorigin="375,2852" coordsize="11551,0" path="m375,2852l11926,2852e" filled="f" stroked="t" strokeweight="3.685pt" strokecolor="#E5B8B7">
                <v:path arrowok="t"/>
              </v:shape>
            </v:group>
            <v:group style="position:absolute;left:385;top:2867;width:4192;height:375" coordorigin="385,2867" coordsize="4192,375">
              <v:shape style="position:absolute;left:385;top:2867;width:4192;height:375" coordorigin="385,2867" coordsize="4192,375" path="m385,3242l4577,3242,4577,2867,385,2867,385,3242e" filled="t" fillcolor="#E5B8B7" stroked="f">
                <v:path arrowok="t"/>
                <v:fill/>
              </v:shape>
            </v:group>
            <v:group style="position:absolute;left:516;top:2939;width:3927;height:206" coordorigin="516,2939" coordsize="3927,206">
              <v:shape style="position:absolute;left:516;top:2939;width:3927;height:206" coordorigin="516,2939" coordsize="3927,206" path="m516,3144l4443,3144,4443,2939,516,2939,516,3144e" filled="t" fillcolor="#E5B8B7" stroked="f">
                <v:path arrowok="t"/>
                <v:fill/>
              </v:shape>
            </v:group>
            <v:group style="position:absolute;left:382;top:2866;width:7959;height:74" coordorigin="382,2866" coordsize="7959,74">
              <v:shape style="position:absolute;left:382;top:2866;width:7959;height:74" coordorigin="382,2866" coordsize="7959,74" path="m382,2940l8341,2940,8341,2866,382,2866,382,2940xe" filled="t" fillcolor="#E5B8B7" stroked="f">
                <v:path arrowok="t"/>
                <v:fill/>
              </v:shape>
            </v:group>
            <v:group style="position:absolute;left:4596;top:2939;width:134;height:206" coordorigin="4596,2939" coordsize="134,206">
              <v:shape style="position:absolute;left:4596;top:2939;width:134;height:206" coordorigin="4596,2939" coordsize="134,206" path="m4596,3144l4730,3144,4730,2939,4596,2939,4596,3144e" filled="t" fillcolor="#E5B8B7" stroked="f">
                <v:path arrowok="t"/>
                <v:fill/>
              </v:shape>
            </v:group>
            <v:group style="position:absolute;left:8207;top:2939;width:134;height:206" coordorigin="8207,2939" coordsize="134,206">
              <v:shape style="position:absolute;left:8207;top:2939;width:134;height:206" coordorigin="8207,2939" coordsize="134,206" path="m8207,3144l8341,3144,8341,2939,8207,2939,8207,3144e" filled="t" fillcolor="#E5B8B7" stroked="f">
                <v:path arrowok="t"/>
                <v:fill/>
              </v:shape>
            </v:group>
            <v:group style="position:absolute;left:4596;top:3144;width:3745;height:98" coordorigin="4596,3144" coordsize="3745,98">
              <v:shape style="position:absolute;left:4596;top:3144;width:3745;height:98" coordorigin="4596,3144" coordsize="3745,98" path="m4596,3242l8341,3242,8341,3144,4596,3144,4596,3242e" filled="t" fillcolor="#E5B8B7" stroked="f">
                <v:path arrowok="t"/>
                <v:fill/>
              </v:shape>
            </v:group>
            <v:group style="position:absolute;left:4730;top:2939;width:3477;height:206" coordorigin="4730,2939" coordsize="3477,206">
              <v:shape style="position:absolute;left:4730;top:2939;width:3477;height:206" coordorigin="4730,2939" coordsize="3477,206" path="m4730,3144l8207,3144,8207,2939,4730,2939,4730,3144e" filled="t" fillcolor="#E5B8B7" stroked="f">
                <v:path arrowok="t"/>
                <v:fill/>
              </v:shape>
            </v:group>
            <v:group style="position:absolute;left:8360;top:2939;width:3566;height:117" coordorigin="8360,2939" coordsize="3566,117">
              <v:shape style="position:absolute;left:8360;top:2939;width:3566;height:117" coordorigin="8360,2939" coordsize="3566,117" path="m8360,3056l11926,3056,11926,2939,8360,2939,8360,3056xe" filled="t" fillcolor="#E5B8B7" stroked="f">
                <v:path arrowok="t"/>
                <v:fill/>
              </v:shape>
            </v:group>
            <v:group style="position:absolute;left:8360;top:3056;width:3566;height:115" coordorigin="8360,3056" coordsize="3566,115">
              <v:shape style="position:absolute;left:8360;top:3056;width:3566;height:115" coordorigin="8360,3056" coordsize="3566,115" path="m8360,3170l11926,3170,11926,3056,8360,3056,8360,3170e" filled="t" fillcolor="#E5B8B7" stroked="f">
                <v:path arrowok="t"/>
                <v:fill/>
              </v:shape>
            </v:group>
            <v:group style="position:absolute;left:382;top:2847;width:7959;height:21" coordorigin="382,2847" coordsize="7959,21">
              <v:shape style="position:absolute;left:382;top:2847;width:7959;height:21" coordorigin="382,2847" coordsize="7959,21" path="m382,2868l8341,2868,8341,2847,382,2847,382,2868xe" filled="t" fillcolor="#FFFFFF" stroked="f">
                <v:path arrowok="t"/>
                <v:fill/>
              </v:shape>
            </v:group>
            <v:group style="position:absolute;left:8360;top:2847;width:3566;height:62" coordorigin="8360,2847" coordsize="3566,62">
              <v:shape style="position:absolute;left:8360;top:2847;width:3566;height:62" coordorigin="8360,2847" coordsize="3566,62" path="m8360,2908l11926,2908,11926,2847,8360,2847,8360,2908xe" filled="t" fillcolor="#FFFFFF" stroked="f">
                <v:path arrowok="t"/>
                <v:fill/>
              </v:shape>
            </v:group>
            <v:group style="position:absolute;left:8360;top:2906;width:3566;height:33" coordorigin="8360,2906" coordsize="3566,33">
              <v:shape style="position:absolute;left:8360;top:2906;width:3566;height:33" coordorigin="8360,2906" coordsize="3566,33" path="m8360,2940l11926,2940,11926,2906,8360,2906,8360,2940xe" filled="t" fillcolor="#E5B8B7" stroked="f">
                <v:path arrowok="t"/>
                <v:fill/>
              </v:shape>
            </v:group>
            <v:group style="position:absolute;left:375;top:3206;width:11551;height:2" coordorigin="375,3206" coordsize="11551,2">
              <v:shape style="position:absolute;left:375;top:3206;width:11551;height:2" coordorigin="375,3206" coordsize="11551,0" path="m375,3206l11926,3206e" filled="f" stroked="t" strokeweight="3.685pt" strokecolor="#E5B8B7">
                <v:path arrowok="t"/>
              </v:shape>
            </v:group>
            <v:group style="position:absolute;left:382;top:3211;width:7978;height:2" coordorigin="382,3211" coordsize="7978,2">
              <v:shape style="position:absolute;left:382;top:3211;width:7978;height:2" coordorigin="382,3211" coordsize="7978,0" path="m382,3211l8360,3211e" filled="f" stroked="t" strokeweight="1.056pt" strokecolor="#FFFFFF">
                <v:path arrowok="t"/>
              </v:shape>
            </v:group>
            <v:group style="position:absolute;left:8360;top:3231;width:3566;height:2" coordorigin="8360,3231" coordsize="3566,2">
              <v:shape style="position:absolute;left:8360;top:3231;width:3566;height:2" coordorigin="8360,3231" coordsize="3566,0" path="m8360,3231l11926,3231e" filled="f" stroked="t" strokeweight="3.088pt" strokecolor="#FFFFF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3D</w:t>
      </w:r>
      <w:r>
        <w:rPr>
          <w:rFonts w:ascii="Arial" w:hAnsi="Arial" w:cs="Arial" w:eastAsia="Arial"/>
          <w:sz w:val="20"/>
          <w:szCs w:val="20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-1"/>
          <w:w w:val="100"/>
          <w:position w:val="-1"/>
        </w:rPr>
        <w:t>SV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–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ac</w:t>
      </w:r>
      <w:r>
        <w:rPr>
          <w:rFonts w:ascii="Arial" w:hAnsi="Arial" w:cs="Arial" w:eastAsia="Arial"/>
          <w:sz w:val="20"/>
          <w:szCs w:val="20"/>
          <w:spacing w:val="2"/>
          <w:w w:val="100"/>
          <w:position w:val="-1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-1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est</w:t>
      </w:r>
      <w:r>
        <w:rPr>
          <w:rFonts w:ascii="Arial" w:hAnsi="Arial" w:cs="Arial" w:eastAsia="Arial"/>
          <w:sz w:val="20"/>
          <w:szCs w:val="2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-1"/>
        </w:rPr>
        <w:t>–</w:t>
      </w:r>
      <w:r>
        <w:rPr>
          <w:rFonts w:ascii="Arial" w:hAnsi="Arial" w:cs="Arial" w:eastAsia="Arial"/>
          <w:sz w:val="20"/>
          <w:szCs w:val="20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9"/>
          <w:position w:val="-1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9"/>
          <w:position w:val="-1"/>
        </w:rPr>
        <w:t>s</w:t>
      </w:r>
      <w:r>
        <w:rPr>
          <w:rFonts w:ascii="Arial" w:hAnsi="Arial" w:cs="Arial" w:eastAsia="Arial"/>
          <w:sz w:val="20"/>
          <w:szCs w:val="20"/>
          <w:spacing w:val="1"/>
          <w:w w:val="104"/>
          <w:position w:val="-1"/>
        </w:rPr>
        <w:t>p</w:t>
      </w:r>
      <w:r>
        <w:rPr>
          <w:rFonts w:ascii="Arial" w:hAnsi="Arial" w:cs="Arial" w:eastAsia="Arial"/>
          <w:sz w:val="20"/>
          <w:szCs w:val="20"/>
          <w:spacing w:val="2"/>
          <w:w w:val="104"/>
          <w:position w:val="-1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10"/>
          <w:position w:val="-1"/>
        </w:rPr>
        <w:t>c</w:t>
      </w:r>
      <w:r>
        <w:rPr>
          <w:rFonts w:ascii="Arial" w:hAnsi="Arial" w:cs="Arial" w:eastAsia="Arial"/>
          <w:sz w:val="20"/>
          <w:szCs w:val="20"/>
          <w:spacing w:val="1"/>
          <w:w w:val="119"/>
          <w:position w:val="-1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24"/>
          <w:position w:val="-1"/>
        </w:rPr>
        <w:t>i</w:t>
      </w:r>
      <w:r>
        <w:rPr>
          <w:rFonts w:ascii="Arial" w:hAnsi="Arial" w:cs="Arial" w:eastAsia="Arial"/>
          <w:sz w:val="20"/>
          <w:szCs w:val="20"/>
          <w:spacing w:val="1"/>
          <w:w w:val="108"/>
          <w:position w:val="-1"/>
        </w:rPr>
        <w:t>on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260" w:right="280"/>
        </w:sectPr>
      </w:pPr>
      <w:rPr/>
    </w:p>
    <w:p>
      <w:pPr>
        <w:spacing w:before="45" w:after="0" w:line="240" w:lineRule="auto"/>
        <w:ind w:left="256" w:right="-71"/>
        <w:jc w:val="left"/>
        <w:tabs>
          <w:tab w:pos="44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6.907499pt;margin-top:-35.605507pt;width:581.713pt;height:31.41pt;mso-position-horizontal-relative:page;mso-position-vertical-relative:paragraph;z-index:-2015" coordorigin="338,-712" coordsize="11634,628">
            <v:group style="position:absolute;left:382;top:-675;width:11544;height:2" coordorigin="382,-675" coordsize="11544,2">
              <v:shape style="position:absolute;left:382;top:-675;width:11544;height:2" coordorigin="382,-675" coordsize="11544,0" path="m382,-675l11926,-675e" filled="f" stroked="t" strokeweight="3.685pt" strokecolor="#D99594">
                <v:path arrowok="t"/>
              </v:shape>
            </v:group>
            <v:group style="position:absolute;left:385;top:-639;width:131;height:483" coordorigin="385,-639" coordsize="131,483">
              <v:shape style="position:absolute;left:385;top:-639;width:131;height:483" coordorigin="385,-639" coordsize="131,483" path="m385,-157l516,-157,516,-639,385,-639,385,-157e" filled="t" fillcolor="#D99594" stroked="f">
                <v:path arrowok="t"/>
                <v:fill/>
              </v:shape>
            </v:group>
            <v:group style="position:absolute;left:11792;top:-639;width:134;height:483" coordorigin="11792,-639" coordsize="134,483">
              <v:shape style="position:absolute;left:11792;top:-639;width:134;height:483" coordorigin="11792,-639" coordsize="134,483" path="m11792,-157l11926,-157,11926,-639,11792,-639,11792,-157e" filled="t" fillcolor="#D99594" stroked="f">
                <v:path arrowok="t"/>
                <v:fill/>
              </v:shape>
            </v:group>
            <v:group style="position:absolute;left:375;top:-121;width:11561;height:2" coordorigin="375,-121" coordsize="11561,2">
              <v:shape style="position:absolute;left:375;top:-121;width:11561;height:2" coordorigin="375,-121" coordsize="11561,0" path="m375,-121l11936,-121e" filled="f" stroked="t" strokeweight="3.685pt" strokecolor="#D99594">
                <v:path arrowok="t"/>
              </v:shape>
            </v:group>
            <v:group style="position:absolute;left:516;top:-639;width:11276;height:253" coordorigin="516,-639" coordsize="11276,253">
              <v:shape style="position:absolute;left:516;top:-639;width:11276;height:253" coordorigin="516,-639" coordsize="11276,253" path="m516,-386l11792,-386,11792,-639,516,-639,516,-386e" filled="t" fillcolor="#D99594" stroked="f">
                <v:path arrowok="t"/>
                <v:fill/>
              </v:shape>
            </v:group>
            <v:group style="position:absolute;left:1606;top:-516;width:69;height:69" coordorigin="1606,-516" coordsize="69,69">
              <v:shape style="position:absolute;left:1606;top:-516;width:69;height:69" coordorigin="1606,-516" coordsize="69,69" path="m1617,-457l1623,-451,1631,-447,1641,-447,1650,-447,1659,-451,1665,-457,1672,-464,1675,-472,1675,-482,1675,-491,1672,-499,1665,-506,1659,-513,1650,-516,1641,-516,1631,-516,1623,-513,1617,-506,1610,-499,1606,-491,1606,-482,1606,-472,1610,-464,1617,-457xe" filled="f" stroked="t" strokeweight=".17pt" strokecolor="#000000">
                <v:path arrowok="t"/>
              </v:shape>
            </v:group>
            <v:group style="position:absolute;left:516;top:-386;width:11276;height:229" coordorigin="516,-386" coordsize="11276,229">
              <v:shape style="position:absolute;left:516;top:-386;width:11276;height:229" coordorigin="516,-386" coordsize="11276,229" path="m516,-157l11792,-157,11792,-386,516,-386,516,-157e" filled="t" fillcolor="#D99594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anc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rn-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&amp;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ke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ne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u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eg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ough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6" w:lineRule="exact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ac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ing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56" w:right="-20"/>
        <w:jc w:val="left"/>
        <w:tabs>
          <w:tab w:pos="44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-1"/>
          <w:w w:val="100"/>
        </w:rPr>
        <w:t>G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tr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ni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SVs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56" w:right="-20"/>
        <w:jc w:val="left"/>
        <w:tabs>
          <w:tab w:pos="44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-1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ndus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try</w:t>
      </w:r>
      <w:r>
        <w:rPr>
          <w:rFonts w:ascii="Arial" w:hAnsi="Arial" w:cs="Arial" w:eastAsia="Arial"/>
          <w:sz w:val="18"/>
          <w:szCs w:val="18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epo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V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3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ICs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olde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3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al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ce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ent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elia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b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-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ch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onn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ion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3" w:lineRule="exact"/>
        <w:ind w:left="44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ac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k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ag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ns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ion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3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82" w:lineRule="exact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acka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g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ng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8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9"/>
          <w:w w:val="108"/>
        </w:rPr>
        <w:t>A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sse</w:t>
      </w:r>
      <w:r>
        <w:rPr>
          <w:rFonts w:ascii="Arial" w:hAnsi="Arial" w:cs="Arial" w:eastAsia="Arial"/>
          <w:sz w:val="16"/>
          <w:szCs w:val="16"/>
          <w:spacing w:val="1"/>
          <w:w w:val="108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b</w:t>
      </w:r>
      <w:r>
        <w:rPr>
          <w:rFonts w:ascii="Arial" w:hAnsi="Arial" w:cs="Arial" w:eastAsia="Arial"/>
          <w:sz w:val="16"/>
          <w:szCs w:val="16"/>
          <w:spacing w:val="3"/>
          <w:w w:val="108"/>
        </w:rPr>
        <w:t>l</w:t>
      </w:r>
      <w:r>
        <w:rPr>
          <w:rFonts w:ascii="Arial" w:hAnsi="Arial" w:cs="Arial" w:eastAsia="Arial"/>
          <w:sz w:val="16"/>
          <w:szCs w:val="16"/>
          <w:spacing w:val="0"/>
          <w:w w:val="108"/>
        </w:rPr>
        <w:t>y</w:t>
      </w:r>
      <w:r>
        <w:rPr>
          <w:rFonts w:ascii="Arial" w:hAnsi="Arial" w:cs="Arial" w:eastAsia="Arial"/>
          <w:sz w:val="16"/>
          <w:szCs w:val="16"/>
          <w:spacing w:val="-1"/>
          <w:w w:val="108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2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20"/>
        </w:rPr>
        <w:t>f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.</w:t>
      </w:r>
    </w:p>
    <w:p>
      <w:pPr>
        <w:spacing w:before="2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ara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ON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6"/>
        </w:rPr>
        <w:t>Ja</w:t>
      </w:r>
      <w:r>
        <w:rPr>
          <w:rFonts w:ascii="Arial" w:hAnsi="Arial" w:cs="Arial" w:eastAsia="Arial"/>
          <w:sz w:val="16"/>
          <w:szCs w:val="16"/>
          <w:spacing w:val="0"/>
          <w:w w:val="106"/>
        </w:rPr>
        <w:t>p</w:t>
      </w:r>
      <w:r>
        <w:rPr>
          <w:rFonts w:ascii="Arial" w:hAnsi="Arial" w:cs="Arial" w:eastAsia="Arial"/>
          <w:sz w:val="16"/>
          <w:szCs w:val="16"/>
          <w:spacing w:val="-1"/>
          <w:w w:val="104"/>
        </w:rPr>
        <w:t>an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k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yo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J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apa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3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5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•</w:t>
      </w:r>
      <w:r>
        <w:rPr>
          <w:rFonts w:ascii="Arial" w:hAnsi="Arial" w:cs="Arial" w:eastAsia="Arial"/>
          <w:sz w:val="16"/>
          <w:szCs w:val="16"/>
          <w:spacing w:val="3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3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8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P</w:t>
      </w:r>
      <w:r>
        <w:rPr>
          <w:rFonts w:ascii="Arial" w:hAnsi="Arial" w:cs="Arial" w:eastAsia="Arial"/>
          <w:sz w:val="16"/>
          <w:szCs w:val="16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9"/>
        </w:rPr>
        <w:t>on</w:t>
      </w:r>
      <w:r>
        <w:rPr>
          <w:rFonts w:ascii="Arial" w:hAnsi="Arial" w:cs="Arial" w:eastAsia="Arial"/>
          <w:sz w:val="16"/>
          <w:szCs w:val="16"/>
          <w:spacing w:val="-1"/>
          <w:w w:val="12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6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6"/>
        </w:rPr>
        <w:t>r</w:t>
      </w:r>
      <w:r>
        <w:rPr>
          <w:rFonts w:ascii="Arial" w:hAnsi="Arial" w:cs="Arial" w:eastAsia="Arial"/>
          <w:sz w:val="16"/>
          <w:szCs w:val="16"/>
          <w:spacing w:val="-1"/>
          <w:w w:val="104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4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5"/>
        </w:rPr>
        <w:t>ce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ur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ng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3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De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10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12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)</w:t>
      </w:r>
    </w:p>
    <w:p>
      <w:pPr>
        <w:spacing w:before="7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1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MI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-3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op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4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3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4"/>
        </w:rPr>
        <w:t>S</w:t>
      </w:r>
      <w:r>
        <w:rPr>
          <w:rFonts w:ascii="Arial" w:hAnsi="Arial" w:cs="Arial" w:eastAsia="Arial"/>
          <w:sz w:val="16"/>
          <w:szCs w:val="16"/>
          <w:spacing w:val="-2"/>
          <w:w w:val="104"/>
        </w:rPr>
        <w:t>u</w:t>
      </w:r>
      <w:r>
        <w:rPr>
          <w:rFonts w:ascii="Arial" w:hAnsi="Arial" w:cs="Arial" w:eastAsia="Arial"/>
          <w:sz w:val="16"/>
          <w:szCs w:val="16"/>
          <w:spacing w:val="-1"/>
          <w:w w:val="106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06"/>
        </w:rPr>
        <w:t>m</w:t>
      </w:r>
      <w:r>
        <w:rPr>
          <w:rFonts w:ascii="Arial" w:hAnsi="Arial" w:cs="Arial" w:eastAsia="Arial"/>
          <w:sz w:val="16"/>
          <w:szCs w:val="16"/>
          <w:spacing w:val="1"/>
          <w:w w:val="122"/>
        </w:rPr>
        <w:t>it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83" w:lineRule="exact"/>
        <w:ind w:left="1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G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renob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ran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-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(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J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201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5)</w:t>
      </w:r>
    </w:p>
    <w:p>
      <w:pPr>
        <w:jc w:val="left"/>
        <w:spacing w:after="0"/>
        <w:sectPr>
          <w:type w:val="continuous"/>
          <w:pgSz w:w="12240" w:h="15840"/>
          <w:pgMar w:top="1300" w:bottom="280" w:left="260" w:right="280"/>
          <w:cols w:num="2" w:equalWidth="0">
            <w:col w:w="7612" w:space="622"/>
            <w:col w:w="3466"/>
          </w:cols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ai</w:t>
      </w:r>
      <w:r>
        <w:rPr>
          <w:rFonts w:ascii="Arial" w:hAnsi="Arial" w:cs="Arial" w:eastAsia="Arial"/>
          <w:sz w:val="18"/>
          <w:szCs w:val="18"/>
          <w:spacing w:val="1"/>
          <w:w w:val="100"/>
        </w:rPr>
        <w:t>lu</w:t>
      </w:r>
      <w:r>
        <w:rPr>
          <w:rFonts w:ascii="Arial" w:hAnsi="Arial" w:cs="Arial" w:eastAsia="Arial"/>
          <w:sz w:val="18"/>
          <w:szCs w:val="18"/>
          <w:spacing w:val="-2"/>
          <w:w w:val="100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n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a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l</w:t>
      </w:r>
      <w:r>
        <w:rPr>
          <w:rFonts w:ascii="Arial" w:hAnsi="Arial" w:cs="Arial" w:eastAsia="Arial"/>
          <w:sz w:val="18"/>
          <w:szCs w:val="18"/>
          <w:spacing w:val="-1"/>
          <w:w w:val="99"/>
        </w:rPr>
        <w:t>y</w:t>
      </w:r>
      <w:r>
        <w:rPr>
          <w:rFonts w:ascii="Arial" w:hAnsi="Arial" w:cs="Arial" w:eastAsia="Arial"/>
          <w:sz w:val="18"/>
          <w:szCs w:val="18"/>
          <w:spacing w:val="1"/>
          <w:w w:val="99"/>
        </w:rPr>
        <w:t>s</w:t>
      </w:r>
      <w:r>
        <w:rPr>
          <w:rFonts w:ascii="Arial" w:hAnsi="Arial" w:cs="Arial" w:eastAsia="Arial"/>
          <w:sz w:val="18"/>
          <w:szCs w:val="18"/>
          <w:spacing w:val="-2"/>
          <w:w w:val="99"/>
        </w:rPr>
        <w:t>i</w:t>
      </w:r>
      <w:r>
        <w:rPr>
          <w:rFonts w:ascii="Arial" w:hAnsi="Arial" w:cs="Arial" w:eastAsia="Arial"/>
          <w:sz w:val="18"/>
          <w:szCs w:val="18"/>
          <w:spacing w:val="0"/>
          <w:w w:val="99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1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0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4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s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1"/>
          <w:w w:val="100"/>
          <w:position w:val="-1"/>
        </w:rPr>
        <w:t>O</w:t>
      </w:r>
      <w:r>
        <w:rPr>
          <w:rFonts w:ascii="Arial" w:hAnsi="Arial" w:cs="Arial" w:eastAsia="Arial"/>
          <w:sz w:val="18"/>
          <w:szCs w:val="18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spacing w:val="-2"/>
          <w:w w:val="100"/>
          <w:position w:val="-1"/>
        </w:rPr>
        <w:t>15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260" w:right="280"/>
          <w:cols w:num="2" w:equalWidth="0">
            <w:col w:w="5736" w:space="1826"/>
            <w:col w:w="4138"/>
          </w:cols>
        </w:sectPr>
      </w:pPr>
      <w:rPr/>
    </w:p>
    <w:p>
      <w:pPr>
        <w:spacing w:before="2" w:after="0" w:line="240" w:lineRule="auto"/>
        <w:ind w:left="246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6.8475pt;margin-top:24.587pt;width:581.773pt;height:264.676pt;mso-position-horizontal-relative:page;mso-position-vertical-relative:page;z-index:-2018" coordorigin="337,492" coordsize="11635,5294">
            <v:group style="position:absolute;left:382;top:529;width:11544;height:2" coordorigin="382,529" coordsize="11544,2">
              <v:shape style="position:absolute;left:382;top:529;width:11544;height:2" coordorigin="382,529" coordsize="11544,0" path="m382,529l11926,529e" filled="f" stroked="t" strokeweight="3.685pt" strokecolor="#D6E3BC">
                <v:path arrowok="t"/>
              </v:shape>
            </v:group>
            <v:group style="position:absolute;left:385;top:564;width:131;height:1317" coordorigin="385,564" coordsize="131,1317">
              <v:shape style="position:absolute;left:385;top:564;width:131;height:1317" coordorigin="385,564" coordsize="131,1317" path="m385,1881l516,1881,516,564,385,564,385,1881e" filled="t" fillcolor="#D6E3BC" stroked="f">
                <v:path arrowok="t"/>
                <v:fill/>
              </v:shape>
            </v:group>
            <v:group style="position:absolute;left:11792;top:564;width:134;height:1317" coordorigin="11792,564" coordsize="134,1317">
              <v:shape style="position:absolute;left:11792;top:564;width:134;height:1317" coordorigin="11792,564" coordsize="134,1317" path="m11792,1881l11926,1881,11926,564,11792,564,11792,1881e" filled="t" fillcolor="#D6E3BC" stroked="f">
                <v:path arrowok="t"/>
                <v:fill/>
              </v:shape>
            </v:group>
            <v:group style="position:absolute;left:375;top:1917;width:11561;height:2" coordorigin="375,1917" coordsize="11561,2">
              <v:shape style="position:absolute;left:375;top:1917;width:11561;height:2" coordorigin="375,1917" coordsize="11561,0" path="m375,1917l11936,1917e" filled="f" stroked="t" strokeweight="3.685pt" strokecolor="#D6E3BC">
                <v:path arrowok="t"/>
              </v:shape>
            </v:group>
            <v:group style="position:absolute;left:516;top:564;width:11276;height:837" coordorigin="516,564" coordsize="11276,837">
              <v:shape style="position:absolute;left:516;top:564;width:11276;height:837" coordorigin="516,564" coordsize="11276,837" path="m516,1401l11792,1401,11792,564,516,564,516,1401e" filled="t" fillcolor="#D6E3BC" stroked="f">
                <v:path arrowok="t"/>
                <v:fill/>
              </v:shape>
            </v:group>
            <v:group style="position:absolute;left:516;top:1401;width:11276;height:251" coordorigin="516,1401" coordsize="11276,251">
              <v:shape style="position:absolute;left:516;top:1401;width:11276;height:251" coordorigin="516,1401" coordsize="11276,251" path="m516,1652l11792,1652,11792,1401,516,1401,516,1652e" filled="t" fillcolor="#D6E3BC" stroked="f">
                <v:path arrowok="t"/>
                <v:fill/>
              </v:shape>
            </v:group>
            <v:group style="position:absolute;left:971;top:1524;width:69;height:69" coordorigin="971,1524" coordsize="69,69">
              <v:shape style="position:absolute;left:971;top:1524;width:69;height:69" coordorigin="971,1524" coordsize="69,69" path="m981,1583l987,1590,996,1593,1005,1593,1015,1593,1023,1590,1030,1583,1036,1576,1040,1568,1040,1559,1040,1549,1036,1541,1030,1534,1023,1527,1015,1524,1005,1524,996,1524,987,1527,981,1534,974,1541,971,1549,971,1559,971,1568,974,1576,981,1583xe" filled="f" stroked="t" strokeweight=".17pt" strokecolor="#000000">
                <v:path arrowok="t"/>
              </v:shape>
            </v:group>
            <v:group style="position:absolute;left:516;top:1652;width:11276;height:229" coordorigin="516,1652" coordsize="11276,229">
              <v:shape style="position:absolute;left:516;top:1652;width:11276;height:229" coordorigin="516,1652" coordsize="11276,229" path="m516,1881l11792,1881,11792,1652,516,1652,516,1881e" filled="t" fillcolor="#D6E3BC" stroked="f">
                <v:path arrowok="t"/>
                <v:fill/>
              </v:shape>
            </v:group>
            <v:group style="position:absolute;left:382;top:2008;width:11544;height:2" coordorigin="382,2008" coordsize="11544,2">
              <v:shape style="position:absolute;left:382;top:2008;width:11544;height:2" coordorigin="382,2008" coordsize="11544,0" path="m382,2008l11926,2008e" filled="f" stroked="t" strokeweight="3.685pt" strokecolor="#95B3D7">
                <v:path arrowok="t"/>
              </v:shape>
            </v:group>
            <v:group style="position:absolute;left:385;top:2044;width:131;height:229" coordorigin="385,2044" coordsize="131,229">
              <v:shape style="position:absolute;left:385;top:2044;width:131;height:229" coordorigin="385,2044" coordsize="131,229" path="m385,2273l516,2273,516,2044,385,2044,385,2273e" filled="t" fillcolor="#95B3D7" stroked="f">
                <v:path arrowok="t"/>
                <v:fill/>
              </v:shape>
            </v:group>
            <v:group style="position:absolute;left:4443;top:2044;width:134;height:229" coordorigin="4443,2044" coordsize="134,229">
              <v:shape style="position:absolute;left:4443;top:2044;width:134;height:229" coordorigin="4443,2044" coordsize="134,229" path="m4443,2273l4577,2273,4577,2044,4443,2044,4443,2273e" filled="t" fillcolor="#95B3D7" stroked="f">
                <v:path arrowok="t"/>
                <v:fill/>
              </v:shape>
            </v:group>
            <v:group style="position:absolute;left:375;top:2309;width:11561;height:2" coordorigin="375,2309" coordsize="11561,2">
              <v:shape style="position:absolute;left:375;top:2309;width:11561;height:2" coordorigin="375,2309" coordsize="11561,0" path="m375,2309l11936,2309e" filled="f" stroked="t" strokeweight="3.685pt" strokecolor="#95B3D7">
                <v:path arrowok="t"/>
              </v:shape>
            </v:group>
            <v:group style="position:absolute;left:516;top:2044;width:3927;height:229" coordorigin="516,2044" coordsize="3927,229">
              <v:shape style="position:absolute;left:516;top:2044;width:3927;height:229" coordorigin="516,2044" coordsize="3927,229" path="m516,2273l4443,2273,4443,2044,516,2044,516,2273e" filled="t" fillcolor="#95B3D7" stroked="f">
                <v:path arrowok="t"/>
                <v:fill/>
              </v:shape>
            </v:group>
            <v:group style="position:absolute;left:4596;top:2044;width:134;height:229" coordorigin="4596,2044" coordsize="134,229">
              <v:shape style="position:absolute;left:4596;top:2044;width:134;height:229" coordorigin="4596,2044" coordsize="134,229" path="m4596,2273l4730,2273,4730,2044,4596,2044,4596,2273e" filled="t" fillcolor="#95B3D7" stroked="f">
                <v:path arrowok="t"/>
                <v:fill/>
              </v:shape>
            </v:group>
            <v:group style="position:absolute;left:8207;top:2044;width:134;height:229" coordorigin="8207,2044" coordsize="134,229">
              <v:shape style="position:absolute;left:8207;top:2044;width:134;height:229" coordorigin="8207,2044" coordsize="134,229" path="m8207,2273l8341,2273,8341,2044,8207,2044,8207,2273e" filled="t" fillcolor="#95B3D7" stroked="f">
                <v:path arrowok="t"/>
                <v:fill/>
              </v:shape>
            </v:group>
            <v:group style="position:absolute;left:4730;top:2044;width:3477;height:229" coordorigin="4730,2044" coordsize="3477,229">
              <v:shape style="position:absolute;left:4730;top:2044;width:3477;height:229" coordorigin="4730,2044" coordsize="3477,229" path="m4730,2273l8207,2273,8207,2044,4730,2044,4730,2273e" filled="t" fillcolor="#95B3D7" stroked="f">
                <v:path arrowok="t"/>
                <v:fill/>
              </v:shape>
            </v:group>
            <v:group style="position:absolute;left:8360;top:2044;width:134;height:229" coordorigin="8360,2044" coordsize="134,229">
              <v:shape style="position:absolute;left:8360;top:2044;width:134;height:229" coordorigin="8360,2044" coordsize="134,229" path="m8360,2273l8494,2273,8494,2044,8360,2044,8360,2273e" filled="t" fillcolor="#95B3D7" stroked="f">
                <v:path arrowok="t"/>
                <v:fill/>
              </v:shape>
            </v:group>
            <v:group style="position:absolute;left:11792;top:2044;width:134;height:229" coordorigin="11792,2044" coordsize="134,229">
              <v:shape style="position:absolute;left:11792;top:2044;width:134;height:229" coordorigin="11792,2044" coordsize="134,229" path="m11792,2273l11926,2273,11926,2044,11792,2044,11792,2273e" filled="t" fillcolor="#95B3D7" stroked="f">
                <v:path arrowok="t"/>
                <v:fill/>
              </v:shape>
            </v:group>
            <v:group style="position:absolute;left:8494;top:2044;width:3298;height:229" coordorigin="8494,2044" coordsize="3298,229">
              <v:shape style="position:absolute;left:8494;top:2044;width:3298;height:229" coordorigin="8494,2044" coordsize="3298,229" path="m8494,2273l11792,2273,11792,2044,8494,2044,8494,2273e" filled="t" fillcolor="#95B3D7" stroked="f">
                <v:path arrowok="t"/>
                <v:fill/>
              </v:shape>
            </v:group>
            <v:group style="position:absolute;left:4586;top:1963;width:2;height:382" coordorigin="4586,1963" coordsize="2,382">
              <v:shape style="position:absolute;left:4586;top:1963;width:2;height:382" coordorigin="4586,1963" coordsize="0,382" path="m4586,1963l4586,2345e" filled="f" stroked="t" strokeweight="1.055pt" strokecolor="#FFFFFF">
                <v:path arrowok="t"/>
              </v:shape>
            </v:group>
            <v:group style="position:absolute;left:8350;top:1963;width:2;height:382" coordorigin="8350,1963" coordsize="2,382">
              <v:shape style="position:absolute;left:8350;top:1963;width:2;height:382" coordorigin="8350,1963" coordsize="0,382" path="m8350,1963l8350,2345e" filled="f" stroked="t" strokeweight="1.055pt" strokecolor="#FFFFFF">
                <v:path arrowok="t"/>
              </v:shape>
            </v:group>
            <v:group style="position:absolute;left:382;top:2441;width:11544;height:2" coordorigin="382,2441" coordsize="11544,2">
              <v:shape style="position:absolute;left:382;top:2441;width:11544;height:2" coordorigin="382,2441" coordsize="11544,0" path="m382,2441l11926,2441e" filled="f" stroked="t" strokeweight="3.685pt" strokecolor="#EAF1DD">
                <v:path arrowok="t"/>
              </v:shape>
            </v:group>
            <v:group style="position:absolute;left:385;top:2476;width:131;height:206" coordorigin="385,2476" coordsize="131,206">
              <v:shape style="position:absolute;left:385;top:2476;width:131;height:206" coordorigin="385,2476" coordsize="131,206" path="m385,2682l516,2682,516,2476,385,2476,385,2682e" filled="t" fillcolor="#EAF1DD" stroked="f">
                <v:path arrowok="t"/>
                <v:fill/>
              </v:shape>
            </v:group>
            <v:group style="position:absolute;left:4443;top:2476;width:134;height:206" coordorigin="4443,2476" coordsize="134,206">
              <v:shape style="position:absolute;left:4443;top:2476;width:134;height:206" coordorigin="4443,2476" coordsize="134,206" path="m4443,2682l4577,2682,4577,2476,4443,2476,4443,2682e" filled="t" fillcolor="#EAF1DD" stroked="f">
                <v:path arrowok="t"/>
                <v:fill/>
              </v:shape>
            </v:group>
            <v:group style="position:absolute;left:385;top:2682;width:4192;height:210" coordorigin="385,2682" coordsize="4192,210">
              <v:shape style="position:absolute;left:385;top:2682;width:4192;height:210" coordorigin="385,2682" coordsize="4192,210" path="m385,2892l4577,2892,4577,2682,385,2682,385,2892e" filled="t" fillcolor="#EAF1DD" stroked="f">
                <v:path arrowok="t"/>
                <v:fill/>
              </v:shape>
            </v:group>
            <v:group style="position:absolute;left:516;top:2476;width:3927;height:206" coordorigin="516,2476" coordsize="3927,206">
              <v:shape style="position:absolute;left:516;top:2476;width:3927;height:206" coordorigin="516,2476" coordsize="3927,206" path="m516,2682l4443,2682,4443,2476,516,2476,516,2682e" filled="t" fillcolor="#EAF1DD" stroked="f">
                <v:path arrowok="t"/>
                <v:fill/>
              </v:shape>
            </v:group>
            <v:group style="position:absolute;left:4596;top:2476;width:134;height:206" coordorigin="4596,2476" coordsize="134,206">
              <v:shape style="position:absolute;left:4596;top:2476;width:134;height:206" coordorigin="4596,2476" coordsize="134,206" path="m4596,2682l4730,2682,4730,2476,4596,2476,4596,2682e" filled="t" fillcolor="#EAF1DD" stroked="f">
                <v:path arrowok="t"/>
                <v:fill/>
              </v:shape>
            </v:group>
            <v:group style="position:absolute;left:8207;top:2476;width:134;height:206" coordorigin="8207,2476" coordsize="134,206">
              <v:shape style="position:absolute;left:8207;top:2476;width:134;height:206" coordorigin="8207,2476" coordsize="134,206" path="m8207,2682l8341,2682,8341,2476,8207,2476,8207,2682e" filled="t" fillcolor="#EAF1DD" stroked="f">
                <v:path arrowok="t"/>
                <v:fill/>
              </v:shape>
            </v:group>
            <v:group style="position:absolute;left:4596;top:2682;width:3745;height:210" coordorigin="4596,2682" coordsize="3745,210">
              <v:shape style="position:absolute;left:4596;top:2682;width:3745;height:210" coordorigin="4596,2682" coordsize="3745,210" path="m4596,2892l8341,2892,8341,2682,4596,2682,4596,2892e" filled="t" fillcolor="#EAF1DD" stroked="f">
                <v:path arrowok="t"/>
                <v:fill/>
              </v:shape>
            </v:group>
            <v:group style="position:absolute;left:4730;top:2476;width:3477;height:206" coordorigin="4730,2476" coordsize="3477,206">
              <v:shape style="position:absolute;left:4730;top:2476;width:3477;height:206" coordorigin="4730,2476" coordsize="3477,206" path="m4730,2682l8207,2682,8207,2476,4730,2476,4730,2682e" filled="t" fillcolor="#EAF1DD" stroked="f">
                <v:path arrowok="t"/>
                <v:fill/>
              </v:shape>
            </v:group>
            <v:group style="position:absolute;left:8360;top:2476;width:134;height:927" coordorigin="8360,2476" coordsize="134,927">
              <v:shape style="position:absolute;left:8360;top:2476;width:134;height:927" coordorigin="8360,2476" coordsize="134,927" path="m8360,3404l8494,3404,8494,2476,8360,2476,8360,3404e" filled="t" fillcolor="#EAF1DD" stroked="f">
                <v:path arrowok="t"/>
                <v:fill/>
              </v:shape>
            </v:group>
            <v:group style="position:absolute;left:11792;top:2476;width:134;height:927" coordorigin="11792,2476" coordsize="134,927">
              <v:shape style="position:absolute;left:11792;top:2476;width:134;height:927" coordorigin="11792,2476" coordsize="134,927" path="m11792,3404l11926,3404,11926,2476,11792,2476,11792,3404e" filled="t" fillcolor="#EAF1DD" stroked="f">
                <v:path arrowok="t"/>
                <v:fill/>
              </v:shape>
            </v:group>
            <v:group style="position:absolute;left:8360;top:3404;width:3566;height:1071" coordorigin="8360,3404" coordsize="3566,1071">
              <v:shape style="position:absolute;left:8360;top:3404;width:3566;height:1071" coordorigin="8360,3404" coordsize="3566,1071" path="m8360,4475l11926,4475,11926,3404,8360,3404,8360,4475e" filled="t" fillcolor="#EAF1DD" stroked="f">
                <v:path arrowok="t"/>
                <v:fill/>
              </v:shape>
            </v:group>
            <v:group style="position:absolute;left:8494;top:2476;width:3298;height:184" coordorigin="8494,2476" coordsize="3298,184">
              <v:shape style="position:absolute;left:8494;top:2476;width:3298;height:184" coordorigin="8494,2476" coordsize="3298,184" path="m8494,2660l11792,2660,11792,2476,8494,2476,8494,2660e" filled="t" fillcolor="#EAF1DD" stroked="f">
                <v:path arrowok="t"/>
                <v:fill/>
              </v:shape>
            </v:group>
            <v:group style="position:absolute;left:8494;top:2661;width:3298;height:184" coordorigin="8494,2661" coordsize="3298,184">
              <v:shape style="position:absolute;left:8494;top:2661;width:3298;height:184" coordorigin="8494,2661" coordsize="3298,184" path="m8494,2845l11792,2845,11792,2661,8494,2661,8494,2845e" filled="t" fillcolor="#EAF1DD" stroked="f">
                <v:path arrowok="t"/>
                <v:fill/>
              </v:shape>
            </v:group>
            <v:group style="position:absolute;left:8494;top:2845;width:3298;height:194" coordorigin="8494,2845" coordsize="3298,194">
              <v:shape style="position:absolute;left:8494;top:2845;width:3298;height:194" coordorigin="8494,2845" coordsize="3298,194" path="m8494,3038l11792,3038,11792,2845,8494,2845,8494,3038e" filled="t" fillcolor="#EAF1DD" stroked="f">
                <v:path arrowok="t"/>
                <v:fill/>
              </v:shape>
            </v:group>
            <v:group style="position:absolute;left:8494;top:3038;width:3298;height:182" coordorigin="8494,3038" coordsize="3298,182">
              <v:shape style="position:absolute;left:8494;top:3038;width:3298;height:182" coordorigin="8494,3038" coordsize="3298,182" path="m8494,3220l11792,3220,11792,3038,8494,3038,8494,3220e" filled="t" fillcolor="#EAF1DD" stroked="f">
                <v:path arrowok="t"/>
                <v:fill/>
              </v:shape>
            </v:group>
            <v:group style="position:absolute;left:8494;top:3220;width:3298;height:184" coordorigin="8494,3220" coordsize="3298,184">
              <v:shape style="position:absolute;left:8494;top:3220;width:3298;height:184" coordorigin="8494,3220" coordsize="3298,184" path="m8494,3404l11792,3404,11792,3220,8494,3220,8494,3404e" filled="t" fillcolor="#EAF1DD" stroked="f">
                <v:path arrowok="t"/>
                <v:fill/>
              </v:shape>
            </v:group>
            <v:group style="position:absolute;left:8341;top:2405;width:19;height:72" coordorigin="8341,2405" coordsize="19,72">
              <v:shape style="position:absolute;left:8341;top:2405;width:19;height:72" coordorigin="8341,2405" coordsize="19,72" path="m8341,2441l8360,2441e" filled="f" stroked="t" strokeweight="3.686pt" strokecolor="#FFFFFF">
                <v:path arrowok="t"/>
              </v:shape>
            </v:group>
            <v:group style="position:absolute;left:375;top:2856;width:7976;height:2" coordorigin="375,2856" coordsize="7976,2">
              <v:shape style="position:absolute;left:375;top:2856;width:7976;height:2" coordorigin="375,2856" coordsize="7976,0" path="m375,2856l8351,2856e" filled="f" stroked="t" strokeweight="3.685pt" strokecolor="#EAF1DD">
                <v:path arrowok="t"/>
              </v:shape>
            </v:group>
            <v:group style="position:absolute;left:4586;top:2395;width:2;height:3329" coordorigin="4586,2395" coordsize="2,3329">
              <v:shape style="position:absolute;left:4586;top:2395;width:2;height:3329" coordorigin="4586,2395" coordsize="0,3329" path="m4586,2395l4586,5725e" filled="f" stroked="t" strokeweight="1.055pt" strokecolor="#FFFFFF">
                <v:path arrowok="t"/>
              </v:shape>
            </v:group>
            <v:group style="position:absolute;left:382;top:2947;width:7959;height:2" coordorigin="382,2947" coordsize="7959,2">
              <v:shape style="position:absolute;left:382;top:2947;width:7959;height:2" coordorigin="382,2947" coordsize="7959,0" path="m382,2947l8341,2947e" filled="f" stroked="t" strokeweight="3.685pt" strokecolor="#EAF1DD">
                <v:path arrowok="t"/>
              </v:shape>
            </v:group>
            <v:group style="position:absolute;left:385;top:2983;width:131;height:208" coordorigin="385,2983" coordsize="131,208">
              <v:shape style="position:absolute;left:385;top:2983;width:131;height:208" coordorigin="385,2983" coordsize="131,208" path="m385,3191l516,3191,516,2983,385,2983,385,3191e" filled="t" fillcolor="#EAF1DD" stroked="f">
                <v:path arrowok="t"/>
                <v:fill/>
              </v:shape>
            </v:group>
            <v:group style="position:absolute;left:4443;top:2983;width:134;height:208" coordorigin="4443,2983" coordsize="134,208">
              <v:shape style="position:absolute;left:4443;top:2983;width:134;height:208" coordorigin="4443,2983" coordsize="134,208" path="m4443,3191l4577,3191,4577,2983,4443,2983,4443,3191e" filled="t" fillcolor="#EAF1DD" stroked="f">
                <v:path arrowok="t"/>
                <v:fill/>
              </v:shape>
            </v:group>
            <v:group style="position:absolute;left:385;top:3191;width:4192;height:323" coordorigin="385,3191" coordsize="4192,323">
              <v:shape style="position:absolute;left:385;top:3191;width:4192;height:323" coordorigin="385,3191" coordsize="4192,323" path="m385,3514l4577,3514,4577,3191,385,3191,385,3514e" filled="t" fillcolor="#EAF1DD" stroked="f">
                <v:path arrowok="t"/>
                <v:fill/>
              </v:shape>
            </v:group>
            <v:group style="position:absolute;left:516;top:2983;width:3927;height:208" coordorigin="516,2983" coordsize="3927,208">
              <v:shape style="position:absolute;left:516;top:2983;width:3927;height:208" coordorigin="516,2983" coordsize="3927,208" path="m516,3191l4443,3191,4443,2983,516,2983,516,3191e" filled="t" fillcolor="#EAF1DD" stroked="f">
                <v:path arrowok="t"/>
                <v:fill/>
              </v:shape>
            </v:group>
            <v:group style="position:absolute;left:4596;top:2983;width:134;height:459" coordorigin="4596,2983" coordsize="134,459">
              <v:shape style="position:absolute;left:4596;top:2983;width:134;height:459" coordorigin="4596,2983" coordsize="134,459" path="m4596,3442l4730,3442,4730,2983,4596,2983,4596,3442e" filled="t" fillcolor="#EAF1DD" stroked="f">
                <v:path arrowok="t"/>
                <v:fill/>
              </v:shape>
            </v:group>
            <v:group style="position:absolute;left:8207;top:2983;width:134;height:459" coordorigin="8207,2983" coordsize="134,459">
              <v:shape style="position:absolute;left:8207;top:2983;width:134;height:459" coordorigin="8207,2983" coordsize="134,459" path="m8207,3442l8341,3442,8341,2983,8207,2983,8207,3442e" filled="t" fillcolor="#EAF1DD" stroked="f">
                <v:path arrowok="t"/>
                <v:fill/>
              </v:shape>
            </v:group>
            <v:group style="position:absolute;left:375;top:3478;width:7976;height:2" coordorigin="375,3478" coordsize="7976,2">
              <v:shape style="position:absolute;left:375;top:3478;width:7976;height:2" coordorigin="375,3478" coordsize="7976,0" path="m375,3478l8351,3478e" filled="f" stroked="t" strokeweight="3.685pt" strokecolor="#EAF1DD">
                <v:path arrowok="t"/>
              </v:shape>
            </v:group>
            <v:group style="position:absolute;left:4730;top:2983;width:3477;height:229" coordorigin="4730,2983" coordsize="3477,229">
              <v:shape style="position:absolute;left:4730;top:2983;width:3477;height:229" coordorigin="4730,2983" coordsize="3477,229" path="m4730,3213l8207,3213,8207,2983,4730,2983,4730,3213e" filled="t" fillcolor="#EAF1DD" stroked="f">
                <v:path arrowok="t"/>
                <v:fill/>
              </v:shape>
            </v:group>
            <v:group style="position:absolute;left:4730;top:3213;width:3477;height:229" coordorigin="4730,3213" coordsize="3477,229">
              <v:shape style="position:absolute;left:4730;top:3213;width:3477;height:229" coordorigin="4730,3213" coordsize="3477,229" path="m4730,3442l8207,3442,8207,3213,4730,3213,4730,3442e" filled="t" fillcolor="#EAF1DD" stroked="f">
                <v:path arrowok="t"/>
                <v:fill/>
              </v:shape>
            </v:group>
            <v:group style="position:absolute;left:385;top:3533;width:4192;height:366" coordorigin="385,3533" coordsize="4192,366">
              <v:shape style="position:absolute;left:385;top:3533;width:4192;height:366" coordorigin="385,3533" coordsize="4192,366" path="m385,3899l4577,3899,4577,3533,385,3533,385,3899e" filled="t" fillcolor="#EAF1DD" stroked="f">
                <v:path arrowok="t"/>
                <v:fill/>
              </v:shape>
            </v:group>
            <v:group style="position:absolute;left:516;top:3605;width:3927;height:208" coordorigin="516,3605" coordsize="3927,208">
              <v:shape style="position:absolute;left:516;top:3605;width:3927;height:208" coordorigin="516,3605" coordsize="3927,208" path="m516,3813l4443,3813,4443,3605,516,3605,516,3813e" filled="t" fillcolor="#EAF1DD" stroked="f">
                <v:path arrowok="t"/>
                <v:fill/>
              </v:shape>
            </v:group>
            <v:group style="position:absolute;left:382;top:3569;width:7959;height:2" coordorigin="382,3569" coordsize="7959,2">
              <v:shape style="position:absolute;left:382;top:3569;width:7959;height:2" coordorigin="382,3569" coordsize="7959,0" path="m382,3569l8341,3569e" filled="f" stroked="t" strokeweight="3.685pt" strokecolor="#EAF1DD">
                <v:path arrowok="t"/>
              </v:shape>
            </v:group>
            <v:group style="position:absolute;left:4596;top:3605;width:134;height:208" coordorigin="4596,3605" coordsize="134,208">
              <v:shape style="position:absolute;left:4596;top:3605;width:134;height:208" coordorigin="4596,3605" coordsize="134,208" path="m4596,3813l4730,3813,4730,3605,4596,3605,4596,3813e" filled="t" fillcolor="#EAF1DD" stroked="f">
                <v:path arrowok="t"/>
                <v:fill/>
              </v:shape>
            </v:group>
            <v:group style="position:absolute;left:8207;top:3605;width:134;height:208" coordorigin="8207,3605" coordsize="134,208">
              <v:shape style="position:absolute;left:8207;top:3605;width:134;height:208" coordorigin="8207,3605" coordsize="134,208" path="m8207,3813l8341,3813,8341,3605,8207,3605,8207,3813e" filled="t" fillcolor="#EAF1DD" stroked="f">
                <v:path arrowok="t"/>
                <v:fill/>
              </v:shape>
            </v:group>
            <v:group style="position:absolute;left:4596;top:3856;width:3745;height:2" coordorigin="4596,3856" coordsize="3745,2">
              <v:shape style="position:absolute;left:4596;top:3856;width:3745;height:2" coordorigin="4596,3856" coordsize="3745,0" path="m4596,3856l8341,3856e" filled="f" stroked="t" strokeweight="4.402pt" strokecolor="#EAF1DD">
                <v:path arrowok="t"/>
              </v:shape>
            </v:group>
            <v:group style="position:absolute;left:4730;top:3605;width:3477;height:208" coordorigin="4730,3605" coordsize="3477,208">
              <v:shape style="position:absolute;left:4730;top:3605;width:3477;height:208" coordorigin="4730,3605" coordsize="3477,208" path="m4730,3813l8207,3813,8207,3605,4730,3605,4730,3813e" filled="t" fillcolor="#EAF1DD" stroked="f">
                <v:path arrowok="t"/>
                <v:fill/>
              </v:shape>
            </v:group>
            <v:group style="position:absolute;left:375;top:3863;width:7976;height:2" coordorigin="375,3863" coordsize="7976,2">
              <v:shape style="position:absolute;left:375;top:3863;width:7976;height:2" coordorigin="375,3863" coordsize="7976,0" path="m375,3863l8351,3863e" filled="f" stroked="t" strokeweight="3.685pt" strokecolor="#EAF1DD">
                <v:path arrowok="t"/>
              </v:shape>
            </v:group>
            <v:group style="position:absolute;left:385;top:3920;width:4192;height:554" coordorigin="385,3920" coordsize="4192,554">
              <v:shape style="position:absolute;left:385;top:3920;width:4192;height:554" coordorigin="385,3920" coordsize="4192,554" path="m385,4475l4577,4475,4577,3920,385,3920,385,4475e" filled="t" fillcolor="#EAF1DD" stroked="f">
                <v:path arrowok="t"/>
                <v:fill/>
              </v:shape>
            </v:group>
            <v:group style="position:absolute;left:516;top:3992;width:3927;height:206" coordorigin="516,3992" coordsize="3927,206">
              <v:shape style="position:absolute;left:516;top:3992;width:3927;height:206" coordorigin="516,3992" coordsize="3927,206" path="m516,4197l4443,4197,4443,3992,516,3992,516,4197e" filled="t" fillcolor="#EAF1DD" stroked="f">
                <v:path arrowok="t"/>
                <v:fill/>
              </v:shape>
            </v:group>
            <v:group style="position:absolute;left:382;top:3955;width:7959;height:2" coordorigin="382,3955" coordsize="7959,2">
              <v:shape style="position:absolute;left:382;top:3955;width:7959;height:2" coordorigin="382,3955" coordsize="7959,0" path="m382,3955l8341,3955e" filled="f" stroked="t" strokeweight="3.804pt" strokecolor="#EAF1DD">
                <v:path arrowok="t"/>
              </v:shape>
            </v:group>
            <v:group style="position:absolute;left:4596;top:3992;width:134;height:411" coordorigin="4596,3992" coordsize="134,411">
              <v:shape style="position:absolute;left:4596;top:3992;width:134;height:411" coordorigin="4596,3992" coordsize="134,411" path="m4596,4403l4730,4403,4730,3992,4596,3992,4596,4403e" filled="t" fillcolor="#EAF1DD" stroked="f">
                <v:path arrowok="t"/>
                <v:fill/>
              </v:shape>
            </v:group>
            <v:group style="position:absolute;left:8207;top:3992;width:134;height:411" coordorigin="8207,3992" coordsize="134,411">
              <v:shape style="position:absolute;left:8207;top:3992;width:134;height:411" coordorigin="8207,3992" coordsize="134,411" path="m8207,4403l8341,4403,8341,3992,8207,3992,8207,4403e" filled="t" fillcolor="#EAF1DD" stroked="f">
                <v:path arrowok="t"/>
                <v:fill/>
              </v:shape>
            </v:group>
            <v:group style="position:absolute;left:375;top:4439;width:11551;height:2" coordorigin="375,4439" coordsize="11551,2">
              <v:shape style="position:absolute;left:375;top:4439;width:11551;height:2" coordorigin="375,4439" coordsize="11551,0" path="m375,4439l11926,4439e" filled="f" stroked="t" strokeweight="3.685pt" strokecolor="#EAF1DD">
                <v:path arrowok="t"/>
              </v:shape>
            </v:group>
            <v:group style="position:absolute;left:4730;top:3992;width:3477;height:206" coordorigin="4730,3992" coordsize="3477,206">
              <v:shape style="position:absolute;left:4730;top:3992;width:3477;height:206" coordorigin="4730,3992" coordsize="3477,206" path="m4730,4197l8207,4197,8207,3992,4730,3992,4730,4197e" filled="t" fillcolor="#EAF1DD" stroked="f">
                <v:path arrowok="t"/>
                <v:fill/>
              </v:shape>
            </v:group>
            <v:group style="position:absolute;left:4730;top:4197;width:3477;height:206" coordorigin="4730,4197" coordsize="3477,206">
              <v:shape style="position:absolute;left:4730;top:4197;width:3477;height:206" coordorigin="4730,4197" coordsize="3477,206" path="m4730,4403l8207,4403,8207,4197,4730,4197,4730,4403e" filled="t" fillcolor="#EAF1DD" stroked="f">
                <v:path arrowok="t"/>
                <v:fill/>
              </v:shape>
            </v:group>
            <v:group style="position:absolute;left:8350;top:3989;width:2;height:1735" coordorigin="8350,3989" coordsize="2,1735">
              <v:shape style="position:absolute;left:8350;top:3989;width:2;height:1735" coordorigin="8350,3989" coordsize="0,1735" path="m8350,3989l8350,5725e" filled="f" stroked="t" strokeweight="1.055pt" strokecolor="#FFFFFF">
                <v:path arrowok="t"/>
              </v:shape>
            </v:group>
            <v:group style="position:absolute;left:385;top:4454;width:7956;height:74" coordorigin="385,4454" coordsize="7956,74">
              <v:shape style="position:absolute;left:385;top:4454;width:7956;height:74" coordorigin="385,4454" coordsize="7956,74" path="m385,4528l8341,4528,8341,4454,385,4454,385,4528xe" filled="t" fillcolor="#EAF1DD" stroked="f">
                <v:path arrowok="t"/>
                <v:fill/>
              </v:shape>
            </v:group>
            <v:group style="position:absolute;left:385;top:4527;width:131;height:206" coordorigin="385,4527" coordsize="131,206">
              <v:shape style="position:absolute;left:385;top:4527;width:131;height:206" coordorigin="385,4527" coordsize="131,206" path="m385,4733l516,4733,516,4527,385,4527,385,4733e" filled="t" fillcolor="#EAF1DD" stroked="f">
                <v:path arrowok="t"/>
                <v:fill/>
              </v:shape>
            </v:group>
            <v:group style="position:absolute;left:4443;top:4527;width:134;height:206" coordorigin="4443,4527" coordsize="134,206">
              <v:shape style="position:absolute;left:4443;top:4527;width:134;height:206" coordorigin="4443,4527" coordsize="134,206" path="m4443,4733l4577,4733,4577,4527,4443,4527,4443,4733e" filled="t" fillcolor="#EAF1DD" stroked="f">
                <v:path arrowok="t"/>
                <v:fill/>
              </v:shape>
            </v:group>
            <v:group style="position:absolute;left:385;top:4733;width:4192;height:105" coordorigin="385,4733" coordsize="4192,105">
              <v:shape style="position:absolute;left:385;top:4733;width:4192;height:105" coordorigin="385,4733" coordsize="4192,105" path="m385,4838l4577,4838,4577,4733,385,4733,385,4838e" filled="t" fillcolor="#EAF1DD" stroked="f">
                <v:path arrowok="t"/>
                <v:fill/>
              </v:shape>
            </v:group>
            <v:group style="position:absolute;left:516;top:4527;width:3927;height:206" coordorigin="516,4527" coordsize="3927,206">
              <v:shape style="position:absolute;left:516;top:4527;width:3927;height:206" coordorigin="516,4527" coordsize="3927,206" path="m516,4733l4443,4733,4443,4527,516,4527,516,4733e" filled="t" fillcolor="#EAF1DD" stroked="f">
                <v:path arrowok="t"/>
                <v:fill/>
              </v:shape>
            </v:group>
            <v:group style="position:absolute;left:4596;top:4527;width:134;height:206" coordorigin="4596,4527" coordsize="134,206">
              <v:shape style="position:absolute;left:4596;top:4527;width:134;height:206" coordorigin="4596,4527" coordsize="134,206" path="m4596,4733l4730,4733,4730,4527,4596,4527,4596,4733e" filled="t" fillcolor="#EAF1DD" stroked="f">
                <v:path arrowok="t"/>
                <v:fill/>
              </v:shape>
            </v:group>
            <v:group style="position:absolute;left:8207;top:4527;width:134;height:206" coordorigin="8207,4527" coordsize="134,206">
              <v:shape style="position:absolute;left:8207;top:4527;width:134;height:206" coordorigin="8207,4527" coordsize="134,206" path="m8207,4733l8341,4733,8341,4527,8207,4527,8207,4733e" filled="t" fillcolor="#EAF1DD" stroked="f">
                <v:path arrowok="t"/>
                <v:fill/>
              </v:shape>
            </v:group>
            <v:group style="position:absolute;left:4596;top:4733;width:3745;height:105" coordorigin="4596,4733" coordsize="3745,105">
              <v:shape style="position:absolute;left:4596;top:4733;width:3745;height:105" coordorigin="4596,4733" coordsize="3745,105" path="m4596,4838l8341,4838,8341,4733,4596,4733,4596,4838e" filled="t" fillcolor="#EAF1DD" stroked="f">
                <v:path arrowok="t"/>
                <v:fill/>
              </v:shape>
            </v:group>
            <v:group style="position:absolute;left:4730;top:4527;width:3477;height:206" coordorigin="4730,4527" coordsize="3477,206">
              <v:shape style="position:absolute;left:4730;top:4527;width:3477;height:206" coordorigin="4730,4527" coordsize="3477,206" path="m4730,4733l8207,4733,8207,4527,4730,4527,4730,4733e" filled="t" fillcolor="#EAF1DD" stroked="f">
                <v:path arrowok="t"/>
                <v:fill/>
              </v:shape>
            </v:group>
            <v:group style="position:absolute;left:8360;top:4527;width:3566;height:120" coordorigin="8360,4527" coordsize="3566,120">
              <v:shape style="position:absolute;left:8360;top:4527;width:3566;height:120" coordorigin="8360,4527" coordsize="3566,120" path="m8360,4647l11926,4647,11926,4527,8360,4527,8360,4647xe" filled="t" fillcolor="#EAF1DD" stroked="f">
                <v:path arrowok="t"/>
                <v:fill/>
              </v:shape>
            </v:group>
            <v:group style="position:absolute;left:8360;top:4647;width:3566;height:119" coordorigin="8360,4647" coordsize="3566,119">
              <v:shape style="position:absolute;left:8360;top:4647;width:3566;height:119" coordorigin="8360,4647" coordsize="3566,119" path="m8360,4766l11926,4766,11926,4647,8360,4647,8360,4766e" filled="t" fillcolor="#EAF1DD" stroked="f">
                <v:path arrowok="t"/>
                <v:fill/>
              </v:shape>
            </v:group>
            <v:group style="position:absolute;left:382;top:4433;width:7959;height:21" coordorigin="382,4433" coordsize="7959,21">
              <v:shape style="position:absolute;left:382;top:4433;width:7959;height:21" coordorigin="382,4433" coordsize="7959,21" path="m382,4454l8341,4454,8341,4433,382,4433,382,4454xe" filled="t" fillcolor="#FFFFFF" stroked="f">
                <v:path arrowok="t"/>
                <v:fill/>
              </v:shape>
            </v:group>
            <v:group style="position:absolute;left:382;top:4452;width:7959;height:74" coordorigin="382,4452" coordsize="7959,74">
              <v:shape style="position:absolute;left:382;top:4452;width:7959;height:74" coordorigin="382,4452" coordsize="7959,74" path="m382,4526l8341,4526,8341,4452,382,4452,382,4526xe" filled="t" fillcolor="#EAF1DD" stroked="f">
                <v:path arrowok="t"/>
                <v:fill/>
              </v:shape>
            </v:group>
            <v:group style="position:absolute;left:8360;top:4433;width:3566;height:62" coordorigin="8360,4433" coordsize="3566,62">
              <v:shape style="position:absolute;left:8360;top:4433;width:3566;height:62" coordorigin="8360,4433" coordsize="3566,62" path="m8360,4495l11926,4495,11926,4433,8360,4433,8360,4495xe" filled="t" fillcolor="#FFFFFF" stroked="f">
                <v:path arrowok="t"/>
                <v:fill/>
              </v:shape>
            </v:group>
            <v:group style="position:absolute;left:8360;top:4493;width:3566;height:33" coordorigin="8360,4493" coordsize="3566,33">
              <v:shape style="position:absolute;left:8360;top:4493;width:3566;height:33" coordorigin="8360,4493" coordsize="3566,33" path="m8360,4526l11926,4526,11926,4493,8360,4493,8360,4526xe" filled="t" fillcolor="#EAF1DD" stroked="f">
                <v:path arrowok="t"/>
                <v:fill/>
              </v:shape>
            </v:group>
            <v:group style="position:absolute;left:375;top:4802;width:11551;height:2" coordorigin="375,4802" coordsize="11551,2">
              <v:shape style="position:absolute;left:375;top:4802;width:11551;height:2" coordorigin="375,4802" coordsize="11551,0" path="m375,4802l11926,4802e" filled="f" stroked="t" strokeweight="3.685pt" strokecolor="#EAF1DD">
                <v:path arrowok="t"/>
              </v:shape>
            </v:group>
            <v:group style="position:absolute;left:385;top:4819;width:4192;height:554" coordorigin="385,4819" coordsize="4192,554">
              <v:shape style="position:absolute;left:385;top:4819;width:4192;height:554" coordorigin="385,4819" coordsize="4192,554" path="m385,5373l4577,5373,4577,4819,385,4819,385,5373e" filled="t" fillcolor="#EAF1DD" stroked="f">
                <v:path arrowok="t"/>
                <v:fill/>
              </v:shape>
            </v:group>
            <v:group style="position:absolute;left:516;top:4890;width:3927;height:206" coordorigin="516,4890" coordsize="3927,206">
              <v:shape style="position:absolute;left:516;top:4890;width:3927;height:206" coordorigin="516,4890" coordsize="3927,206" path="m516,5096l4443,5096,4443,4890,516,4890,516,5096e" filled="t" fillcolor="#EAF1DD" stroked="f">
                <v:path arrowok="t"/>
                <v:fill/>
              </v:shape>
            </v:group>
            <v:group style="position:absolute;left:382;top:4815;width:7959;height:76" coordorigin="382,4815" coordsize="7959,76">
              <v:shape style="position:absolute;left:382;top:4815;width:7959;height:76" coordorigin="382,4815" coordsize="7959,76" path="m382,4891l8341,4891,8341,4815,382,4815,382,4891xe" filled="t" fillcolor="#EAF1DD" stroked="f">
                <v:path arrowok="t"/>
                <v:fill/>
              </v:shape>
            </v:group>
            <v:group style="position:absolute;left:4596;top:4890;width:134;height:411" coordorigin="4596,4890" coordsize="134,411">
              <v:shape style="position:absolute;left:4596;top:4890;width:134;height:411" coordorigin="4596,4890" coordsize="134,411" path="m4596,5301l4730,5301,4730,4890,4596,4890,4596,5301e" filled="t" fillcolor="#EAF1DD" stroked="f">
                <v:path arrowok="t"/>
                <v:fill/>
              </v:shape>
            </v:group>
            <v:group style="position:absolute;left:8207;top:4890;width:134;height:411" coordorigin="8207,4890" coordsize="134,411">
              <v:shape style="position:absolute;left:8207;top:4890;width:134;height:411" coordorigin="8207,4890" coordsize="134,411" path="m8207,5301l8341,5301,8341,4890,8207,4890,8207,5301e" filled="t" fillcolor="#EAF1DD" stroked="f">
                <v:path arrowok="t"/>
                <v:fill/>
              </v:shape>
            </v:group>
            <v:group style="position:absolute;left:375;top:5339;width:11551;height:2" coordorigin="375,5339" coordsize="11551,2">
              <v:shape style="position:absolute;left:375;top:5339;width:11551;height:2" coordorigin="375,5339" coordsize="11551,0" path="m375,5339l11926,5339e" filled="f" stroked="t" strokeweight="3.805pt" strokecolor="#EAF1DD">
                <v:path arrowok="t"/>
              </v:shape>
            </v:group>
            <v:group style="position:absolute;left:4730;top:4890;width:3477;height:206" coordorigin="4730,4890" coordsize="3477,206">
              <v:shape style="position:absolute;left:4730;top:4890;width:3477;height:206" coordorigin="4730,4890" coordsize="3477,206" path="m4730,5096l8207,5096,8207,4890,4730,4890,4730,5096e" filled="t" fillcolor="#EAF1DD" stroked="f">
                <v:path arrowok="t"/>
                <v:fill/>
              </v:shape>
            </v:group>
            <v:group style="position:absolute;left:4730;top:5096;width:3477;height:206" coordorigin="4730,5096" coordsize="3477,206">
              <v:shape style="position:absolute;left:4730;top:5096;width:3477;height:206" coordorigin="4730,5096" coordsize="3477,206" path="m4730,5301l8207,5301,8207,5096,4730,5096,4730,5301e" filled="t" fillcolor="#EAF1DD" stroked="f">
                <v:path arrowok="t"/>
                <v:fill/>
              </v:shape>
            </v:group>
            <v:group style="position:absolute;left:8360;top:4890;width:3566;height:206" coordorigin="8360,4890" coordsize="3566,206">
              <v:shape style="position:absolute;left:8360;top:4890;width:3566;height:206" coordorigin="8360,4890" coordsize="3566,206" path="m8360,5096l11926,5096,11926,4890,8360,4890,8360,5096xe" filled="t" fillcolor="#EAF1DD" stroked="f">
                <v:path arrowok="t"/>
                <v:fill/>
              </v:shape>
            </v:group>
            <v:group style="position:absolute;left:8360;top:5096;width:3566;height:206" coordorigin="8360,5096" coordsize="3566,206">
              <v:shape style="position:absolute;left:8360;top:5096;width:3566;height:206" coordorigin="8360,5096" coordsize="3566,206" path="m8360,5301l11926,5301,11926,5096,8360,5096,8360,5301e" filled="t" fillcolor="#EAF1DD" stroked="f">
                <v:path arrowok="t"/>
                <v:fill/>
              </v:shape>
            </v:group>
            <v:group style="position:absolute;left:382;top:4796;width:7959;height:21" coordorigin="382,4796" coordsize="7959,21">
              <v:shape style="position:absolute;left:382;top:4796;width:7959;height:21" coordorigin="382,4796" coordsize="7959,21" path="m382,4817l8341,4817,8341,4796,382,4796,382,4817xe" filled="t" fillcolor="#FFFFFF" stroked="f">
                <v:path arrowok="t"/>
                <v:fill/>
              </v:shape>
            </v:group>
            <v:group style="position:absolute;left:8360;top:4796;width:3566;height:62" coordorigin="8360,4796" coordsize="3566,62">
              <v:shape style="position:absolute;left:8360;top:4796;width:3566;height:62" coordorigin="8360,4796" coordsize="3566,62" path="m8360,4858l11926,4858,11926,4796,8360,4796,8360,4858xe" filled="t" fillcolor="#FFFFFF" stroked="f">
                <v:path arrowok="t"/>
                <v:fill/>
              </v:shape>
            </v:group>
            <v:group style="position:absolute;left:8360;top:4856;width:3566;height:33" coordorigin="8360,4856" coordsize="3566,33">
              <v:shape style="position:absolute;left:8360;top:4856;width:3566;height:33" coordorigin="8360,4856" coordsize="3566,33" path="m8360,4889l11926,4889,11926,4856,8360,4856,8360,4889xe" filled="t" fillcolor="#EAF1DD" stroked="f">
                <v:path arrowok="t"/>
                <v:fill/>
              </v:shape>
            </v:group>
            <v:group style="position:absolute;left:385;top:5354;width:4192;height:411" coordorigin="385,5354" coordsize="4192,411">
              <v:shape style="position:absolute;left:385;top:5354;width:4192;height:411" coordorigin="385,5354" coordsize="4192,411" path="m385,5765l4577,5765,4577,5354,385,5354,385,5765e" filled="t" fillcolor="#EAF1DD" stroked="f">
                <v:path arrowok="t"/>
                <v:fill/>
              </v:shape>
            </v:group>
            <v:group style="position:absolute;left:516;top:5426;width:3927;height:206" coordorigin="516,5426" coordsize="3927,206">
              <v:shape style="position:absolute;left:516;top:5426;width:3927;height:206" coordorigin="516,5426" coordsize="3927,206" path="m516,5631l4443,5631,4443,5426,516,5426,516,5631e" filled="t" fillcolor="#EAF1DD" stroked="f">
                <v:path arrowok="t"/>
                <v:fill/>
              </v:shape>
            </v:group>
            <v:group style="position:absolute;left:382;top:5353;width:7959;height:74" coordorigin="382,5353" coordsize="7959,74">
              <v:shape style="position:absolute;left:382;top:5353;width:7959;height:74" coordorigin="382,5353" coordsize="7959,74" path="m382,5427l8341,5427,8341,5353,382,5353,382,5427xe" filled="t" fillcolor="#EAF1DD" stroked="f">
                <v:path arrowok="t"/>
                <v:fill/>
              </v:shape>
            </v:group>
            <v:group style="position:absolute;left:4596;top:5426;width:134;height:206" coordorigin="4596,5426" coordsize="134,206">
              <v:shape style="position:absolute;left:4596;top:5426;width:134;height:206" coordorigin="4596,5426" coordsize="134,206" path="m4596,5631l4730,5631,4730,5426,4596,5426,4596,5631e" filled="t" fillcolor="#EAF1DD" stroked="f">
                <v:path arrowok="t"/>
                <v:fill/>
              </v:shape>
            </v:group>
            <v:group style="position:absolute;left:8207;top:5426;width:134;height:206" coordorigin="8207,5426" coordsize="134,206">
              <v:shape style="position:absolute;left:8207;top:5426;width:134;height:206" coordorigin="8207,5426" coordsize="134,206" path="m8207,5631l8341,5631,8341,5426,8207,5426,8207,5631e" filled="t" fillcolor="#EAF1DD" stroked="f">
                <v:path arrowok="t"/>
                <v:fill/>
              </v:shape>
            </v:group>
            <v:group style="position:absolute;left:4596;top:5631;width:3745;height:134" coordorigin="4596,5631" coordsize="3745,134">
              <v:shape style="position:absolute;left:4596;top:5631;width:3745;height:134" coordorigin="4596,5631" coordsize="3745,134" path="m4596,5765l8341,5765,8341,5631,4596,5631,4596,5765e" filled="t" fillcolor="#EAF1DD" stroked="f">
                <v:path arrowok="t"/>
                <v:fill/>
              </v:shape>
            </v:group>
            <v:group style="position:absolute;left:4730;top:5426;width:3477;height:206" coordorigin="4730,5426" coordsize="3477,206">
              <v:shape style="position:absolute;left:4730;top:5426;width:3477;height:206" coordorigin="4730,5426" coordsize="3477,206" path="m4730,5631l8207,5631,8207,5426,4730,5426,4730,5631e" filled="t" fillcolor="#EAF1DD" stroked="f">
                <v:path arrowok="t"/>
                <v:fill/>
              </v:shape>
            </v:group>
            <v:group style="position:absolute;left:8360;top:5426;width:3566;height:134" coordorigin="8360,5426" coordsize="3566,134">
              <v:shape style="position:absolute;left:8360;top:5426;width:3566;height:134" coordorigin="8360,5426" coordsize="3566,134" path="m8360,5560l11926,5560,11926,5426,8360,5426,8360,5560xe" filled="t" fillcolor="#EAF1DD" stroked="f">
                <v:path arrowok="t"/>
                <v:fill/>
              </v:shape>
            </v:group>
            <v:group style="position:absolute;left:8360;top:5560;width:3566;height:134" coordorigin="8360,5560" coordsize="3566,134">
              <v:shape style="position:absolute;left:8360;top:5560;width:3566;height:134" coordorigin="8360,5560" coordsize="3566,134" path="m8360,5693l11926,5693,11926,5560,8360,5560,8360,5693e" filled="t" fillcolor="#EAF1DD" stroked="f">
                <v:path arrowok="t"/>
                <v:fill/>
              </v:shape>
            </v:group>
            <v:group style="position:absolute;left:382;top:5334;width:7959;height:21" coordorigin="382,5334" coordsize="7959,21">
              <v:shape style="position:absolute;left:382;top:5334;width:7959;height:21" coordorigin="382,5334" coordsize="7959,21" path="m382,5355l8341,5355,8341,5334,382,5334,382,5355xe" filled="t" fillcolor="#FFFFFF" stroked="f">
                <v:path arrowok="t"/>
                <v:fill/>
              </v:shape>
            </v:group>
            <v:group style="position:absolute;left:8360;top:5334;width:3566;height:62" coordorigin="8360,5334" coordsize="3566,62">
              <v:shape style="position:absolute;left:8360;top:5334;width:3566;height:62" coordorigin="8360,5334" coordsize="3566,62" path="m8360,5396l11926,5396,11926,5334,8360,5334,8360,5396xe" filled="t" fillcolor="#FFFFFF" stroked="f">
                <v:path arrowok="t"/>
                <v:fill/>
              </v:shape>
            </v:group>
            <v:group style="position:absolute;left:8360;top:5394;width:3566;height:33" coordorigin="8360,5394" coordsize="3566,33">
              <v:shape style="position:absolute;left:8360;top:5394;width:3566;height:33" coordorigin="8360,5394" coordsize="3566,33" path="m8360,5427l11926,5427,11926,5394,8360,5394,8360,5427xe" filled="t" fillcolor="#EAF1DD" stroked="f">
                <v:path arrowok="t"/>
                <v:fill/>
              </v:shape>
            </v:group>
            <v:group style="position:absolute;left:375;top:5729;width:11551;height:2" coordorigin="375,5729" coordsize="11551,2">
              <v:shape style="position:absolute;left:375;top:5729;width:11551;height:2" coordorigin="375,5729" coordsize="11551,0" path="m375,5729l11926,5729e" filled="f" stroked="t" strokeweight="3.685pt" strokecolor="#EAF1DD">
                <v:path arrowok="t"/>
              </v:shape>
            </v:group>
            <v:group style="position:absolute;left:382;top:5734;width:7978;height:2" coordorigin="382,5734" coordsize="7978,2">
              <v:shape style="position:absolute;left:382;top:5734;width:7978;height:2" coordorigin="382,5734" coordsize="7978,0" path="m382,5734l8360,5734e" filled="f" stroked="t" strokeweight="1.056pt" strokecolor="#FFFFFF">
                <v:path arrowok="t"/>
              </v:shape>
            </v:group>
            <v:group style="position:absolute;left:8360;top:5754;width:3566;height:2" coordorigin="8360,5754" coordsize="3566,2">
              <v:shape style="position:absolute;left:8360;top:5754;width:3566;height:2" coordorigin="8360,5754" coordsize="3566,0" path="m8360,5754l11926,5754e" filled="f" stroked="t" strokeweight="3.088pt" strokecolor="#FFFFFF">
                <v:path arrowok="t"/>
              </v:shape>
              <v:shape style="position:absolute;left:493;top:564;width:11293;height:836" type="#_x0000_t75">
                <v:imagedata r:id="rId35" o:title="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nqu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es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: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FF"/>
          <w:spacing w:val="-42"/>
          <w:w w:val="100"/>
        </w:rPr>
        <w:t> </w:t>
      </w:r>
      <w:hyperlink r:id="rId36"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a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d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s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2"/>
            <w:w w:val="100"/>
            <w:u w:val="single" w:color="0000FF"/>
          </w:rPr>
          <w:t>@</w:t>
        </w:r>
        <w:r>
          <w:rPr>
            <w:rFonts w:ascii="Arial" w:hAnsi="Arial" w:cs="Arial" w:eastAsia="Arial"/>
            <w:sz w:val="16"/>
            <w:szCs w:val="16"/>
            <w:color w:val="0000FF"/>
            <w:spacing w:val="-2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h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p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s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a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l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er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e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v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w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.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o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m</w:t>
        </w:r>
        <w:r>
          <w:rPr>
            <w:rFonts w:ascii="Arial" w:hAnsi="Arial" w:cs="Arial" w:eastAsia="Arial"/>
            <w:sz w:val="16"/>
            <w:szCs w:val="16"/>
            <w:color w:val="0000FF"/>
            <w:spacing w:val="3"/>
            <w:w w:val="100"/>
          </w:rPr>
          <w:t> </w:t>
        </w:r>
      </w:hyperlink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ed</w:t>
      </w:r>
      <w:r>
        <w:rPr>
          <w:rFonts w:ascii="Arial" w:hAnsi="Arial" w:cs="Arial" w:eastAsia="Arial"/>
          <w:sz w:val="16"/>
          <w:szCs w:val="16"/>
          <w:color w:val="000000"/>
          <w:spacing w:val="-2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or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nqu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000FF"/>
          <w:spacing w:val="0"/>
          <w:w w:val="100"/>
        </w:rPr>
      </w:r>
      <w:hyperlink r:id="rId37"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ed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t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or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@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h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p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s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a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l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er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ev</w:t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i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1"/>
            <w:w w:val="100"/>
            <w:u w:val="single" w:color="0000FF"/>
          </w:rPr>
          <w:t>e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w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.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  <w:t>c</w:t>
        </w:r>
        <w:r>
          <w:rPr>
            <w:rFonts w:ascii="Arial" w:hAnsi="Arial" w:cs="Arial" w:eastAsia="Arial"/>
            <w:sz w:val="16"/>
            <w:szCs w:val="16"/>
            <w:color w:val="0000FF"/>
            <w:spacing w:val="1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  <w:t>o</w:t>
        </w:r>
        <w:r>
          <w:rPr>
            <w:rFonts w:ascii="Arial" w:hAnsi="Arial" w:cs="Arial" w:eastAsia="Arial"/>
            <w:sz w:val="16"/>
            <w:szCs w:val="16"/>
            <w:color w:val="0000FF"/>
            <w:spacing w:val="-3"/>
            <w:w w:val="100"/>
            <w:u w:val="single" w:color="0000FF"/>
          </w:rPr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  <w:u w:val="single" w:color="0000FF"/>
          </w:rPr>
          <w:t>m</w:t>
        </w:r>
        <w:r>
          <w:rPr>
            <w:rFonts w:ascii="Arial" w:hAnsi="Arial" w:cs="Arial" w:eastAsia="Arial"/>
            <w:sz w:val="16"/>
            <w:szCs w:val="16"/>
            <w:color w:val="0000FF"/>
            <w:spacing w:val="0"/>
            <w:w w:val="100"/>
          </w:rPr>
        </w:r>
        <w:r>
          <w:rPr>
            <w:rFonts w:ascii="Arial" w:hAnsi="Arial" w:cs="Arial" w:eastAsia="Arial"/>
            <w:sz w:val="16"/>
            <w:szCs w:val="16"/>
            <w:color w:val="000000"/>
            <w:spacing w:val="0"/>
            <w:w w:val="100"/>
          </w:rPr>
        </w:r>
      </w:hyperlink>
    </w:p>
    <w:p>
      <w:pPr>
        <w:jc w:val="left"/>
        <w:spacing w:after="0"/>
        <w:sectPr>
          <w:type w:val="continuous"/>
          <w:pgSz w:w="12240" w:h="15840"/>
          <w:pgMar w:top="1300" w:bottom="280" w:left="260" w:right="280"/>
        </w:sectPr>
      </w:pPr>
      <w:rPr/>
    </w:p>
    <w:p>
      <w:pPr>
        <w:spacing w:before="9" w:after="0" w:line="787" w:lineRule="exact"/>
        <w:ind w:left="100" w:right="-20"/>
        <w:jc w:val="left"/>
        <w:rPr>
          <w:rFonts w:ascii="Arial" w:hAnsi="Arial" w:cs="Arial" w:eastAsia="Arial"/>
          <w:sz w:val="69"/>
          <w:szCs w:val="69"/>
        </w:rPr>
      </w:pPr>
      <w:rPr/>
      <w:r>
        <w:rPr>
          <w:rFonts w:ascii="Arial" w:hAnsi="Arial" w:cs="Arial" w:eastAsia="Arial"/>
          <w:sz w:val="69"/>
          <w:szCs w:val="69"/>
          <w:color w:val="58595B"/>
          <w:spacing w:val="-11"/>
          <w:w w:val="113"/>
          <w:position w:val="-2"/>
        </w:rPr>
        <w:t>a</w:t>
      </w:r>
      <w:r>
        <w:rPr>
          <w:rFonts w:ascii="Arial" w:hAnsi="Arial" w:cs="Arial" w:eastAsia="Arial"/>
          <w:sz w:val="69"/>
          <w:szCs w:val="69"/>
          <w:color w:val="58595B"/>
          <w:spacing w:val="-30"/>
          <w:w w:val="122"/>
          <w:position w:val="-2"/>
        </w:rPr>
        <w:t>d</w:t>
      </w:r>
      <w:r>
        <w:rPr>
          <w:rFonts w:ascii="Arial" w:hAnsi="Arial" w:cs="Arial" w:eastAsia="Arial"/>
          <w:sz w:val="69"/>
          <w:szCs w:val="69"/>
          <w:color w:val="58595B"/>
          <w:spacing w:val="-10"/>
          <w:w w:val="118"/>
          <w:position w:val="-2"/>
        </w:rPr>
        <w:t>v</w:t>
      </w:r>
      <w:r>
        <w:rPr>
          <w:rFonts w:ascii="Arial" w:hAnsi="Arial" w:cs="Arial" w:eastAsia="Arial"/>
          <w:sz w:val="69"/>
          <w:szCs w:val="69"/>
          <w:color w:val="58595B"/>
          <w:spacing w:val="-22"/>
          <w:w w:val="106"/>
          <w:position w:val="-2"/>
        </w:rPr>
        <w:t>e</w:t>
      </w:r>
      <w:r>
        <w:rPr>
          <w:rFonts w:ascii="Arial" w:hAnsi="Arial" w:cs="Arial" w:eastAsia="Arial"/>
          <w:sz w:val="69"/>
          <w:szCs w:val="69"/>
          <w:color w:val="58595B"/>
          <w:spacing w:val="-14"/>
          <w:w w:val="199"/>
          <w:position w:val="-2"/>
        </w:rPr>
        <w:t>r</w:t>
      </w:r>
      <w:r>
        <w:rPr>
          <w:rFonts w:ascii="Arial" w:hAnsi="Arial" w:cs="Arial" w:eastAsia="Arial"/>
          <w:sz w:val="69"/>
          <w:szCs w:val="69"/>
          <w:color w:val="58595B"/>
          <w:spacing w:val="-14"/>
          <w:w w:val="200"/>
          <w:position w:val="-2"/>
        </w:rPr>
        <w:t>t</w:t>
      </w:r>
      <w:r>
        <w:rPr>
          <w:rFonts w:ascii="Arial" w:hAnsi="Arial" w:cs="Arial" w:eastAsia="Arial"/>
          <w:sz w:val="69"/>
          <w:szCs w:val="69"/>
          <w:color w:val="58595B"/>
          <w:spacing w:val="-16"/>
          <w:w w:val="99"/>
          <w:position w:val="-2"/>
        </w:rPr>
        <w:t>i</w:t>
      </w:r>
      <w:r>
        <w:rPr>
          <w:rFonts w:ascii="Arial" w:hAnsi="Arial" w:cs="Arial" w:eastAsia="Arial"/>
          <w:sz w:val="69"/>
          <w:szCs w:val="69"/>
          <w:color w:val="58595B"/>
          <w:spacing w:val="-17"/>
          <w:w w:val="125"/>
          <w:position w:val="-2"/>
        </w:rPr>
        <w:t>s</w:t>
      </w:r>
      <w:r>
        <w:rPr>
          <w:rFonts w:ascii="Arial" w:hAnsi="Arial" w:cs="Arial" w:eastAsia="Arial"/>
          <w:sz w:val="69"/>
          <w:szCs w:val="69"/>
          <w:color w:val="58595B"/>
          <w:spacing w:val="-16"/>
          <w:w w:val="99"/>
          <w:position w:val="-2"/>
        </w:rPr>
        <w:t>i</w:t>
      </w:r>
      <w:r>
        <w:rPr>
          <w:rFonts w:ascii="Arial" w:hAnsi="Arial" w:cs="Arial" w:eastAsia="Arial"/>
          <w:sz w:val="69"/>
          <w:szCs w:val="69"/>
          <w:color w:val="58595B"/>
          <w:spacing w:val="-13"/>
          <w:w w:val="126"/>
          <w:position w:val="-2"/>
        </w:rPr>
        <w:t>n</w:t>
      </w:r>
      <w:r>
        <w:rPr>
          <w:rFonts w:ascii="Arial" w:hAnsi="Arial" w:cs="Arial" w:eastAsia="Arial"/>
          <w:sz w:val="69"/>
          <w:szCs w:val="69"/>
          <w:color w:val="58595B"/>
          <w:spacing w:val="0"/>
          <w:w w:val="132"/>
          <w:position w:val="-2"/>
        </w:rPr>
        <w:t>g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0" w:after="0" w:line="954" w:lineRule="exact"/>
        <w:ind w:left="100" w:right="-66"/>
        <w:jc w:val="left"/>
        <w:rPr>
          <w:rFonts w:ascii="Arial" w:hAnsi="Arial" w:cs="Arial" w:eastAsia="Arial"/>
          <w:sz w:val="96"/>
          <w:szCs w:val="96"/>
        </w:rPr>
      </w:pPr>
      <w:rPr/>
      <w:r>
        <w:rPr>
          <w:rFonts w:ascii="Arial" w:hAnsi="Arial" w:cs="Arial" w:eastAsia="Arial"/>
          <w:sz w:val="96"/>
          <w:szCs w:val="96"/>
          <w:color w:val="E49D25"/>
          <w:spacing w:val="2"/>
          <w:w w:val="91"/>
          <w:position w:val="-2"/>
        </w:rPr>
        <w:t>R</w:t>
      </w:r>
      <w:r>
        <w:rPr>
          <w:rFonts w:ascii="Arial" w:hAnsi="Arial" w:cs="Arial" w:eastAsia="Arial"/>
          <w:sz w:val="96"/>
          <w:szCs w:val="96"/>
          <w:color w:val="E49D25"/>
          <w:spacing w:val="-96"/>
          <w:w w:val="91"/>
          <w:position w:val="-2"/>
        </w:rPr>
        <w:t>A</w:t>
      </w:r>
      <w:r>
        <w:rPr>
          <w:rFonts w:ascii="Arial" w:hAnsi="Arial" w:cs="Arial" w:eastAsia="Arial"/>
          <w:sz w:val="96"/>
          <w:szCs w:val="96"/>
          <w:color w:val="E49D25"/>
          <w:spacing w:val="-17"/>
          <w:w w:val="91"/>
          <w:position w:val="-2"/>
        </w:rPr>
        <w:t>T</w:t>
      </w:r>
      <w:r>
        <w:rPr>
          <w:rFonts w:ascii="Arial" w:hAnsi="Arial" w:cs="Arial" w:eastAsia="Arial"/>
          <w:sz w:val="96"/>
          <w:szCs w:val="96"/>
          <w:color w:val="E49D25"/>
          <w:spacing w:val="-35"/>
          <w:w w:val="91"/>
          <w:position w:val="-2"/>
        </w:rPr>
        <w:t>E</w:t>
      </w:r>
      <w:r>
        <w:rPr>
          <w:rFonts w:ascii="Arial" w:hAnsi="Arial" w:cs="Arial" w:eastAsia="Arial"/>
          <w:sz w:val="96"/>
          <w:szCs w:val="96"/>
          <w:color w:val="E49D25"/>
          <w:spacing w:val="0"/>
          <w:w w:val="91"/>
          <w:position w:val="-2"/>
        </w:rPr>
        <w:t>S</w:t>
      </w:r>
      <w:r>
        <w:rPr>
          <w:rFonts w:ascii="Arial" w:hAnsi="Arial" w:cs="Arial" w:eastAsia="Arial"/>
          <w:sz w:val="96"/>
          <w:szCs w:val="96"/>
          <w:color w:val="E49D25"/>
          <w:spacing w:val="23"/>
          <w:w w:val="91"/>
          <w:position w:val="-2"/>
        </w:rPr>
        <w:t> </w:t>
      </w:r>
      <w:r>
        <w:rPr>
          <w:rFonts w:ascii="Arial" w:hAnsi="Arial" w:cs="Arial" w:eastAsia="Arial"/>
          <w:sz w:val="89"/>
          <w:szCs w:val="89"/>
          <w:color w:val="939598"/>
          <w:spacing w:val="0"/>
          <w:w w:val="100"/>
          <w:position w:val="-2"/>
        </w:rPr>
        <w:t>&amp;</w:t>
      </w:r>
      <w:r>
        <w:rPr>
          <w:rFonts w:ascii="Arial" w:hAnsi="Arial" w:cs="Arial" w:eastAsia="Arial"/>
          <w:sz w:val="89"/>
          <w:szCs w:val="89"/>
          <w:color w:val="939598"/>
          <w:spacing w:val="-70"/>
          <w:w w:val="100"/>
          <w:position w:val="-2"/>
        </w:rPr>
        <w:t> </w:t>
      </w:r>
      <w:r>
        <w:rPr>
          <w:rFonts w:ascii="Arial" w:hAnsi="Arial" w:cs="Arial" w:eastAsia="Arial"/>
          <w:sz w:val="96"/>
          <w:szCs w:val="96"/>
          <w:color w:val="E49D25"/>
          <w:spacing w:val="-23"/>
          <w:w w:val="94"/>
          <w:position w:val="-2"/>
        </w:rPr>
        <w:t>S</w:t>
      </w:r>
      <w:r>
        <w:rPr>
          <w:rFonts w:ascii="Arial" w:hAnsi="Arial" w:cs="Arial" w:eastAsia="Arial"/>
          <w:sz w:val="96"/>
          <w:szCs w:val="96"/>
          <w:color w:val="E49D25"/>
          <w:spacing w:val="-36"/>
          <w:w w:val="94"/>
          <w:position w:val="-2"/>
        </w:rPr>
        <w:t>P</w:t>
      </w:r>
      <w:r>
        <w:rPr>
          <w:rFonts w:ascii="Arial" w:hAnsi="Arial" w:cs="Arial" w:eastAsia="Arial"/>
          <w:sz w:val="96"/>
          <w:szCs w:val="96"/>
          <w:color w:val="E49D25"/>
          <w:spacing w:val="-32"/>
          <w:w w:val="89"/>
          <w:position w:val="-2"/>
        </w:rPr>
        <w:t>E</w:t>
      </w:r>
      <w:r>
        <w:rPr>
          <w:rFonts w:ascii="Arial" w:hAnsi="Arial" w:cs="Arial" w:eastAsia="Arial"/>
          <w:sz w:val="96"/>
          <w:szCs w:val="96"/>
          <w:color w:val="E49D25"/>
          <w:spacing w:val="-27"/>
          <w:w w:val="97"/>
          <w:position w:val="-2"/>
        </w:rPr>
        <w:t>C</w:t>
      </w:r>
      <w:r>
        <w:rPr>
          <w:rFonts w:ascii="Arial" w:hAnsi="Arial" w:cs="Arial" w:eastAsia="Arial"/>
          <w:sz w:val="96"/>
          <w:szCs w:val="96"/>
          <w:color w:val="E49D25"/>
          <w:spacing w:val="-26"/>
          <w:w w:val="80"/>
          <w:position w:val="-2"/>
        </w:rPr>
        <w:t>I</w:t>
      </w:r>
      <w:r>
        <w:rPr>
          <w:rFonts w:ascii="Arial" w:hAnsi="Arial" w:cs="Arial" w:eastAsia="Arial"/>
          <w:sz w:val="96"/>
          <w:szCs w:val="96"/>
          <w:color w:val="E49D25"/>
          <w:spacing w:val="-30"/>
          <w:w w:val="88"/>
          <w:position w:val="-2"/>
        </w:rPr>
        <w:t>F</w:t>
      </w:r>
      <w:r>
        <w:rPr>
          <w:rFonts w:ascii="Arial" w:hAnsi="Arial" w:cs="Arial" w:eastAsia="Arial"/>
          <w:sz w:val="96"/>
          <w:szCs w:val="96"/>
          <w:color w:val="E49D25"/>
          <w:spacing w:val="-24"/>
          <w:w w:val="92"/>
          <w:position w:val="-2"/>
        </w:rPr>
        <w:t>I</w:t>
      </w:r>
      <w:r>
        <w:rPr>
          <w:rFonts w:ascii="Arial" w:hAnsi="Arial" w:cs="Arial" w:eastAsia="Arial"/>
          <w:sz w:val="96"/>
          <w:szCs w:val="96"/>
          <w:color w:val="E49D25"/>
          <w:spacing w:val="-41"/>
          <w:w w:val="92"/>
          <w:position w:val="-2"/>
        </w:rPr>
        <w:t>C</w:t>
      </w:r>
      <w:r>
        <w:rPr>
          <w:rFonts w:ascii="Arial" w:hAnsi="Arial" w:cs="Arial" w:eastAsia="Arial"/>
          <w:sz w:val="96"/>
          <w:szCs w:val="96"/>
          <w:color w:val="E49D25"/>
          <w:spacing w:val="-106"/>
          <w:w w:val="94"/>
          <w:position w:val="-2"/>
        </w:rPr>
        <w:t>A</w:t>
      </w:r>
      <w:r>
        <w:rPr>
          <w:rFonts w:ascii="Arial" w:hAnsi="Arial" w:cs="Arial" w:eastAsia="Arial"/>
          <w:sz w:val="96"/>
          <w:szCs w:val="96"/>
          <w:color w:val="E49D25"/>
          <w:spacing w:val="-21"/>
          <w:w w:val="91"/>
          <w:position w:val="-2"/>
        </w:rPr>
        <w:t>T</w:t>
      </w:r>
      <w:r>
        <w:rPr>
          <w:rFonts w:ascii="Arial" w:hAnsi="Arial" w:cs="Arial" w:eastAsia="Arial"/>
          <w:sz w:val="96"/>
          <w:szCs w:val="96"/>
          <w:color w:val="E49D25"/>
          <w:spacing w:val="-22"/>
          <w:w w:val="80"/>
          <w:position w:val="-2"/>
        </w:rPr>
        <w:t>I</w:t>
      </w:r>
      <w:r>
        <w:rPr>
          <w:rFonts w:ascii="Arial" w:hAnsi="Arial" w:cs="Arial" w:eastAsia="Arial"/>
          <w:sz w:val="96"/>
          <w:szCs w:val="96"/>
          <w:color w:val="E49D25"/>
          <w:spacing w:val="-21"/>
          <w:w w:val="95"/>
          <w:position w:val="-2"/>
        </w:rPr>
        <w:t>O</w:t>
      </w:r>
      <w:r>
        <w:rPr>
          <w:rFonts w:ascii="Arial" w:hAnsi="Arial" w:cs="Arial" w:eastAsia="Arial"/>
          <w:sz w:val="96"/>
          <w:szCs w:val="96"/>
          <w:color w:val="E49D25"/>
          <w:spacing w:val="-24"/>
          <w:w w:val="97"/>
          <w:position w:val="-2"/>
        </w:rPr>
        <w:t>N</w:t>
      </w:r>
      <w:r>
        <w:rPr>
          <w:rFonts w:ascii="Arial" w:hAnsi="Arial" w:cs="Arial" w:eastAsia="Arial"/>
          <w:sz w:val="96"/>
          <w:szCs w:val="96"/>
          <w:color w:val="E49D25"/>
          <w:spacing w:val="0"/>
          <w:w w:val="94"/>
          <w:position w:val="-2"/>
        </w:rPr>
        <w:t>S</w:t>
      </w:r>
      <w:r>
        <w:rPr>
          <w:rFonts w:ascii="Arial" w:hAnsi="Arial" w:cs="Arial" w:eastAsia="Arial"/>
          <w:sz w:val="96"/>
          <w:szCs w:val="96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pgMar w:footer="0" w:header="0" w:top="580" w:bottom="280" w:left="620" w:right="600"/>
          <w:footerReference w:type="default" r:id="rId38"/>
          <w:pgSz w:w="12240" w:h="15840"/>
        </w:sectPr>
      </w:pPr>
      <w:rPr/>
    </w:p>
    <w:p>
      <w:pPr>
        <w:spacing w:before="31" w:after="0" w:line="240" w:lineRule="auto"/>
        <w:ind w:left="88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7"/>
          <w:u w:val="single" w:color="58595B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  <w:u w:val="single" w:color="58595B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7"/>
          <w:u w:val="single" w:color="58595B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  <w:u w:val="single" w:color="58595B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  <w:u w:val="single" w:color="58595B"/>
        </w:rPr>
        <w:t>IN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  <w:u w:val="single" w:color="58595B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14"/>
          <w:w w:val="97"/>
          <w:u w:val="single" w:color="58595B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  <w:u w:val="single" w:color="58595B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u w:val="single" w:color="58595B"/>
        </w:rPr>
        <w:t>P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u w:val="single" w:color="58595B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u w:val="single" w:color="58595B"/>
        </w:rPr>
        <w:t>CI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u w:val="single" w:color="58595B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u w:val="single" w:color="58595B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u w:val="single" w:color="58595B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  <w:u w:val="single" w:color="58595B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u w:val="single" w:color="58595B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u w:val="single" w:color="58595B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  <w:u w:val="single" w:color="58595B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  <w:u w:val="single" w:color="58595B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  <w:u w:val="single" w:color="58595B"/>
        </w:rPr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u w:val="single" w:color="58595B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705" w:right="192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-2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4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0"/>
          <w:w w:val="7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7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7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7"/>
          <w:w w:val="7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9"/>
          <w:b/>
          <w:bCs/>
        </w:rPr>
        <w:t>D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740" w:right="-20"/>
        <w:jc w:val="left"/>
        <w:tabs>
          <w:tab w:pos="3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7"/>
          <w:w w:val="81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1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1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1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8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740" w:right="-69"/>
        <w:jc w:val="left"/>
        <w:tabs>
          <w:tab w:pos="3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6"/>
          <w:w w:val="80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3"/>
          <w:w w:val="80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80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80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8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80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0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80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80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80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-10"/>
          <w:w w:val="80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6"/>
          <w:w w:val="80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1"/>
          <w:w w:val="80"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80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7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2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-1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5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35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U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97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</w:rPr>
        <w:t>V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97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97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97"/>
        </w:rPr>
        <w:t>IN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7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14"/>
          <w:w w:val="97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9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-2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5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5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75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5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D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36"/>
          <w:w w:val="75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66"/>
        </w:rPr>
        <w:t>(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4"/>
        </w:rPr>
        <w:t>B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6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2"/>
        </w:rPr>
        <w:t>ee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d</w:t>
      </w:r>
      <w:r>
        <w:rPr>
          <w:rFonts w:ascii="Arial" w:hAnsi="Arial" w:cs="Arial" w:eastAsia="Arial"/>
          <w:sz w:val="20"/>
          <w:szCs w:val="20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4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4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0"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2"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93"/>
        </w:rPr>
        <w:t>-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4"/>
        </w:rPr>
        <w:t>B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6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0"/>
        </w:rPr>
        <w:t>eed)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w w:val="86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2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3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b/>
          <w:bCs/>
        </w:rPr>
        <w:t>6x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-2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15"/>
          <w:w w:val="79"/>
          <w:position w:val="-1"/>
        </w:rPr>
        <w:t>7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6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6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4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-40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6</w:t>
      </w:r>
      <w:r>
        <w:rPr>
          <w:rFonts w:ascii="Arial" w:hAnsi="Arial" w:cs="Arial" w:eastAsia="Arial"/>
          <w:sz w:val="22"/>
          <w:szCs w:val="22"/>
          <w:color w:val="231F20"/>
          <w:spacing w:val="4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6"/>
          <w:w w:val="80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40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5002" w:space="918"/>
            <w:col w:w="510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6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-2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4"/>
          <w:w w:val="77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1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7"/>
          <w:w w:val="81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1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1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1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8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1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1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81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69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15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4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7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0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24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12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4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15"/>
          <w:w w:val="80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10"/>
          <w:w w:val="80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15"/>
          <w:w w:val="80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9"/>
          <w:w w:val="80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3"/>
          <w:w w:val="80"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80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</w:rPr>
        <w:t>"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-2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4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1"/>
          <w:w w:val="7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66"/>
        </w:rPr>
        <w:t>(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4"/>
        </w:rPr>
        <w:t>B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6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2"/>
        </w:rPr>
        <w:t>ee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d</w:t>
      </w:r>
      <w:r>
        <w:rPr>
          <w:rFonts w:ascii="Arial" w:hAnsi="Arial" w:cs="Arial" w:eastAsia="Arial"/>
          <w:sz w:val="20"/>
          <w:szCs w:val="20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4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4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0"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2"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93"/>
        </w:rPr>
        <w:t>-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4"/>
        </w:rPr>
        <w:t>B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6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0"/>
        </w:rPr>
        <w:t>eed)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w w:val="86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2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3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b/>
          <w:bCs/>
        </w:rPr>
        <w:t>6x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80"/>
          <w:position w:val="-1"/>
        </w:rPr>
        <w:t>4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7"/>
          <w:w w:val="8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80"/>
          <w:position w:val="-1"/>
        </w:rPr>
        <w:t>4</w:t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80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7"/>
          <w:w w:val="8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8</w:t>
      </w:r>
      <w:r>
        <w:rPr>
          <w:rFonts w:ascii="Arial" w:hAnsi="Arial" w:cs="Arial" w:eastAsia="Arial"/>
          <w:sz w:val="22"/>
          <w:szCs w:val="22"/>
          <w:color w:val="231F20"/>
          <w:spacing w:val="4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3968" w:space="1952"/>
            <w:col w:w="5100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5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7"/>
          <w:w w:val="86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4"/>
          <w:w w:val="77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1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69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3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7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0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3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7"/>
          <w:w w:val="86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4"/>
          <w:w w:val="77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1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w w:val="86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2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3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b/>
          <w:bCs/>
        </w:rPr>
        <w:t>6x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6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9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7"/>
          <w:w w:val="8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8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-47"/>
          <w:w w:val="8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-16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14"/>
          <w:w w:val="80"/>
          <w:position w:val="-1"/>
        </w:rPr>
        <w:t>1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80"/>
          <w:position w:val="-1"/>
        </w:rPr>
        <w:t>7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4976" w:space="944"/>
            <w:col w:w="510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6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4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0"/>
          <w:w w:val="7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9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8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9"/>
          <w:b/>
          <w:bCs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9"/>
          <w:b/>
          <w:bCs/>
        </w:rPr>
        <w:t>D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69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3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15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30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7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-8"/>
          <w:w w:val="7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6"/>
          <w:w w:val="77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-2"/>
          <w:w w:val="77"/>
          <w:b/>
          <w:bCs/>
        </w:rPr>
        <w:t>D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,</w:t>
      </w:r>
      <w:r>
        <w:rPr>
          <w:rFonts w:ascii="Arial" w:hAnsi="Arial" w:cs="Arial" w:eastAsia="Arial"/>
          <w:sz w:val="20"/>
          <w:szCs w:val="20"/>
          <w:color w:val="FFFFFF"/>
          <w:spacing w:val="29"/>
          <w:w w:val="7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H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Z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77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1"/>
          <w:w w:val="77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7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8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</w:rPr>
        <w:t>IC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8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w w:val="86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2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3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b/>
          <w:bCs/>
        </w:rPr>
        <w:t>6x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9</w:t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1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-5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4"/>
          <w:w w:val="79"/>
          <w:position w:val="-1"/>
        </w:rPr>
        <w:t>7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50</w:t>
      </w:r>
      <w:r>
        <w:rPr>
          <w:rFonts w:ascii="Arial" w:hAnsi="Arial" w:cs="Arial" w:eastAsia="Arial"/>
          <w:sz w:val="22"/>
          <w:szCs w:val="22"/>
          <w:color w:val="231F20"/>
          <w:spacing w:val="-44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4"/>
          <w:w w:val="80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4976" w:space="944"/>
            <w:col w:w="510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6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4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0"/>
          <w:w w:val="7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HO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9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</w:rPr>
        <w:t>Z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ON</w:t>
      </w:r>
      <w:r>
        <w:rPr>
          <w:rFonts w:ascii="Arial" w:hAnsi="Arial" w:cs="Arial" w:eastAsia="Arial"/>
          <w:sz w:val="20"/>
          <w:szCs w:val="20"/>
          <w:color w:val="FFFFFF"/>
          <w:spacing w:val="-6"/>
          <w:w w:val="78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69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26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7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-8"/>
          <w:w w:val="7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H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Z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  <w:b/>
          <w:bCs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77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7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7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1"/>
          <w:w w:val="77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7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8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</w:rPr>
        <w:t>IC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8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w w:val="86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2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3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b/>
          <w:bCs/>
        </w:rPr>
        <w:t>6x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6"/>
          <w:w w:val="79"/>
          <w:position w:val="-1"/>
        </w:rPr>
        <w:t>4</w:t>
      </w:r>
      <w:r>
        <w:rPr>
          <w:rFonts w:ascii="Arial" w:hAnsi="Arial" w:cs="Arial" w:eastAsia="Arial"/>
          <w:sz w:val="22"/>
          <w:szCs w:val="22"/>
          <w:color w:val="231F20"/>
          <w:spacing w:val="-2"/>
          <w:w w:val="79"/>
          <w:position w:val="-1"/>
        </w:rPr>
        <w:t>7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5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-41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4"/>
          <w:w w:val="80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-16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12"/>
          <w:w w:val="80"/>
          <w:position w:val="-1"/>
        </w:rPr>
        <w:t>1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4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4976" w:space="944"/>
            <w:col w:w="5100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5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3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3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5"/>
          <w:w w:val="7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4"/>
          <w:b/>
          <w:bCs/>
        </w:rPr>
        <w:t>ER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3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69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3.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8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7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0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3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4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3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3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5"/>
          <w:w w:val="7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4"/>
          <w:b/>
          <w:bCs/>
        </w:rPr>
        <w:t>ER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3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w w:val="86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2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4"/>
          <w:b/>
          <w:bCs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-43"/>
          <w:w w:val="84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6"/>
          <w:b/>
          <w:bCs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44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231F20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100"/>
          <w:b/>
          <w:bCs/>
        </w:rPr>
        <w:t>6x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-13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-6"/>
          <w:w w:val="79"/>
          <w:position w:val="-1"/>
        </w:rPr>
        <w:t>1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6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6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79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3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7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79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2"/>
          <w:w w:val="79"/>
          <w:position w:val="-1"/>
        </w:rPr>
        <w:t>2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79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-42"/>
          <w:w w:val="7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-4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10"/>
          <w:w w:val="80"/>
          <w:position w:val="-1"/>
        </w:rPr>
        <w:t>1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8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4976" w:space="944"/>
            <w:col w:w="5100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5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4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0"/>
          <w:w w:val="74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HO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9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</w:rPr>
        <w:t>Z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ON</w:t>
      </w:r>
      <w:r>
        <w:rPr>
          <w:rFonts w:ascii="Arial" w:hAnsi="Arial" w:cs="Arial" w:eastAsia="Arial"/>
          <w:sz w:val="20"/>
          <w:szCs w:val="20"/>
          <w:color w:val="FFFFFF"/>
          <w:spacing w:val="-6"/>
          <w:w w:val="78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69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6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8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26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75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5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75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IT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75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5"/>
          <w:b/>
          <w:bCs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FFFFFF"/>
          <w:spacing w:val="8"/>
          <w:w w:val="75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66"/>
        </w:rPr>
        <w:t>(</w:t>
      </w:r>
      <w:r>
        <w:rPr>
          <w:rFonts w:ascii="Arial" w:hAnsi="Arial" w:cs="Arial" w:eastAsia="Arial"/>
          <w:sz w:val="20"/>
          <w:szCs w:val="20"/>
          <w:color w:val="FFFFFF"/>
          <w:spacing w:val="-2"/>
          <w:w w:val="77"/>
        </w:rPr>
        <w:t>F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4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0"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7"/>
        </w:rPr>
        <w:t>q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2"/>
        </w:rPr>
        <w:t>u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0"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2"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8"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y</w:t>
      </w:r>
      <w:r>
        <w:rPr>
          <w:rFonts w:ascii="Arial" w:hAnsi="Arial" w:cs="Arial" w:eastAsia="Arial"/>
          <w:sz w:val="20"/>
          <w:szCs w:val="20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d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5"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5"/>
        </w:rPr>
        <w:t>un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5"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5"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5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0"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0"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6"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1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1"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7"/>
        </w:rPr>
        <w:t>b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1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-1"/>
          <w:w w:val="81"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66"/>
        </w:rPr>
        <w:t>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13"/>
          <w:w w:val="8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v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13"/>
          <w:w w:val="8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k</w:t>
      </w:r>
      <w:r>
        <w:rPr>
          <w:rFonts w:ascii="Arial" w:hAnsi="Arial" w:cs="Arial" w:eastAsia="Arial"/>
          <w:sz w:val="18"/>
          <w:szCs w:val="18"/>
          <w:color w:val="231F20"/>
          <w:spacing w:val="13"/>
          <w:w w:val="8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v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81"/>
          <w:b/>
          <w:bCs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8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1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1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1"/>
          <w:b/>
          <w:bCs/>
        </w:rPr>
        <w:t>k</w:t>
      </w:r>
      <w:r>
        <w:rPr>
          <w:rFonts w:ascii="Arial" w:hAnsi="Arial" w:cs="Arial" w:eastAsia="Arial"/>
          <w:sz w:val="18"/>
          <w:szCs w:val="18"/>
          <w:color w:val="231F20"/>
          <w:spacing w:val="13"/>
          <w:w w:val="8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74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78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79"/>
          <w:b/>
          <w:bCs/>
        </w:rPr>
        <w:t>v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3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85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7" w:lineRule="exact"/>
        <w:ind w:right="-20"/>
        <w:jc w:val="left"/>
        <w:tabs>
          <w:tab w:pos="1680" w:val="left"/>
          <w:tab w:pos="3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8"/>
          <w:w w:val="8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-1"/>
          <w:w w:val="80"/>
          <w:position w:val="-1"/>
        </w:rPr>
        <w:t>4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8</w:t>
      </w:r>
      <w:r>
        <w:rPr>
          <w:rFonts w:ascii="Arial" w:hAnsi="Arial" w:cs="Arial" w:eastAsia="Arial"/>
          <w:sz w:val="22"/>
          <w:szCs w:val="22"/>
          <w:color w:val="231F20"/>
          <w:spacing w:val="3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-47"/>
          <w:w w:val="8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31F20"/>
          <w:spacing w:val="2"/>
          <w:w w:val="80"/>
          <w:position w:val="-1"/>
        </w:rPr>
        <w:t>$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6</w:t>
      </w:r>
      <w:r>
        <w:rPr>
          <w:rFonts w:ascii="Arial" w:hAnsi="Arial" w:cs="Arial" w:eastAsia="Arial"/>
          <w:sz w:val="22"/>
          <w:szCs w:val="22"/>
          <w:color w:val="231F20"/>
          <w:spacing w:val="1"/>
          <w:w w:val="8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5</w:t>
      </w:r>
      <w:r>
        <w:rPr>
          <w:rFonts w:ascii="Arial" w:hAnsi="Arial" w:cs="Arial" w:eastAsia="Arial"/>
          <w:sz w:val="22"/>
          <w:szCs w:val="22"/>
          <w:color w:val="231F20"/>
          <w:spacing w:val="4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80"/>
          <w:position w:val="-1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4976" w:space="944"/>
            <w:col w:w="5100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</w:sectPr>
      </w:pPr>
      <w:rPr/>
    </w:p>
    <w:p>
      <w:pPr>
        <w:spacing w:before="35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2013" coordorigin="0,0" coordsize="12240,15840">
            <v:shape style="position:absolute;left:0;top:0;width:12240;height:15840" type="#_x0000_t75">
              <v:imagedata r:id="rId39" o:title=""/>
            </v:shape>
            <v:group style="position:absolute;left:674;top:2852;width:5400;height:9360" coordorigin="674,2852" coordsize="5400,9360">
              <v:shape style="position:absolute;left:674;top:2852;width:5400;height:9360" coordorigin="674,2852" coordsize="5400,9360" path="m674,2852l6074,2852,6074,12212,674,12212,674,2852e" filled="t" fillcolor="#231F20" stroked="f">
                <v:path arrowok="t"/>
                <v:fill/>
              </v:shape>
            </v:group>
            <v:group style="position:absolute;left:720;top:3202;width:5220;height:720" coordorigin="720,3202" coordsize="5220,720">
              <v:shape style="position:absolute;left:720;top:3202;width:5220;height:720" coordorigin="720,3202" coordsize="5220,720" path="m720,3922l5940,3922,5940,3202,720,3202,720,3922xe" filled="t" fillcolor="#A7A9AC" stroked="f">
                <v:path arrowok="t"/>
                <v:fill/>
              </v:shape>
            </v:group>
            <v:group style="position:absolute;left:720;top:4222;width:5220;height:720" coordorigin="720,4222" coordsize="5220,720">
              <v:shape style="position:absolute;left:720;top:4222;width:5220;height:720" coordorigin="720,4222" coordsize="5220,720" path="m720,4942l5940,4942,5940,4222,720,4222,720,4942xe" filled="t" fillcolor="#A7A9AC" stroked="f">
                <v:path arrowok="t"/>
                <v:fill/>
              </v:shape>
            </v:group>
            <v:group style="position:absolute;left:720;top:5242;width:5220;height:720" coordorigin="720,5242" coordsize="5220,720">
              <v:shape style="position:absolute;left:720;top:5242;width:5220;height:720" coordorigin="720,5242" coordsize="5220,720" path="m720,5962l5940,5962,5940,5242,720,5242,720,5962xe" filled="t" fillcolor="#A7A9AC" stroked="f">
                <v:path arrowok="t"/>
                <v:fill/>
              </v:shape>
            </v:group>
            <v:group style="position:absolute;left:720;top:6262;width:5220;height:720" coordorigin="720,6262" coordsize="5220,720">
              <v:shape style="position:absolute;left:720;top:6262;width:5220;height:720" coordorigin="720,6262" coordsize="5220,720" path="m720,6982l5940,6982,5940,6262,720,6262,720,6982xe" filled="t" fillcolor="#A7A9AC" stroked="f">
                <v:path arrowok="t"/>
                <v:fill/>
              </v:shape>
            </v:group>
            <v:group style="position:absolute;left:720;top:7282;width:5220;height:720" coordorigin="720,7282" coordsize="5220,720">
              <v:shape style="position:absolute;left:720;top:7282;width:5220;height:720" coordorigin="720,7282" coordsize="5220,720" path="m720,8002l5940,8002,5940,7282,720,7282,720,8002xe" filled="t" fillcolor="#A7A9AC" stroked="f">
                <v:path arrowok="t"/>
                <v:fill/>
              </v:shape>
            </v:group>
            <v:group style="position:absolute;left:720;top:8302;width:5220;height:720" coordorigin="720,8302" coordsize="5220,720">
              <v:shape style="position:absolute;left:720;top:8302;width:5220;height:720" coordorigin="720,8302" coordsize="5220,720" path="m720,9022l5940,9022,5940,8302,720,8302,720,9022xe" filled="t" fillcolor="#A7A9AC" stroked="f">
                <v:path arrowok="t"/>
                <v:fill/>
              </v:shape>
            </v:group>
            <v:group style="position:absolute;left:720;top:9322;width:5220;height:720" coordorigin="720,9322" coordsize="5220,720">
              <v:shape style="position:absolute;left:720;top:9322;width:5220;height:720" coordorigin="720,9322" coordsize="5220,720" path="m720,10042l5940,10042,5940,9322,720,9322,720,10042xe" filled="t" fillcolor="#A7A9AC" stroked="f">
                <v:path arrowok="t"/>
                <v:fill/>
              </v:shape>
            </v:group>
            <v:group style="position:absolute;left:720;top:10342;width:5220;height:720" coordorigin="720,10342" coordsize="5220,720">
              <v:shape style="position:absolute;left:720;top:10342;width:5220;height:720" coordorigin="720,10342" coordsize="5220,720" path="m720,11062l5940,11062,5940,10342,720,10342,720,11062xe" filled="t" fillcolor="#A7A9AC" stroked="f">
                <v:path arrowok="t"/>
                <v:fill/>
              </v:shape>
            </v:group>
            <v:group style="position:absolute;left:720;top:11362;width:5220;height:720" coordorigin="720,11362" coordsize="5220,720">
              <v:shape style="position:absolute;left:720;top:11362;width:5220;height:720" coordorigin="720,11362" coordsize="5220,720" path="m720,12082l5940,12082,5940,11362,720,11362,720,12082xe" filled="t" fillcolor="#A7A9AC" stroked="f">
                <v:path arrowok="t"/>
                <v:fill/>
              </v:shape>
            </v:group>
            <v:group style="position:absolute;left:6254;top:2852;width:5400;height:7325" coordorigin="6254,2852" coordsize="5400,7325">
              <v:shape style="position:absolute;left:6254;top:2852;width:5400;height:7325" coordorigin="6254,2852" coordsize="5400,7325" path="m6254,2852l11654,2852,11654,10177,6254,10177,6254,2852e" filled="t" fillcolor="#231F20" stroked="f">
                <v:path arrowok="t"/>
                <v:fill/>
              </v:shape>
            </v:group>
            <v:group style="position:absolute;left:6300;top:3202;width:5220;height:720" coordorigin="6300,3202" coordsize="5220,720">
              <v:shape style="position:absolute;left:6300;top:3202;width:5220;height:720" coordorigin="6300,3202" coordsize="5220,720" path="m6300,3922l11520,3922,11520,3202,6300,3202,6300,3922xe" filled="t" fillcolor="#A7A9AC" stroked="f">
                <v:path arrowok="t"/>
                <v:fill/>
              </v:shape>
            </v:group>
            <v:group style="position:absolute;left:6300;top:4222;width:5220;height:720" coordorigin="6300,4222" coordsize="5220,720">
              <v:shape style="position:absolute;left:6300;top:4222;width:5220;height:720" coordorigin="6300,4222" coordsize="5220,720" path="m6300,4942l11520,4942,11520,4222,6300,4222,6300,4942xe" filled="t" fillcolor="#A7A9AC" stroked="f">
                <v:path arrowok="t"/>
                <v:fill/>
              </v:shape>
            </v:group>
            <v:group style="position:absolute;left:6300;top:5242;width:5220;height:720" coordorigin="6300,5242" coordsize="5220,720">
              <v:shape style="position:absolute;left:6300;top:5242;width:5220;height:720" coordorigin="6300,5242" coordsize="5220,720" path="m6300,5962l11520,5962,11520,5242,6300,5242,6300,5962xe" filled="t" fillcolor="#A7A9AC" stroked="f">
                <v:path arrowok="t"/>
                <v:fill/>
              </v:shape>
            </v:group>
            <v:group style="position:absolute;left:6300;top:6262;width:5220;height:720" coordorigin="6300,6262" coordsize="5220,720">
              <v:shape style="position:absolute;left:6300;top:6262;width:5220;height:720" coordorigin="6300,6262" coordsize="5220,720" path="m6300,6982l11520,6982,11520,6262,6300,6262,6300,6982xe" filled="t" fillcolor="#A7A9AC" stroked="f">
                <v:path arrowok="t"/>
                <v:fill/>
              </v:shape>
            </v:group>
            <v:group style="position:absolute;left:6300;top:7282;width:5220;height:720" coordorigin="6300,7282" coordsize="5220,720">
              <v:shape style="position:absolute;left:6300;top:7282;width:5220;height:720" coordorigin="6300,7282" coordsize="5220,720" path="m6300,8002l11520,8002,11520,7282,6300,7282,6300,8002xe" filled="t" fillcolor="#A7A9AC" stroked="f">
                <v:path arrowok="t"/>
                <v:fill/>
              </v:shape>
            </v:group>
            <v:group style="position:absolute;left:6300;top:8302;width:5220;height:724" coordorigin="6300,8302" coordsize="5220,724">
              <v:shape style="position:absolute;left:6300;top:8302;width:5220;height:724" coordorigin="6300,8302" coordsize="5220,724" path="m6300,9026l11520,9026,11520,8302,6300,8302,6300,9026xe" filled="t" fillcolor="#A7A9AC" stroked="f">
                <v:path arrowok="t"/>
                <v:fill/>
              </v:shape>
            </v:group>
            <v:group style="position:absolute;left:6300;top:9326;width:5220;height:720" coordorigin="6300,9326" coordsize="5220,720">
              <v:shape style="position:absolute;left:6300;top:9326;width:5220;height:720" coordorigin="6300,9326" coordsize="5220,720" path="m6300,10046l11520,10046,11520,9326,6300,9326,6300,10046xe" filled="t" fillcolor="#A7A9AC" stroked="f">
                <v:path arrowok="t"/>
                <v:fill/>
              </v:shape>
              <v:shape style="position:absolute;left:720;top:2902;width:5220;height:1020" type="#_x0000_t75">
                <v:imagedata r:id="rId40" o:title=""/>
              </v:shape>
            </v:group>
            <v:group style="position:absolute;left:720;top:2902;width:5220;height:300" coordorigin="720,2902" coordsize="5220,300">
              <v:shape style="position:absolute;left:720;top:2902;width:5220;height:300" coordorigin="720,2902" coordsize="5220,300" path="m720,3202l5940,3202,5940,2902,720,2902,720,3202e" filled="t" fillcolor="#28378A" stroked="f">
                <v:path arrowok="t"/>
                <v:fill/>
              </v:shape>
            </v:group>
            <v:group style="position:absolute;left:1552;top:3082;width:571;height:739" coordorigin="1552,3082" coordsize="571,739">
              <v:shape style="position:absolute;left:1552;top:3082;width:571;height:739" coordorigin="1552,3082" coordsize="571,739" path="m1552,3082l2123,3082,2123,3821,1552,3821e" filled="f" stroked="t" strokeweight="2.070pt" strokecolor="#28378A">
                <v:path arrowok="t"/>
              </v:shape>
            </v:group>
            <v:group style="position:absolute;left:981;top:3082;width:571;height:739" coordorigin="981,3082" coordsize="571,739">
              <v:shape style="position:absolute;left:981;top:3082;width:571;height:739" coordorigin="981,3082" coordsize="571,739" path="m1552,3821l981,3821,981,3082,1552,3082,1552,3821xe" filled="f" stroked="t" strokeweight="2.070pt" strokecolor="#28378A">
                <v:path arrowok="t"/>
              </v:shape>
            </v:group>
            <v:group style="position:absolute;left:1552;top:3082;width:571;height:739" coordorigin="1552,3082" coordsize="571,739">
              <v:shape style="position:absolute;left:1552;top:3082;width:571;height:739" coordorigin="1552,3082" coordsize="571,739" path="m1552,3082l2123,3082,2123,3821,1552,3821,1552,3082e" filled="t" fillcolor="#F3F3F8" stroked="f">
                <v:path arrowok="t"/>
                <v:fill/>
              </v:shape>
            </v:group>
            <v:group style="position:absolute;left:981;top:3082;width:571;height:739" coordorigin="981,3082" coordsize="571,739">
              <v:shape style="position:absolute;left:981;top:3082;width:571;height:739" coordorigin="981,3082" coordsize="571,739" path="m1552,3821l981,3821,981,3082,1552,3082,1552,3821e" filled="t" fillcolor="#F3F3F8" stroked="f">
                <v:path arrowok="t"/>
                <v:fill/>
              </v:shape>
            </v:group>
            <v:group style="position:absolute;left:1552;top:3082;width:2;height:739" coordorigin="1552,3082" coordsize="2,739">
              <v:shape style="position:absolute;left:1552;top:3082;width:2;height:739" coordorigin="1552,3082" coordsize="0,739" path="m1552,3082l1552,3821e" filled="f" stroked="t" strokeweight=".84pt" strokecolor="#28378A">
                <v:path arrowok="t"/>
              </v:shape>
              <v:shape style="position:absolute;left:720;top:3922;width:5220;height:1020" type="#_x0000_t75">
                <v:imagedata r:id="rId41" o:title=""/>
              </v:shape>
            </v:group>
            <v:group style="position:absolute;left:720;top:3922;width:5220;height:300" coordorigin="720,3922" coordsize="5220,300">
              <v:shape style="position:absolute;left:720;top:3922;width:5220;height:300" coordorigin="720,3922" coordsize="5220,300" path="m720,4222l5940,4222,5940,3922,720,3922,720,4222e" filled="t" fillcolor="#00539B" stroked="f">
                <v:path arrowok="t"/>
                <v:fill/>
              </v:shape>
            </v:group>
            <v:group style="position:absolute;left:977;top:4106;width:571;height:739" coordorigin="977,4106" coordsize="571,739">
              <v:shape style="position:absolute;left:977;top:4106;width:571;height:739" coordorigin="977,4106" coordsize="571,739" path="m1548,4845l977,4845,977,4106,1548,4106,1548,4845xe" filled="f" stroked="t" strokeweight="1.68pt" strokecolor="#00539B">
                <v:path arrowok="t"/>
              </v:shape>
            </v:group>
            <v:group style="position:absolute;left:977;top:4106;width:571;height:739" coordorigin="977,4106" coordsize="571,739">
              <v:shape style="position:absolute;left:977;top:4106;width:571;height:739" coordorigin="977,4106" coordsize="571,739" path="m1548,4845l977,4845,977,4106,1548,4106,1548,4845e" filled="t" fillcolor="#F2F3F9" stroked="f">
                <v:path arrowok="t"/>
                <v:fill/>
              </v:shape>
              <v:shape style="position:absolute;left:720;top:4942;width:5220;height:1020" type="#_x0000_t75">
                <v:imagedata r:id="rId42" o:title=""/>
              </v:shape>
            </v:group>
            <v:group style="position:absolute;left:720;top:4942;width:5220;height:300" coordorigin="720,4942" coordsize="5220,300">
              <v:shape style="position:absolute;left:720;top:4942;width:5220;height:300" coordorigin="720,4942" coordsize="5220,300" path="m720,5242l5940,5242,5940,4942,720,4942,720,5242e" filled="t" fillcolor="#268ACA" stroked="f">
                <v:path arrowok="t"/>
                <v:fill/>
              </v:shape>
            </v:group>
            <v:group style="position:absolute;left:977;top:5126;width:2;height:739" coordorigin="977,5126" coordsize="2,739">
              <v:shape style="position:absolute;left:977;top:5126;width:2;height:739" coordorigin="977,5126" coordsize="0,739" path="m977,5865l977,5126,977,5865xe" filled="t" fillcolor="#F6F8FC" stroked="f">
                <v:path arrowok="t"/>
                <v:fill/>
              </v:shape>
            </v:group>
            <v:group style="position:absolute;left:977;top:5126;width:571;height:739" coordorigin="977,5126" coordsize="571,739">
              <v:shape style="position:absolute;left:977;top:5126;width:571;height:739" coordorigin="977,5126" coordsize="571,739" path="m1548,5865l977,5865,977,5126,1548,5126,1548,5865xe" filled="f" stroked="t" strokeweight="1.68pt" strokecolor="#268ACA">
                <v:path arrowok="t"/>
              </v:shape>
            </v:group>
            <v:group style="position:absolute;left:977;top:5126;width:571;height:739" coordorigin="977,5126" coordsize="571,739">
              <v:shape style="position:absolute;left:977;top:5126;width:571;height:739" coordorigin="977,5126" coordsize="571,739" path="m1548,5865l977,5865,977,5126,1548,5126,1548,5865e" filled="t" fillcolor="#F6F8FC" stroked="f">
                <v:path arrowok="t"/>
                <v:fill/>
              </v:shape>
            </v:group>
            <v:group style="position:absolute;left:1184;top:5160;width:330;height:672" coordorigin="1184,5160" coordsize="330,672">
              <v:shape style="position:absolute;left:1184;top:5160;width:330;height:672" coordorigin="1184,5160" coordsize="330,672" path="m1514,5832l1184,5832,1184,5160,1514,5160,1514,5832e" filled="t" fillcolor="#ABC5E7" stroked="f">
                <v:path arrowok="t"/>
                <v:fill/>
              </v:shape>
              <v:shape style="position:absolute;left:720;top:5962;width:5220;height:1020" type="#_x0000_t75">
                <v:imagedata r:id="rId43" o:title=""/>
              </v:shape>
            </v:group>
            <v:group style="position:absolute;left:720;top:5962;width:5220;height:300" coordorigin="720,5962" coordsize="5220,300">
              <v:shape style="position:absolute;left:720;top:5962;width:5220;height:300" coordorigin="720,5962" coordsize="5220,300" path="m720,6262l5940,6262,5940,5962,720,5962,720,6262e" filled="t" fillcolor="#006937" stroked="f">
                <v:path arrowok="t"/>
                <v:fill/>
              </v:shape>
            </v:group>
            <v:group style="position:absolute;left:977;top:6146;width:2;height:739" coordorigin="977,6146" coordsize="2,739">
              <v:shape style="position:absolute;left:977;top:6146;width:2;height:739" coordorigin="977,6146" coordsize="0,739" path="m977,6885l977,6146,977,6885xe" filled="t" fillcolor="#F6F8FC" stroked="f">
                <v:path arrowok="t"/>
                <v:fill/>
              </v:shape>
            </v:group>
            <v:group style="position:absolute;left:977;top:6146;width:571;height:739" coordorigin="977,6146" coordsize="571,739">
              <v:shape style="position:absolute;left:977;top:6146;width:571;height:739" coordorigin="977,6146" coordsize="571,739" path="m1548,6885l977,6885,977,6146,1548,6146,1548,6885xe" filled="f" stroked="t" strokeweight="1.68pt" strokecolor="#006937">
                <v:path arrowok="t"/>
              </v:shape>
            </v:group>
            <v:group style="position:absolute;left:977;top:6146;width:571;height:739" coordorigin="977,6146" coordsize="571,739">
              <v:shape style="position:absolute;left:977;top:6146;width:571;height:739" coordorigin="977,6146" coordsize="571,739" path="m1548,6885l977,6885,977,6146,1548,6146,1548,6885e" filled="t" fillcolor="#F2F4F1" stroked="f">
                <v:path arrowok="t"/>
                <v:fill/>
              </v:shape>
            </v:group>
            <v:group style="position:absolute;left:1184;top:6352;width:330;height:500" coordorigin="1184,6352" coordsize="330,500">
              <v:shape style="position:absolute;left:1184;top:6352;width:330;height:500" coordorigin="1184,6352" coordsize="330,500" path="m1514,6852l1184,6852,1184,6352,1514,6352,1514,6852e" filled="t" fillcolor="#A3B7A1" stroked="f">
                <v:path arrowok="t"/>
                <v:fill/>
              </v:shape>
              <v:shape style="position:absolute;left:720;top:6982;width:5220;height:1020" type="#_x0000_t75">
                <v:imagedata r:id="rId44" o:title=""/>
              </v:shape>
            </v:group>
            <v:group style="position:absolute;left:720;top:6982;width:5220;height:300" coordorigin="720,6982" coordsize="5220,300">
              <v:shape style="position:absolute;left:720;top:6982;width:5220;height:300" coordorigin="720,6982" coordsize="5220,300" path="m720,7282l5940,7282,5940,6982,720,6982,720,7282e" filled="t" fillcolor="#006937" stroked="f">
                <v:path arrowok="t"/>
                <v:fill/>
              </v:shape>
            </v:group>
            <v:group style="position:absolute;left:977;top:7166;width:2;height:739" coordorigin="977,7166" coordsize="2,739">
              <v:shape style="position:absolute;left:977;top:7166;width:2;height:739" coordorigin="977,7166" coordsize="0,739" path="m977,7905l977,7166,977,7905xe" filled="t" fillcolor="#F6F8FC" stroked="f">
                <v:path arrowok="t"/>
                <v:fill/>
              </v:shape>
            </v:group>
            <v:group style="position:absolute;left:977;top:7166;width:571;height:739" coordorigin="977,7166" coordsize="571,739">
              <v:shape style="position:absolute;left:977;top:7166;width:571;height:739" coordorigin="977,7166" coordsize="571,739" path="m1548,7905l977,7905,977,7166,1548,7166,1548,7905xe" filled="f" stroked="t" strokeweight="1.68pt" strokecolor="#006937">
                <v:path arrowok="t"/>
              </v:shape>
            </v:group>
            <v:group style="position:absolute;left:977;top:7166;width:571;height:739" coordorigin="977,7166" coordsize="571,739">
              <v:shape style="position:absolute;left:977;top:7166;width:571;height:739" coordorigin="977,7166" coordsize="571,739" path="m1548,7905l977,7905,977,7166,1548,7166,1548,7905e" filled="t" fillcolor="#F2F4F1" stroked="f">
                <v:path arrowok="t"/>
                <v:fill/>
              </v:shape>
            </v:group>
            <v:group style="position:absolute;left:1010;top:7544;width:504;height:328" coordorigin="1010,7544" coordsize="504,328">
              <v:shape style="position:absolute;left:1010;top:7544;width:504;height:328" coordorigin="1010,7544" coordsize="504,328" path="m1514,7872l1010,7872,1010,7544,1514,7544,1514,7872e" filled="t" fillcolor="#A3B7A1" stroked="f">
                <v:path arrowok="t"/>
                <v:fill/>
              </v:shape>
              <v:shape style="position:absolute;left:720;top:8002;width:5220;height:1020" type="#_x0000_t75">
                <v:imagedata r:id="rId45" o:title=""/>
              </v:shape>
            </v:group>
            <v:group style="position:absolute;left:720;top:8002;width:5220;height:300" coordorigin="720,8002" coordsize="5220,300">
              <v:shape style="position:absolute;left:720;top:8002;width:5220;height:300" coordorigin="720,8002" coordsize="5220,300" path="m720,8302l5940,8302,5940,8002,720,8002,720,8302e" filled="t" fillcolor="#006937" stroked="f">
                <v:path arrowok="t"/>
                <v:fill/>
              </v:shape>
            </v:group>
            <v:group style="position:absolute;left:977;top:8186;width:2;height:739" coordorigin="977,8186" coordsize="2,739">
              <v:shape style="position:absolute;left:977;top:8186;width:2;height:739" coordorigin="977,8186" coordsize="0,739" path="m977,8925l977,8186,977,8925xe" filled="t" fillcolor="#F6F8FC" stroked="f">
                <v:path arrowok="t"/>
                <v:fill/>
              </v:shape>
            </v:group>
            <v:group style="position:absolute;left:977;top:8186;width:571;height:739" coordorigin="977,8186" coordsize="571,739">
              <v:shape style="position:absolute;left:977;top:8186;width:571;height:739" coordorigin="977,8186" coordsize="571,739" path="m1548,8925l977,8925,977,8186,1548,8186,1548,8925xe" filled="f" stroked="t" strokeweight="1.68pt" strokecolor="#006937">
                <v:path arrowok="t"/>
              </v:shape>
            </v:group>
            <v:group style="position:absolute;left:977;top:8186;width:571;height:739" coordorigin="977,8186" coordsize="571,739">
              <v:shape style="position:absolute;left:977;top:8186;width:571;height:739" coordorigin="977,8186" coordsize="571,739" path="m1548,8925l977,8925,977,8186,1548,8186,1548,8925e" filled="t" fillcolor="#F2F4F1" stroked="f">
                <v:path arrowok="t"/>
                <v:fill/>
              </v:shape>
            </v:group>
            <v:group style="position:absolute;left:1271;top:8220;width:243;height:672" coordorigin="1271,8220" coordsize="243,672">
              <v:shape style="position:absolute;left:1271;top:8220;width:243;height:672" coordorigin="1271,8220" coordsize="243,672" path="m1514,8892l1271,8892,1271,8220,1514,8220,1514,8892e" filled="t" fillcolor="#A3B7A1" stroked="f">
                <v:path arrowok="t"/>
                <v:fill/>
              </v:shape>
              <v:shape style="position:absolute;left:720;top:9022;width:5220;height:1020" type="#_x0000_t75">
                <v:imagedata r:id="rId46" o:title=""/>
              </v:shape>
            </v:group>
            <v:group style="position:absolute;left:720;top:9022;width:5220;height:300" coordorigin="720,9022" coordsize="5220,300">
              <v:shape style="position:absolute;left:720;top:9022;width:5220;height:300" coordorigin="720,9022" coordsize="5220,300" path="m720,9322l5940,9322,5940,9022,720,9022,720,9322e" filled="t" fillcolor="#74B648" stroked="f">
                <v:path arrowok="t"/>
                <v:fill/>
              </v:shape>
            </v:group>
            <v:group style="position:absolute;left:977;top:9206;width:2;height:739" coordorigin="977,9206" coordsize="2,739">
              <v:shape style="position:absolute;left:977;top:9206;width:2;height:739" coordorigin="977,9206" coordsize="0,739" path="m977,9945l977,9206,977,9945xe" filled="t" fillcolor="#F8FBF6" stroked="f">
                <v:path arrowok="t"/>
                <v:fill/>
              </v:shape>
            </v:group>
            <v:group style="position:absolute;left:977;top:9206;width:571;height:739" coordorigin="977,9206" coordsize="571,739">
              <v:shape style="position:absolute;left:977;top:9206;width:571;height:739" coordorigin="977,9206" coordsize="571,739" path="m1548,9945l977,9945,977,9206,1548,9206,1548,9945xe" filled="f" stroked="t" strokeweight="1.68pt" strokecolor="#74B648">
                <v:path arrowok="t"/>
              </v:shape>
            </v:group>
            <v:group style="position:absolute;left:977;top:9206;width:571;height:739" coordorigin="977,9206" coordsize="571,739">
              <v:shape style="position:absolute;left:977;top:9206;width:571;height:739" coordorigin="977,9206" coordsize="571,739" path="m1548,9945l977,9945,977,9206,1548,9206,1548,9945e" filled="t" fillcolor="#F8FBF6" stroked="f">
                <v:path arrowok="t"/>
                <v:fill/>
              </v:shape>
            </v:group>
            <v:group style="position:absolute;left:1184;top:9584;width:330;height:328" coordorigin="1184,9584" coordsize="330,328">
              <v:shape style="position:absolute;left:1184;top:9584;width:330;height:328" coordorigin="1184,9584" coordsize="330,328" path="m1514,9912l1184,9912,1184,9584,1514,9584,1514,9912e" filled="t" fillcolor="#C5DBAE" stroked="f">
                <v:path arrowok="t"/>
                <v:fill/>
              </v:shape>
              <v:shape style="position:absolute;left:720;top:10042;width:5220;height:1020" type="#_x0000_t75">
                <v:imagedata r:id="rId47" o:title=""/>
              </v:shape>
            </v:group>
            <v:group style="position:absolute;left:720;top:10042;width:5220;height:300" coordorigin="720,10042" coordsize="5220,300">
              <v:shape style="position:absolute;left:720;top:10042;width:5220;height:300" coordorigin="720,10042" coordsize="5220,300" path="m720,10342l5940,10342,5940,10042,720,10042,720,10342e" filled="t" fillcolor="#74B648" stroked="f">
                <v:path arrowok="t"/>
                <v:fill/>
              </v:shape>
            </v:group>
            <v:group style="position:absolute;left:977;top:10226;width:2;height:739" coordorigin="977,10226" coordsize="2,739">
              <v:shape style="position:absolute;left:977;top:10226;width:2;height:739" coordorigin="977,10226" coordsize="0,739" path="m977,10965l977,10226,977,10965xe" filled="t" fillcolor="#F8FBF6" stroked="f">
                <v:path arrowok="t"/>
                <v:fill/>
              </v:shape>
            </v:group>
            <v:group style="position:absolute;left:977;top:10226;width:571;height:739" coordorigin="977,10226" coordsize="571,739">
              <v:shape style="position:absolute;left:977;top:10226;width:571;height:739" coordorigin="977,10226" coordsize="571,739" path="m1548,10965l977,10965,977,10226,1548,10226,1548,10965xe" filled="f" stroked="t" strokeweight="1.68pt" strokecolor="#74B648">
                <v:path arrowok="t"/>
              </v:shape>
            </v:group>
            <v:group style="position:absolute;left:977;top:10226;width:571;height:739" coordorigin="977,10226" coordsize="571,739">
              <v:shape style="position:absolute;left:977;top:10226;width:571;height:739" coordorigin="977,10226" coordsize="571,739" path="m1548,10965l977,10965,977,10226,1548,10226,1548,10965e" filled="t" fillcolor="#F8FBF6" stroked="f">
                <v:path arrowok="t"/>
                <v:fill/>
              </v:shape>
            </v:group>
            <v:group style="position:absolute;left:1358;top:10260;width:157;height:672" coordorigin="1358,10260" coordsize="157,672">
              <v:shape style="position:absolute;left:1358;top:10260;width:157;height:672" coordorigin="1358,10260" coordsize="157,672" path="m1514,10932l1358,10932,1358,10260,1514,10260,1514,10932e" filled="t" fillcolor="#C5DBAE" stroked="f">
                <v:path arrowok="t"/>
                <v:fill/>
              </v:shape>
              <v:shape style="position:absolute;left:720;top:11062;width:5220;height:1020" type="#_x0000_t75">
                <v:imagedata r:id="rId48" o:title=""/>
              </v:shape>
            </v:group>
            <v:group style="position:absolute;left:720;top:11062;width:5220;height:300" coordorigin="720,11062" coordsize="5220,300">
              <v:shape style="position:absolute;left:720;top:11062;width:5220;height:300" coordorigin="720,11062" coordsize="5220,300" path="m720,11362l5940,11362,5940,11062,720,11062,720,11362e" filled="t" fillcolor="#E49D25" stroked="f">
                <v:path arrowok="t"/>
                <v:fill/>
              </v:shape>
            </v:group>
            <v:group style="position:absolute;left:977;top:11246;width:2;height:739" coordorigin="977,11246" coordsize="2,739">
              <v:shape style="position:absolute;left:977;top:11246;width:2;height:739" coordorigin="977,11246" coordsize="0,739" path="m977,11985l977,11246,977,11985xe" filled="t" fillcolor="#FEF9F4" stroked="f">
                <v:path arrowok="t"/>
                <v:fill/>
              </v:shape>
            </v:group>
            <v:group style="position:absolute;left:977;top:11246;width:571;height:739" coordorigin="977,11246" coordsize="571,739">
              <v:shape style="position:absolute;left:977;top:11246;width:571;height:739" coordorigin="977,11246" coordsize="571,739" path="m1548,11985l977,11985,977,11246,1548,11246,1548,11985xe" filled="f" stroked="t" strokeweight="1.68pt" strokecolor="#E49D25">
                <v:path arrowok="t"/>
              </v:shape>
            </v:group>
            <v:group style="position:absolute;left:977;top:11246;width:571;height:739" coordorigin="977,11246" coordsize="571,739">
              <v:shape style="position:absolute;left:977;top:11246;width:571;height:739" coordorigin="977,11246" coordsize="571,739" path="m1548,11985l977,11985,977,11246,1548,11246,1548,11985e" filled="t" fillcolor="#FEF9F4" stroked="f">
                <v:path arrowok="t"/>
                <v:fill/>
              </v:shape>
            </v:group>
            <v:group style="position:absolute;left:1271;top:11624;width:243;height:328" coordorigin="1271,11624" coordsize="243,328">
              <v:shape style="position:absolute;left:1271;top:11624;width:243;height:328" coordorigin="1271,11624" coordsize="243,328" path="m1514,11952l1271,11952,1271,11624,1514,11624,1514,11952e" filled="t" fillcolor="#F3D2A1" stroked="f">
                <v:path arrowok="t"/>
                <v:fill/>
              </v:shape>
              <v:shape style="position:absolute;left:6300;top:2902;width:5220;height:1020" type="#_x0000_t75">
                <v:imagedata r:id="rId49" o:title=""/>
              </v:shape>
            </v:group>
            <v:group style="position:absolute;left:6300;top:2902;width:5220;height:300" coordorigin="6300,2902" coordsize="5220,300">
              <v:shape style="position:absolute;left:6300;top:2902;width:5220;height:300" coordorigin="6300,2902" coordsize="5220,300" path="m6300,3202l11520,3202,11520,2902,6300,2902,6300,3202e" filled="t" fillcolor="#28378A" stroked="f">
                <v:path arrowok="t"/>
                <v:fill/>
              </v:shape>
              <v:shape style="position:absolute;left:6300;top:3922;width:5220;height:1020" type="#_x0000_t75">
                <v:imagedata r:id="rId50" o:title=""/>
              </v:shape>
            </v:group>
            <v:group style="position:absolute;left:6300;top:3922;width:5220;height:300" coordorigin="6300,3922" coordsize="5220,300">
              <v:shape style="position:absolute;left:6300;top:3922;width:5220;height:300" coordorigin="6300,3922" coordsize="5220,300" path="m6300,4222l11520,4222,11520,3922,6300,3922,6300,4222e" filled="t" fillcolor="#00539B" stroked="f">
                <v:path arrowok="t"/>
                <v:fill/>
              </v:shape>
              <v:shape style="position:absolute;left:6300;top:4942;width:5220;height:1020" type="#_x0000_t75">
                <v:imagedata r:id="rId51" o:title=""/>
              </v:shape>
            </v:group>
            <v:group style="position:absolute;left:6300;top:4942;width:5220;height:300" coordorigin="6300,4942" coordsize="5220,300">
              <v:shape style="position:absolute;left:6300;top:4942;width:5220;height:300" coordorigin="6300,4942" coordsize="5220,300" path="m6300,5242l11520,5242,11520,4942,6300,4942,6300,5242e" filled="t" fillcolor="#268ACA" stroked="f">
                <v:path arrowok="t"/>
                <v:fill/>
              </v:shape>
              <v:shape style="position:absolute;left:6300;top:5962;width:5220;height:1020" type="#_x0000_t75">
                <v:imagedata r:id="rId52" o:title=""/>
              </v:shape>
            </v:group>
            <v:group style="position:absolute;left:6300;top:5962;width:5220;height:300" coordorigin="6300,5962" coordsize="5220,300">
              <v:shape style="position:absolute;left:6300;top:5962;width:5220;height:300" coordorigin="6300,5962" coordsize="5220,300" path="m6300,6262l11520,6262,11520,5962,6300,5962,6300,6262e" filled="t" fillcolor="#006937" stroked="f">
                <v:path arrowok="t"/>
                <v:fill/>
              </v:shape>
              <v:shape style="position:absolute;left:6300;top:6982;width:5220;height:1020" type="#_x0000_t75">
                <v:imagedata r:id="rId53" o:title=""/>
              </v:shape>
            </v:group>
            <v:group style="position:absolute;left:6300;top:6982;width:5220;height:300" coordorigin="6300,6982" coordsize="5220,300">
              <v:shape style="position:absolute;left:6300;top:6982;width:5220;height:300" coordorigin="6300,6982" coordsize="5220,300" path="m6300,7282l11520,7282,11520,6982,6300,6982,6300,7282e" filled="t" fillcolor="#74B648" stroked="f">
                <v:path arrowok="t"/>
                <v:fill/>
              </v:shape>
              <v:shape style="position:absolute;left:6300;top:8002;width:5220;height:1020" type="#_x0000_t75">
                <v:imagedata r:id="rId54" o:title=""/>
              </v:shape>
            </v:group>
            <v:group style="position:absolute;left:6300;top:8002;width:5220;height:300" coordorigin="6300,8002" coordsize="5220,300">
              <v:shape style="position:absolute;left:6300;top:8002;width:5220;height:300" coordorigin="6300,8002" coordsize="5220,300" path="m6300,8302l11520,8302,11520,8002,6300,8002,6300,8302e" filled="t" fillcolor="#E49D25" stroked="f">
                <v:path arrowok="t"/>
                <v:fill/>
              </v:shape>
              <v:shape style="position:absolute;left:6300;top:9026;width:5220;height:1020" type="#_x0000_t75">
                <v:imagedata r:id="rId55" o:title=""/>
              </v:shape>
            </v:group>
            <v:group style="position:absolute;left:6300;top:9026;width:5220;height:300" coordorigin="6300,9026" coordsize="5220,300">
              <v:shape style="position:absolute;left:6300;top:9026;width:5220;height:300" coordorigin="6300,9026" coordsize="5220,300" path="m6300,9326l11520,9326,11520,9026,6300,9026,6300,9326e" filled="t" fillcolor="#841B1C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3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3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5"/>
          <w:w w:val="7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4"/>
          <w:b/>
          <w:bCs/>
        </w:rPr>
        <w:t>ER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3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-3"/>
          <w:w w:val="77"/>
        </w:rPr>
        <w:t>2</w:t>
      </w:r>
      <w:r>
        <w:rPr>
          <w:rFonts w:ascii="Arial" w:hAnsi="Arial" w:cs="Arial" w:eastAsia="Arial"/>
          <w:sz w:val="19"/>
          <w:szCs w:val="19"/>
          <w:color w:val="231F20"/>
          <w:spacing w:val="-12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6"/>
          <w:w w:val="77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5"/>
          <w:w w:val="77"/>
        </w:rPr>
        <w:t>1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0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3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-6"/>
          <w:w w:val="86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19"/>
          <w:b/>
          <w:bCs/>
        </w:rPr>
        <w:t>/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6"/>
          <w:b/>
          <w:bCs/>
        </w:rPr>
        <w:t>4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3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3"/>
          <w:b/>
          <w:bCs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15"/>
          <w:w w:val="7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7"/>
          <w:b/>
          <w:bCs/>
        </w:rPr>
        <w:t>V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4"/>
          <w:b/>
          <w:bCs/>
        </w:rPr>
        <w:t>ER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3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4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77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0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34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0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0"/>
          <w:b/>
          <w:bCs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10"/>
          <w:w w:val="8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85"/>
          <w:b/>
          <w:bCs/>
        </w:rPr>
        <w:t>z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0" w:right="-20"/>
        <w:jc w:val="left"/>
        <w:tabs>
          <w:tab w:pos="2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3.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14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x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4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-2"/>
          <w:w w:val="77"/>
        </w:rPr>
        <w:t>8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7</w:t>
      </w:r>
      <w:r>
        <w:rPr>
          <w:rFonts w:ascii="Arial" w:hAnsi="Arial" w:cs="Arial" w:eastAsia="Arial"/>
          <w:sz w:val="19"/>
          <w:szCs w:val="19"/>
          <w:color w:val="231F20"/>
          <w:spacing w:val="-4"/>
          <w:w w:val="77"/>
        </w:rPr>
        <w:t>5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"</w:t>
      </w:r>
      <w:r>
        <w:rPr>
          <w:rFonts w:ascii="Arial" w:hAnsi="Arial" w:cs="Arial" w:eastAsia="Arial"/>
          <w:sz w:val="19"/>
          <w:szCs w:val="19"/>
          <w:color w:val="231F20"/>
          <w:spacing w:val="-26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-7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y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f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1"/>
          <w:w w:val="77"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d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77"/>
        </w:rPr>
        <w:t>n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231F20"/>
          <w:spacing w:val="11"/>
          <w:w w:val="77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2"/>
        </w:rPr>
        <w:t>b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66"/>
        </w:rPr>
        <w:t>l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uto"/>
        <w:ind w:left="2747" w:right="-20" w:firstLine="651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1"/>
          <w:w w:val="75"/>
          <w:b/>
          <w:bCs/>
        </w:rPr>
        <w:t>NOT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5"/>
          <w:b/>
          <w:bCs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75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5"/>
          <w:b/>
          <w:bCs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5"/>
          <w:b/>
          <w:bCs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5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5"/>
          <w:b/>
          <w:bCs/>
        </w:rPr>
        <w:t>ADVE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5"/>
          <w:b/>
          <w:bCs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5"/>
          <w:b/>
          <w:bCs/>
        </w:rPr>
        <w:t>TISIN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5"/>
          <w:b/>
          <w:bCs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5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5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  <w:b/>
          <w:bCs/>
        </w:rPr>
        <w:t>SIZES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Al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l</w:t>
      </w:r>
      <w:r>
        <w:rPr>
          <w:rFonts w:ascii="Arial" w:hAnsi="Arial" w:cs="Arial" w:eastAsia="Arial"/>
          <w:sz w:val="16"/>
          <w:szCs w:val="16"/>
          <w:color w:val="BF2026"/>
          <w:spacing w:val="-5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Ad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s</w:t>
      </w:r>
      <w:r>
        <w:rPr>
          <w:rFonts w:ascii="Arial" w:hAnsi="Arial" w:cs="Arial" w:eastAsia="Arial"/>
          <w:sz w:val="16"/>
          <w:szCs w:val="16"/>
          <w:color w:val="BF2026"/>
          <w:spacing w:val="-3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Mus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t</w:t>
      </w:r>
      <w:r>
        <w:rPr>
          <w:rFonts w:ascii="Arial" w:hAnsi="Arial" w:cs="Arial" w:eastAsia="Arial"/>
          <w:sz w:val="16"/>
          <w:szCs w:val="16"/>
          <w:color w:val="BF2026"/>
          <w:spacing w:val="10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b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16"/>
          <w:szCs w:val="16"/>
          <w:color w:val="BF2026"/>
          <w:spacing w:val="6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Submitte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d</w:t>
      </w:r>
      <w:r>
        <w:rPr>
          <w:rFonts w:ascii="Arial" w:hAnsi="Arial" w:cs="Arial" w:eastAsia="Arial"/>
          <w:sz w:val="16"/>
          <w:szCs w:val="16"/>
          <w:color w:val="BF2026"/>
          <w:spacing w:val="12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t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o</w:t>
      </w:r>
      <w:r>
        <w:rPr>
          <w:rFonts w:ascii="Arial" w:hAnsi="Arial" w:cs="Arial" w:eastAsia="Arial"/>
          <w:sz w:val="16"/>
          <w:szCs w:val="16"/>
          <w:color w:val="BF2026"/>
          <w:spacing w:val="5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Cor</w:t>
      </w:r>
      <w:r>
        <w:rPr>
          <w:rFonts w:ascii="Arial" w:hAnsi="Arial" w:cs="Arial" w:eastAsia="Arial"/>
          <w:sz w:val="16"/>
          <w:szCs w:val="16"/>
          <w:color w:val="BF2026"/>
          <w:spacing w:val="-2"/>
          <w:w w:val="77"/>
          <w:b/>
          <w:bCs/>
        </w:rPr>
        <w:t>r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7"/>
          <w:b/>
          <w:bCs/>
        </w:rPr>
        <w:t>ec</w:t>
      </w:r>
      <w:r>
        <w:rPr>
          <w:rFonts w:ascii="Arial" w:hAnsi="Arial" w:cs="Arial" w:eastAsia="Arial"/>
          <w:sz w:val="16"/>
          <w:szCs w:val="16"/>
          <w:color w:val="BF2026"/>
          <w:spacing w:val="0"/>
          <w:w w:val="77"/>
          <w:b/>
          <w:bCs/>
        </w:rPr>
        <w:t>t</w:t>
      </w:r>
      <w:r>
        <w:rPr>
          <w:rFonts w:ascii="Arial" w:hAnsi="Arial" w:cs="Arial" w:eastAsia="Arial"/>
          <w:sz w:val="16"/>
          <w:szCs w:val="16"/>
          <w:color w:val="BF2026"/>
          <w:spacing w:val="13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8"/>
          <w:b/>
          <w:bCs/>
        </w:rPr>
        <w:t>Size</w:t>
      </w:r>
      <w:r>
        <w:rPr>
          <w:rFonts w:ascii="Arial" w:hAnsi="Arial" w:cs="Arial" w:eastAsia="Arial"/>
          <w:sz w:val="16"/>
          <w:szCs w:val="16"/>
          <w:color w:val="BF2026"/>
          <w:spacing w:val="1"/>
          <w:w w:val="78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6"/>
        </w:rPr>
        <w:t>Please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contact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Chip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Scale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Review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Publisher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or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Sales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Rep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esentative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40" w:lineRule="auto"/>
        <w:ind w:right="-18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for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mechanical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equi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ements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240" w:lineRule="auto"/>
        <w:ind w:right="-18"/>
        <w:jc w:val="right"/>
        <w:rPr>
          <w:rFonts w:ascii="Helvetica Neue" w:hAnsi="Helvetica Neue" w:cs="Helvetica Neue" w:eastAsia="Helvetica Neue"/>
          <w:sz w:val="16"/>
          <w:szCs w:val="16"/>
        </w:rPr>
      </w:pPr>
      <w:rPr/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and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specifications.</w:t>
      </w:r>
      <w:r>
        <w:rPr>
          <w:rFonts w:ascii="Helvetica Neue" w:hAnsi="Helvetica Neue" w:cs="Helvetica Neue" w:eastAsia="Helvetica Neue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1F20"/>
          <w:spacing w:val="0"/>
          <w:w w:val="73"/>
        </w:rPr>
        <w:t>Rates</w:t>
      </w:r>
      <w:r>
        <w:rPr>
          <w:rFonts w:ascii="Arial" w:hAnsi="Arial" w:cs="Arial" w:eastAsia="Arial"/>
          <w:sz w:val="20"/>
          <w:szCs w:val="20"/>
          <w:color w:val="231F20"/>
          <w:spacing w:val="8"/>
          <w:w w:val="73"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73"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-2"/>
          <w:w w:val="73"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73"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73"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76"/>
        </w:rPr>
        <w:t>g</w:t>
      </w:r>
      <w:r>
        <w:rPr>
          <w:rFonts w:ascii="Arial" w:hAnsi="Arial" w:cs="Arial" w:eastAsia="Arial"/>
          <w:sz w:val="20"/>
          <w:szCs w:val="20"/>
          <w:color w:val="231F20"/>
          <w:spacing w:val="-3"/>
          <w:w w:val="76"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76"/>
        </w:rPr>
        <w:t>oss.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60" w:lineRule="auto"/>
        <w:ind w:right="235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placements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that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equi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special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positioning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guaranteed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page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or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editorial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placement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subject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10%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emium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fee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addition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rate.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7" w:lineRule="auto"/>
        <w:ind w:right="12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Rates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based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on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total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number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of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insertions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of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any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size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within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contract</w:t>
      </w:r>
      <w:r>
        <w:rPr>
          <w:rFonts w:ascii="Arial" w:hAnsi="Arial" w:cs="Arial" w:eastAsia="Arial"/>
          <w:sz w:val="16"/>
          <w:szCs w:val="16"/>
          <w:color w:val="231F20"/>
          <w:spacing w:val="23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yea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7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Rates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subject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15%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advertising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agency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commission.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Agency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commission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will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be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79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disallowed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if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payment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has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not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been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-2"/>
          <w:w w:val="77"/>
        </w:rPr>
        <w:t>r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eceived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at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the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Publisher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-7"/>
          <w:w w:val="77"/>
        </w:rPr>
        <w:t>’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s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-2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office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by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the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35th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day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following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the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invoice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date.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Ads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cancelled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after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materials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close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date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will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subject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advertiser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100%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penalty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Publisher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78"/>
        </w:rPr>
        <w:t>’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disc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8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</w:rPr>
        <w:t>etion.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2"/>
          <w:w w:val="76"/>
          <w:b/>
          <w:bCs/>
        </w:rPr>
        <w:t>GENERA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6"/>
          <w:b/>
          <w:bCs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6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6"/>
          <w:b/>
          <w:bCs/>
        </w:rPr>
        <w:t>CONTRAC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6"/>
          <w:b/>
          <w:bCs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6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6"/>
          <w:b/>
          <w:bCs/>
        </w:rPr>
        <w:t>AN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6"/>
          <w:b/>
          <w:bCs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6"/>
          <w:w w:val="76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6"/>
          <w:b/>
          <w:bCs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76"/>
          <w:b/>
          <w:bCs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6"/>
          <w:b/>
          <w:bCs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6"/>
          <w:b/>
          <w:bCs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6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6"/>
          <w:b/>
          <w:bCs/>
        </w:rPr>
        <w:t>POLICY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58" w:lineRule="auto"/>
        <w:ind w:right="197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All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advertising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is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accepted</w:t>
      </w:r>
      <w:r>
        <w:rPr>
          <w:rFonts w:ascii="Arial" w:hAnsi="Arial" w:cs="Arial" w:eastAsia="Arial"/>
          <w:sz w:val="16"/>
          <w:szCs w:val="16"/>
          <w:color w:val="231F20"/>
          <w:spacing w:val="20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at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Publisher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77"/>
        </w:rPr>
        <w:t>’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disc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etion.</w:t>
      </w:r>
      <w:r>
        <w:rPr>
          <w:rFonts w:ascii="Arial" w:hAnsi="Arial" w:cs="Arial" w:eastAsia="Arial"/>
          <w:sz w:val="16"/>
          <w:szCs w:val="16"/>
          <w:color w:val="231F20"/>
          <w:spacing w:val="18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advertising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insertion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der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is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official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and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legally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binding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contract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between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the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advertiser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and/or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agency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and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Chip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8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Scale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Review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magazine.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Neither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advertiser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nor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agency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may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amend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our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advertising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policies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by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notation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insertion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de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verbally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ough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any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other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document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whether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it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1"/>
        </w:rPr>
        <w:t>is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8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1"/>
        </w:rPr>
        <w:t>part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8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1"/>
        </w:rPr>
        <w:t>of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the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insertion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8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der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or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8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8"/>
        </w:rPr>
        <w:t>separate.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5" w:after="0" w:line="240" w:lineRule="auto"/>
        <w:ind w:right="-20"/>
        <w:jc w:val="left"/>
        <w:rPr>
          <w:rFonts w:ascii="Helvetica Neue" w:hAnsi="Helvetica Neue" w:cs="Helvetica Neue" w:eastAsia="Helvetica Neue"/>
          <w:sz w:val="16"/>
          <w:szCs w:val="16"/>
        </w:rPr>
      </w:pPr>
      <w:rPr/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Rate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&amp;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specifications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a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-2"/>
          <w:w w:val="77"/>
        </w:rPr>
        <w:t>r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-2"/>
          <w:w w:val="77"/>
        </w:rPr>
        <w:t>f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fective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 </w:t>
      </w:r>
      <w:r>
        <w:rPr>
          <w:rFonts w:ascii="Helvetica Neue" w:hAnsi="Helvetica Neue" w:cs="Helvetica Neue" w:eastAsia="Helvetica Neue"/>
          <w:sz w:val="16"/>
          <w:szCs w:val="16"/>
          <w:color w:val="231F20"/>
          <w:spacing w:val="0"/>
          <w:w w:val="77"/>
        </w:rPr>
        <w:t>12/01/2013</w:t>
      </w:r>
      <w:r>
        <w:rPr>
          <w:rFonts w:ascii="Helvetica Neue" w:hAnsi="Helvetica Neue" w:cs="Helvetica Neue" w:eastAsia="Helvetica Neue"/>
          <w:sz w:val="16"/>
          <w:szCs w:val="16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4"/>
          <w:szCs w:val="14"/>
        </w:rPr>
      </w:pPr>
      <w:rPr/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Advertisin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g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5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Rate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s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an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d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Specification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s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5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a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-1"/>
          <w:w w:val="78"/>
          <w:i/>
        </w:rPr>
        <w:t>r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e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subjec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t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4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t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o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chang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e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4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withou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t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4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notic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e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4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an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d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a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-1"/>
          <w:w w:val="78"/>
          <w:i/>
        </w:rPr>
        <w:t>r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e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contingen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t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5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o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0"/>
          <w:w w:val="78"/>
          <w:i/>
        </w:rPr>
        <w:t>n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3"/>
          <w:w w:val="78"/>
          <w:i/>
        </w:rPr>
        <w:t> </w:t>
      </w:r>
      <w:r>
        <w:rPr>
          <w:rFonts w:ascii="Helvetica Neue" w:hAnsi="Helvetica Neue" w:cs="Helvetica Neue" w:eastAsia="Helvetica Neue"/>
          <w:sz w:val="14"/>
          <w:szCs w:val="14"/>
          <w:color w:val="939598"/>
          <w:spacing w:val="1"/>
          <w:w w:val="78"/>
          <w:i/>
        </w:rPr>
        <w:t>logistics</w:t>
      </w:r>
      <w:r>
        <w:rPr>
          <w:rFonts w:ascii="Helvetica Neue" w:hAnsi="Helvetica Neue" w:cs="Helvetica Neue" w:eastAsia="Helvetica Neue"/>
          <w:sz w:val="14"/>
          <w:szCs w:val="14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39598"/>
          <w:spacing w:val="1"/>
          <w:w w:val="76"/>
          <w:i/>
        </w:rPr>
        <w:t>an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6"/>
          <w:i/>
        </w:rPr>
        <w:t>d</w:t>
      </w:r>
      <w:r>
        <w:rPr>
          <w:rFonts w:ascii="Arial" w:hAnsi="Arial" w:cs="Arial" w:eastAsia="Arial"/>
          <w:sz w:val="14"/>
          <w:szCs w:val="14"/>
          <w:color w:val="939598"/>
          <w:spacing w:val="8"/>
          <w:w w:val="76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1"/>
          <w:w w:val="76"/>
          <w:i/>
        </w:rPr>
        <w:t>magazin</w:t>
      </w:r>
      <w:r>
        <w:rPr>
          <w:rFonts w:ascii="Arial" w:hAnsi="Arial" w:cs="Arial" w:eastAsia="Arial"/>
          <w:sz w:val="14"/>
          <w:szCs w:val="14"/>
          <w:color w:val="939598"/>
          <w:spacing w:val="0"/>
          <w:w w:val="76"/>
          <w:i/>
        </w:rPr>
        <w:t>e</w:t>
      </w:r>
      <w:r>
        <w:rPr>
          <w:rFonts w:ascii="Arial" w:hAnsi="Arial" w:cs="Arial" w:eastAsia="Arial"/>
          <w:sz w:val="14"/>
          <w:szCs w:val="14"/>
          <w:color w:val="939598"/>
          <w:spacing w:val="-1"/>
          <w:w w:val="76"/>
          <w:i/>
        </w:rPr>
        <w:t> </w:t>
      </w:r>
      <w:r>
        <w:rPr>
          <w:rFonts w:ascii="Arial" w:hAnsi="Arial" w:cs="Arial" w:eastAsia="Arial"/>
          <w:sz w:val="14"/>
          <w:szCs w:val="14"/>
          <w:color w:val="939598"/>
          <w:spacing w:val="1"/>
          <w:w w:val="81"/>
          <w:i/>
        </w:rPr>
        <w:t>p</w:t>
      </w:r>
      <w:r>
        <w:rPr>
          <w:rFonts w:ascii="Arial" w:hAnsi="Arial" w:cs="Arial" w:eastAsia="Arial"/>
          <w:sz w:val="14"/>
          <w:szCs w:val="14"/>
          <w:color w:val="939598"/>
          <w:spacing w:val="-1"/>
          <w:w w:val="81"/>
          <w:i/>
        </w:rPr>
        <w:t>r</w:t>
      </w:r>
      <w:r>
        <w:rPr>
          <w:rFonts w:ascii="Arial" w:hAnsi="Arial" w:cs="Arial" w:eastAsia="Arial"/>
          <w:sz w:val="14"/>
          <w:szCs w:val="14"/>
          <w:color w:val="939598"/>
          <w:spacing w:val="1"/>
          <w:w w:val="81"/>
          <w:i/>
        </w:rPr>
        <w:t>oduction</w:t>
      </w:r>
      <w:r>
        <w:rPr>
          <w:rFonts w:ascii="Arial" w:hAnsi="Arial" w:cs="Arial" w:eastAsia="Arial"/>
          <w:sz w:val="14"/>
          <w:szCs w:val="14"/>
          <w:color w:val="A7A9AC"/>
          <w:spacing w:val="0"/>
          <w:w w:val="78"/>
          <w:i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20" w:right="600"/>
          <w:cols w:num="2" w:equalWidth="0">
            <w:col w:w="5302" w:space="378"/>
            <w:col w:w="5340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403" w:lineRule="exact"/>
        <w:ind w:left="16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3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"/>
          <w:w w:val="100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26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7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2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5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3"/>
          <w:w w:val="100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0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2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100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7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3"/>
          <w:w w:val="106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8"/>
          <w:w w:val="96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4"/>
          <w:w w:val="106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"/>
          <w:w w:val="102"/>
          <w:b/>
          <w:bCs/>
          <w:position w:val="-1"/>
        </w:rPr>
        <w:t>w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2"/>
          <w:w w:val="121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06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6"/>
          <w:w w:val="106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11"/>
          <w:w w:val="119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5"/>
          <w:w w:val="119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-4"/>
          <w:w w:val="106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00539B"/>
          <w:spacing w:val="0"/>
          <w:w w:val="96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footer="0" w:header="0" w:top="1480" w:bottom="280" w:left="560" w:right="480"/>
          <w:footerReference w:type="default" r:id="rId56"/>
          <w:pgSz w:w="12240" w:h="15840"/>
        </w:sectPr>
      </w:pPr>
      <w:rPr/>
    </w:p>
    <w:p>
      <w:pPr>
        <w:spacing w:before="31" w:after="0" w:line="240" w:lineRule="auto"/>
        <w:ind w:left="1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b/>
          <w:bCs/>
          <w:i/>
        </w:rPr>
        <w:t>CS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  <w:b/>
          <w:bCs/>
          <w:i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28"/>
          <w:w w:val="100"/>
          <w:b/>
          <w:bCs/>
          <w:i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b/>
          <w:bCs/>
          <w:i/>
        </w:rPr>
        <w:t>ec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  <w:b/>
          <w:bCs/>
          <w:i/>
        </w:rPr>
        <w:t>Monthl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  <w:b/>
          <w:bCs/>
          <w:i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7"/>
          <w:w w:val="100"/>
          <w:b/>
          <w:bCs/>
          <w:i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bring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th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lates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i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technolog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y</w:t>
      </w:r>
      <w:r>
        <w:rPr>
          <w:rFonts w:ascii="Arial" w:hAnsi="Arial" w:cs="Arial" w:eastAsia="Arial"/>
          <w:sz w:val="24"/>
          <w:szCs w:val="24"/>
          <w:color w:val="58595B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featu</w:t>
      </w:r>
      <w:r>
        <w:rPr>
          <w:rFonts w:ascii="Arial" w:hAnsi="Arial" w:cs="Arial" w:eastAsia="Arial"/>
          <w:sz w:val="24"/>
          <w:szCs w:val="24"/>
          <w:color w:val="58595B"/>
          <w:spacing w:val="-5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es,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0" w:after="0" w:line="311" w:lineRule="auto"/>
        <w:ind w:left="160" w:right="39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ke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industr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news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,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even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coverage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,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an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significan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ne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w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6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oduct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5"/>
        </w:rPr>
        <w:t>informatio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13"/>
          <w:w w:val="95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righ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you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in-box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color w:val="58595B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As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color w:val="58595B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you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2"/>
        </w:rPr>
        <w:t>sale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9"/>
          <w:w w:val="92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perso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color w:val="58595B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about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6"/>
        </w:rPr>
        <w:t>sponsorin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6"/>
        </w:rPr>
        <w:t>g</w:t>
      </w:r>
      <w:r>
        <w:rPr>
          <w:rFonts w:ascii="Arial" w:hAnsi="Arial" w:cs="Arial" w:eastAsia="Arial"/>
          <w:sz w:val="24"/>
          <w:szCs w:val="24"/>
          <w:color w:val="58595B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dedicate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3"/>
        </w:rPr>
        <w:t>specia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3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93"/>
        </w:rPr>
        <w:t>issue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o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color w:val="58595B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CS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TM.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0" w:right="-76"/>
        <w:jc w:val="left"/>
        <w:tabs>
          <w:tab w:pos="48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520996pt;margin-top:17.281437pt;width:315.12pt;height:213.12pt;mso-position-horizontal-relative:page;mso-position-vertical-relative:paragraph;z-index:-2011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85" w:hRule="exact"/>
                    </w:trPr>
                    <w:tc>
                      <w:tcPr>
                        <w:tcW w:w="614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3B4591"/>
                      </w:tcPr>
                      <w:p>
                        <w:pPr>
                          <w:spacing w:before="89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"/>
                            <w:w w:val="76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35"/>
                            <w:w w:val="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76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76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76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6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6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6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6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34"/>
                            <w:w w:val="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3"/>
                            <w:w w:val="76"/>
                            <w:b/>
                            <w:bCs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76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6"/>
                            <w:b/>
                            <w:bCs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5"/>
                            <w:w w:val="76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6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"/>
                            <w:w w:val="76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"/>
                            <w:w w:val="76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6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4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5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1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7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2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6145" w:type="dxa"/>
                        <w:tcBorders>
                          <w:top w:val="nil" w:sz="6" w:space="0" w:color="auto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50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8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78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8"/>
                            <w:b/>
                            <w:bCs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8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78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1"/>
                            <w:w w:val="78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8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39"/>
                            <w:w w:val="78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4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3"/>
                            <w:w w:val="78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0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4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9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1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4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2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8"/>
                            <w:b/>
                            <w:bCs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8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8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8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8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78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1"/>
                            <w:w w:val="78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8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2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1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2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2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2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2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1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79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40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rc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rc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2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rc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1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79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RI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pr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6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pr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6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pr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6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5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6"/>
                            <w:w w:val="79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33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1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8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un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9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un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un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5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8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6"/>
                            <w:w w:val="79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Jul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7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Jul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7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Jul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7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5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8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8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8"/>
                            <w:b/>
                            <w:bCs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8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8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8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8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1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8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8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1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8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8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8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8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8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SE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79"/>
                            <w:b/>
                            <w:bCs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6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6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6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8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Oc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0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3"/>
                            <w:w w:val="79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2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Oc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0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9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Oc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0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2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single" w:sz="6" w:space="0" w:color="BCBEC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79"/>
                            <w:b/>
                            <w:bCs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ov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1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ov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1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2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2"/>
                            <w:w w:val="79"/>
                          </w:rPr>
                          <w:t>ov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1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11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34" w:hRule="exact"/>
                    </w:trPr>
                    <w:tc>
                      <w:tcPr>
                        <w:tcW w:w="6145" w:type="dxa"/>
                        <w:tcBorders>
                          <w:top w:val="single" w:sz="6" w:space="0" w:color="BCBEC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CED5E9"/>
                      </w:tcPr>
                      <w:p>
                        <w:pPr>
                          <w:spacing w:before="23" w:after="0" w:line="240" w:lineRule="auto"/>
                          <w:ind w:left="265" w:right="-20"/>
                          <w:jc w:val="left"/>
                          <w:tabs>
                            <w:tab w:pos="1520" w:val="left"/>
                            <w:tab w:pos="2900" w:val="left"/>
                            <w:tab w:pos="434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2"/>
                            <w:w w:val="79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2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6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2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43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"/>
                            <w:w w:val="79"/>
                          </w:rPr>
                          <w:t>mb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2"/>
                            <w:w w:val="79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7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12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-8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1F20"/>
                            <w:spacing w:val="0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3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133" w:hRule="exact"/>
                    </w:trPr>
                    <w:tc>
                      <w:tcPr>
                        <w:tcW w:w="6278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231F20"/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S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9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6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color w:val="58595B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D</w:t>
        <w:tab/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CS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2"/>
          <w:w w:val="100"/>
        </w:rPr>
        <w:t>T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</w:rPr>
        <w:t>C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EN</w:t>
      </w:r>
      <w:r>
        <w:rPr>
          <w:rFonts w:ascii="Arial" w:hAnsi="Arial" w:cs="Arial" w:eastAsia="Arial"/>
          <w:sz w:val="24"/>
          <w:szCs w:val="24"/>
          <w:color w:val="58595B"/>
          <w:spacing w:val="-3"/>
          <w:w w:val="100"/>
        </w:rPr>
        <w:t>D</w:t>
      </w:r>
      <w:r>
        <w:rPr>
          <w:rFonts w:ascii="Arial" w:hAnsi="Arial" w:cs="Arial" w:eastAsia="Arial"/>
          <w:sz w:val="24"/>
          <w:szCs w:val="24"/>
          <w:color w:val="58595B"/>
          <w:spacing w:val="3"/>
          <w:w w:val="100"/>
        </w:rPr>
        <w:t>A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5" w:lineRule="exact"/>
        <w:ind w:left="40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521pt;margin-top:12.769897pt;width:225.12pt;height:264.204841pt;mso-position-horizontal-relative:page;mso-position-vertical-relative:paragraph;z-index:-201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720" w:hRule="exact"/>
                    </w:trPr>
                    <w:tc>
                      <w:tcPr>
                        <w:tcW w:w="107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292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292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4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8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268" w:right="234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86"/>
                            <w:b/>
                            <w:bCs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02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1"/>
                            <w:w w:val="80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2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596" w:right="427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86"/>
                            <w:b/>
                            <w:bCs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630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6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86"/>
                            <w:b/>
                            <w:bCs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5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4502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E49D25"/>
                      </w:tcPr>
                      <w:p>
                        <w:pPr>
                          <w:spacing w:before="44" w:after="0" w:line="240" w:lineRule="auto"/>
                          <w:ind w:left="290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9"/>
                            <w:b/>
                            <w:bCs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"/>
                            <w:w w:val="79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9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"/>
                            <w:w w:val="79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3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2"/>
                            <w:w w:val="79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2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9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5"/>
                            <w:w w:val="80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66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20" w:hRule="exact"/>
                    </w:trPr>
                    <w:tc>
                      <w:tcPr>
                        <w:tcW w:w="107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292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292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5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268" w:right="234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86"/>
                            <w:b/>
                            <w:bCs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02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4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596" w:right="427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86"/>
                            <w:b/>
                            <w:bCs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630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1"/>
                            <w:w w:val="80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2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6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86"/>
                            <w:b/>
                            <w:bCs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1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4502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B95126"/>
                      </w:tcPr>
                      <w:p>
                        <w:pPr>
                          <w:spacing w:before="44" w:after="0" w:line="240" w:lineRule="auto"/>
                          <w:ind w:left="290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7"/>
                            <w:w w:val="79"/>
                            <w:b/>
                            <w:bCs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79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9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6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4"/>
                            <w:w w:val="79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4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7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9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80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66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20" w:hRule="exact"/>
                    </w:trPr>
                    <w:tc>
                      <w:tcPr>
                        <w:tcW w:w="107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292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292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5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268" w:right="234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86"/>
                            <w:b/>
                            <w:bCs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02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4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596" w:right="427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86"/>
                            <w:b/>
                            <w:bCs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630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1"/>
                            <w:w w:val="80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2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6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94" w:after="0" w:line="240" w:lineRule="auto"/>
                          <w:ind w:left="406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86"/>
                            <w:b/>
                            <w:bCs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1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50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73" w:hRule="exact"/>
                    </w:trPr>
                    <w:tc>
                      <w:tcPr>
                        <w:tcW w:w="4502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841B1C"/>
                      </w:tcPr>
                      <w:p>
                        <w:pPr>
                          <w:spacing w:before="44" w:after="0" w:line="240" w:lineRule="auto"/>
                          <w:ind w:left="290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75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7"/>
                            <w:w w:val="75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7"/>
                            <w:w w:val="80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8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119"/>
                            <w:b/>
                            <w:bCs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38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8"/>
                            <w:w w:val="79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7"/>
                            <w:w w:val="79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2"/>
                            <w:w w:val="79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4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79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9"/>
                            <w:w w:val="7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-9"/>
                            <w:w w:val="8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3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1"/>
                            <w:w w:val="80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FFFFFF"/>
                            <w:spacing w:val="0"/>
                            <w:w w:val="66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79" w:hRule="exact"/>
                    </w:trPr>
                    <w:tc>
                      <w:tcPr>
                        <w:tcW w:w="1842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21" w:after="0" w:line="240" w:lineRule="auto"/>
                          <w:ind w:left="292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6"/>
                            <w:w w:val="83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42"/>
                            <w:w w:val="83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3"/>
                            <w:w w:val="86"/>
                            <w:b/>
                            <w:bCs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292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1"/>
                            <w:w w:val="80"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2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4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5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21" w:after="0" w:line="240" w:lineRule="auto"/>
                          <w:ind w:left="596" w:right="427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4"/>
                            <w:w w:val="86"/>
                            <w:b/>
                            <w:bCs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630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2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2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3"/>
                            <w:w w:val="80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6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A7A9AC"/>
                      </w:tcPr>
                      <w:p>
                        <w:pPr>
                          <w:spacing w:before="21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-7"/>
                            <w:w w:val="8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5"/>
                            <w:w w:val="86"/>
                            <w:b/>
                            <w:bCs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1F20"/>
                            <w:spacing w:val="0"/>
                            <w:w w:val="83"/>
                            <w:b/>
                            <w:bCs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40" w:lineRule="auto"/>
                          <w:ind w:left="396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3"/>
                            <w:w w:val="80"/>
                          </w:rPr>
                          <w:t>$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8"/>
                            <w:w w:val="80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-5"/>
                            <w:w w:val="80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1F20"/>
                            <w:spacing w:val="0"/>
                            <w:w w:val="80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545" w:hRule="exact"/>
                    </w:trPr>
                    <w:tc>
                      <w:tcPr>
                        <w:tcW w:w="1842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0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78"/>
                            <w:i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78"/>
                            <w:i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78"/>
                            <w:i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em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0"/>
                            <w:w w:val="78"/>
                            <w:i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2"/>
                            <w:w w:val="78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78"/>
                            <w:i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0"/>
                            <w:w w:val="78"/>
                            <w:i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1"/>
                            <w:w w:val="78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2"/>
                            <w:w w:val="78"/>
                            <w:i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0"/>
                            <w:w w:val="78"/>
                            <w:i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6"/>
                            <w:w w:val="78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85"/>
                            <w:i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80"/>
                            <w:i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1"/>
                            <w:w w:val="76"/>
                            <w:i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3"/>
                            <w:w w:val="78"/>
                            <w:i/>
                          </w:rPr>
                          <w:t>el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08285"/>
                            <w:spacing w:val="0"/>
                            <w:w w:val="76"/>
                            <w:i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36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26" w:hRule="exact"/>
                    </w:trPr>
                    <w:tc>
                      <w:tcPr>
                        <w:tcW w:w="1842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2"/>
                            <w:w w:val="100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1"/>
                            <w:w w:val="100"/>
                            <w:b/>
                            <w:bCs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7"/>
                            <w:w w:val="100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0"/>
                            <w:w w:val="100"/>
                            <w:b/>
                            <w:bCs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39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3"/>
                            <w:w w:val="102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1"/>
                            <w:w w:val="96"/>
                            <w:b/>
                            <w:bCs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3"/>
                            <w:w w:val="104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5"/>
                            <w:w w:val="106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0"/>
                            <w:w w:val="10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3"/>
                            <w:w w:val="94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3"/>
                            <w:w w:val="10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2"/>
                            <w:w w:val="99"/>
                            <w:b/>
                            <w:bCs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5"/>
                            <w:w w:val="111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4"/>
                            <w:w w:val="10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0"/>
                            <w:w w:val="102"/>
                            <w:b/>
                            <w:bCs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6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15"/>
                            <w:w w:val="82"/>
                            <w:b/>
                            <w:bCs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6"/>
                            <w:w w:val="10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2"/>
                            <w:w w:val="94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3"/>
                            <w:w w:val="121"/>
                            <w:b/>
                            <w:bCs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9"/>
                            <w:w w:val="111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-5"/>
                            <w:w w:val="119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539B"/>
                            <w:spacing w:val="0"/>
                            <w:w w:val="106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  <w:position w:val="-1"/>
        </w:rPr>
        <w:t>T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  <w:position w:val="-1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8"/>
          <w:b/>
          <w:bCs/>
          <w:position w:val="-1"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78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  <w:position w:val="-1"/>
        </w:rPr>
        <w:t>B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78"/>
          <w:b/>
          <w:bCs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b/>
          <w:bCs/>
          <w:position w:val="-1"/>
        </w:rPr>
        <w:t>NNE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8"/>
          <w:b/>
          <w:bCs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8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0"/>
          <w:w w:val="78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position w:val="-1"/>
        </w:rPr>
        <w:t>(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78"/>
          <w:position w:val="-1"/>
        </w:rPr>
        <w:t>6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78"/>
          <w:position w:val="-1"/>
        </w:rPr>
        <w:t>2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8"/>
          <w:position w:val="-1"/>
        </w:rPr>
        <w:t>5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7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8"/>
          <w:position w:val="-1"/>
        </w:rPr>
        <w:t>x</w:t>
      </w:r>
      <w:r>
        <w:rPr>
          <w:rFonts w:ascii="Arial" w:hAnsi="Arial" w:cs="Arial" w:eastAsia="Arial"/>
          <w:sz w:val="20"/>
          <w:szCs w:val="20"/>
          <w:color w:val="FFFFFF"/>
          <w:spacing w:val="10"/>
          <w:w w:val="7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80"/>
          <w:position w:val="-1"/>
        </w:rPr>
        <w:t>8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0"/>
          <w:position w:val="-1"/>
        </w:rPr>
        <w:t>0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66"/>
          <w:position w:val="-1"/>
        </w:rPr>
        <w:t>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FFFFFF"/>
          <w:spacing w:val="5"/>
          <w:w w:val="100"/>
          <w:b/>
          <w:bCs/>
          <w:i/>
        </w:rPr>
        <w:t>CS</w:t>
      </w:r>
      <w:r>
        <w:rPr>
          <w:rFonts w:ascii="Arial" w:hAnsi="Arial" w:cs="Arial" w:eastAsia="Arial"/>
          <w:sz w:val="19"/>
          <w:szCs w:val="19"/>
          <w:color w:val="FFFFFF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19"/>
          <w:szCs w:val="19"/>
          <w:color w:val="FFFFFF"/>
          <w:spacing w:val="24"/>
          <w:w w:val="100"/>
          <w:b/>
          <w:bCs/>
          <w:i/>
        </w:rPr>
        <w:t> </w:t>
      </w:r>
      <w:r>
        <w:rPr>
          <w:rFonts w:ascii="Arial" w:hAnsi="Arial" w:cs="Arial" w:eastAsia="Arial"/>
          <w:sz w:val="19"/>
          <w:szCs w:val="19"/>
          <w:color w:val="FFFFFF"/>
          <w:spacing w:val="-17"/>
          <w:w w:val="100"/>
          <w:b/>
          <w:bCs/>
          <w:i/>
        </w:rPr>
        <w:t>T</w:t>
      </w:r>
      <w:r>
        <w:rPr>
          <w:rFonts w:ascii="Arial" w:hAnsi="Arial" w:cs="Arial" w:eastAsia="Arial"/>
          <w:sz w:val="19"/>
          <w:szCs w:val="19"/>
          <w:color w:val="FFFFFF"/>
          <w:spacing w:val="5"/>
          <w:w w:val="100"/>
          <w:b/>
          <w:bCs/>
          <w:i/>
        </w:rPr>
        <w:t>ec</w:t>
      </w:r>
      <w:r>
        <w:rPr>
          <w:rFonts w:ascii="Arial" w:hAnsi="Arial" w:cs="Arial" w:eastAsia="Arial"/>
          <w:sz w:val="19"/>
          <w:szCs w:val="19"/>
          <w:color w:val="FFFFFF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19"/>
          <w:szCs w:val="19"/>
          <w:color w:val="FFFFFF"/>
          <w:spacing w:val="29"/>
          <w:w w:val="100"/>
          <w:b/>
          <w:bCs/>
          <w:i/>
        </w:rPr>
        <w:t> </w:t>
      </w:r>
      <w:r>
        <w:rPr>
          <w:rFonts w:ascii="Arial" w:hAnsi="Arial" w:cs="Arial" w:eastAsia="Arial"/>
          <w:sz w:val="19"/>
          <w:szCs w:val="19"/>
          <w:color w:val="FFFFFF"/>
          <w:spacing w:val="5"/>
          <w:w w:val="104"/>
          <w:b/>
          <w:bCs/>
          <w:i/>
        </w:rPr>
        <w:t>Monthly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560" w:right="480"/>
          <w:cols w:num="2" w:equalWidth="0">
            <w:col w:w="7083" w:space="2083"/>
            <w:col w:w="203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560" w:right="48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2012" coordorigin="0,0" coordsize="12240,15840">
            <v:shape style="position:absolute;left:0;top:0;width:12240;height:15840" type="#_x0000_t75">
              <v:imagedata r:id="rId57" o:title=""/>
            </v:shape>
            <v:group style="position:absolute;left:670;top:4540;width:4502;height:4262" coordorigin="670,4540" coordsize="4502,4262">
              <v:shape style="position:absolute;left:670;top:4540;width:4502;height:4262" coordorigin="670,4540" coordsize="4502,4262" path="m670,4540l5173,4540,5173,8803,670,8803,670,4540e" filled="t" fillcolor="#231F20" stroked="f">
                <v:path arrowok="t"/>
                <v:fill/>
              </v:shape>
            </v:group>
            <v:group style="position:absolute;left:8659;top:340;width:2971;height:3672" coordorigin="8659,340" coordsize="2971,3672">
              <v:shape style="position:absolute;left:8659;top:340;width:2971;height:3672" coordorigin="8659,340" coordsize="2971,3672" path="m8659,340l11630,340,11630,4012,8659,4012,8659,340e" filled="t" fillcolor="#231F20" stroked="f">
                <v:path arrowok="t"/>
                <v:fill/>
              </v:shape>
            </v:group>
            <v:group style="position:absolute;left:8706;top:386;width:2791;height:3496" coordorigin="8706,386" coordsize="2791,3496">
              <v:shape style="position:absolute;left:8706;top:386;width:2791;height:3496" coordorigin="8706,386" coordsize="2791,3496" path="m8706,3882l11497,3882,11497,386,8706,386,8706,3882e" filled="t" fillcolor="#A7A9AC" stroked="f">
                <v:path arrowok="t"/>
                <v:fill/>
              </v:shape>
              <v:shape style="position:absolute;left:8729;top:386;width:2791;height:3496" type="#_x0000_t75">
                <v:imagedata r:id="rId58" o:title=""/>
              </v:shape>
            </v:group>
            <v:group style="position:absolute;left:651;top:11131;width:10978;height:3446" coordorigin="651,11131" coordsize="10978,3446">
              <v:shape style="position:absolute;left:651;top:11131;width:10978;height:3446" coordorigin="651,11131" coordsize="10978,3446" path="m651,11131l11628,11131,11628,14577,651,14577,651,11131e" filled="t" fillcolor="#231F20" stroked="f">
                <v:path arrowok="t"/>
                <v:fill/>
              </v:shape>
            </v:group>
            <v:group style="position:absolute;left:720;top:11200;width:10753;height:3222" coordorigin="720,11200" coordsize="10753,3222">
              <v:shape style="position:absolute;left:720;top:11200;width:10753;height:3222" coordorigin="720,11200" coordsize="10753,3222" path="m720,14422l11473,14422,11473,11200,720,11200,720,14422e" filled="t" fillcolor="#FFFFFF" stroked="f">
                <v:path arrowok="t"/>
                <v:fill/>
              </v:shape>
              <v:shape style="position:absolute;left:720;top:11254;width:10753;height:3115" type="#_x0000_t75">
                <v:imagedata r:id="rId59" o:title=""/>
              </v:shape>
              <v:shape style="position:absolute;left:720;top:5610;width:4320;height:1020" type="#_x0000_t75">
                <v:imagedata r:id="rId60" o:title=""/>
              </v:shape>
              <v:shape style="position:absolute;left:720;top:6630;width:4320;height:1020" type="#_x0000_t75">
                <v:imagedata r:id="rId61" o:title=""/>
              </v:shape>
              <v:shape style="position:absolute;left:720;top:7650;width:4320;height:1020" type="#_x0000_t75">
                <v:imagedata r:id="rId62" o:title=""/>
              </v:shape>
              <v:shape style="position:absolute;left:720;top:4590;width:4320;height:1020" type="#_x0000_t75">
                <v:imagedata r:id="rId63" o:title=""/>
              </v:shape>
            </v:group>
            <v:group style="position:absolute;left:720;top:4590;width:4320;height:300" coordorigin="720,4590" coordsize="4320,300">
              <v:shape style="position:absolute;left:720;top:4590;width:4320;height:300" coordorigin="720,4590" coordsize="4320,300" path="m720,4890l5040,4890,5040,4590,720,4590,720,4890e" filled="t" fillcolor="#74B648" stroked="f">
                <v:path arrowok="t"/>
                <v:fill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81"/>
        <w:jc w:val="left"/>
        <w:rPr>
          <w:rFonts w:ascii="Helvetica Neue Light" w:hAnsi="Helvetica Neue Light" w:cs="Helvetica Neue Light" w:eastAsia="Helvetica Neue Light"/>
          <w:sz w:val="24"/>
          <w:szCs w:val="24"/>
        </w:rPr>
      </w:pPr>
      <w:rPr/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Chipscale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6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evie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4"/>
          <w:w w:val="100"/>
        </w:rPr>
        <w:t>w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.co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m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6"/>
          <w:w w:val="100"/>
        </w:rPr>
        <w:t>W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0"/>
          <w:w w:val="100"/>
        </w:rPr>
        <w:t>b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2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58595B"/>
          <w:spacing w:val="-1"/>
          <w:w w:val="100"/>
        </w:rPr>
        <w:t>raffic*</w:t>
      </w:r>
      <w:r>
        <w:rPr>
          <w:rFonts w:ascii="Helvetica Neue Light" w:hAnsi="Helvetica Neue Light" w:cs="Helvetica Neue Light" w:eastAsia="Helvetica Neue Light"/>
          <w:sz w:val="24"/>
          <w:szCs w:val="24"/>
          <w:color w:val="000000"/>
          <w:spacing w:val="0"/>
          <w:w w:val="100"/>
        </w:rPr>
      </w:r>
    </w:p>
    <w:p>
      <w:pPr>
        <w:spacing w:before="11" w:after="0" w:line="240" w:lineRule="auto"/>
        <w:ind w:left="1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Octobe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201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color w:val="58595B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-</w:t>
      </w:r>
      <w:r>
        <w:rPr>
          <w:rFonts w:ascii="Arial" w:hAnsi="Arial" w:cs="Arial" w:eastAsia="Arial"/>
          <w:sz w:val="24"/>
          <w:szCs w:val="24"/>
          <w:color w:val="58595B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Octobe</w:t>
      </w:r>
      <w:r>
        <w:rPr>
          <w:rFonts w:ascii="Arial" w:hAnsi="Arial" w:cs="Arial" w:eastAsia="Arial"/>
          <w:sz w:val="24"/>
          <w:szCs w:val="24"/>
          <w:color w:val="58595B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color w:val="58595B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8595B"/>
          <w:spacing w:val="-1"/>
          <w:w w:val="100"/>
        </w:rPr>
        <w:t>2013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9" w:after="0" w:line="240" w:lineRule="auto"/>
        <w:ind w:left="16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  <w:b/>
          <w:bCs/>
        </w:rPr>
        <w:t>*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  <w:b/>
          <w:bCs/>
        </w:rPr>
        <w:t>sou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  <w:b/>
          <w:bCs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  <w:b/>
          <w:bCs/>
        </w:rPr>
        <w:t>ce: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77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3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7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party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data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analytical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7"/>
        </w:rPr>
        <w:t>services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9" w:after="0" w:line="250" w:lineRule="exact"/>
        <w:ind w:right="1368" w:firstLine="1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4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4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7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1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2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6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FFFFFF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2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1F20"/>
          <w:spacing w:val="1"/>
          <w:w w:val="83"/>
          <w:b/>
          <w:bCs/>
        </w:rPr>
        <w:t>Ma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3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3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3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3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3"/>
          <w:b/>
          <w:bCs/>
        </w:rPr>
        <w:t>al</w:t>
      </w:r>
      <w:r>
        <w:rPr>
          <w:rFonts w:ascii="Arial" w:hAnsi="Arial" w:cs="Arial" w:eastAsia="Arial"/>
          <w:sz w:val="20"/>
          <w:szCs w:val="20"/>
          <w:color w:val="231F20"/>
          <w:spacing w:val="30"/>
          <w:w w:val="8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3"/>
          <w:b/>
          <w:bCs/>
        </w:rPr>
        <w:t>F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3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3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3"/>
          <w:b/>
          <w:bCs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3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3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3"/>
          <w:b/>
          <w:bCs/>
        </w:rPr>
        <w:t>:</w:t>
      </w:r>
      <w:r>
        <w:rPr>
          <w:rFonts w:ascii="Arial" w:hAnsi="Arial" w:cs="Arial" w:eastAsia="Arial"/>
          <w:sz w:val="20"/>
          <w:szCs w:val="20"/>
          <w:color w:val="231F20"/>
          <w:spacing w:val="-7"/>
          <w:w w:val="83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i</w:t>
      </w:r>
      <w:r>
        <w:rPr>
          <w:rFonts w:ascii="Arial" w:hAnsi="Arial" w:cs="Arial" w:eastAsia="Arial"/>
          <w:sz w:val="20"/>
          <w:szCs w:val="20"/>
          <w:color w:val="FFFFFF"/>
          <w:spacing w:val="-2"/>
          <w:w w:val="83"/>
        </w:rPr>
        <w:t>f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,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83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j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,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83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n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g</w:t>
      </w:r>
      <w:r>
        <w:rPr>
          <w:rFonts w:ascii="Arial" w:hAnsi="Arial" w:cs="Arial" w:eastAsia="Arial"/>
          <w:sz w:val="20"/>
          <w:szCs w:val="20"/>
          <w:color w:val="FFFFFF"/>
          <w:spacing w:val="4"/>
          <w:w w:val="83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r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3"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5"/>
          <w:w w:val="86"/>
        </w:rPr>
        <w:t>w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90"/>
        </w:rPr>
        <w:t>f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x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.</w:t>
      </w:r>
      <w:r>
        <w:rPr>
          <w:rFonts w:ascii="Arial" w:hAnsi="Arial" w:cs="Arial" w:eastAsia="Arial"/>
          <w:sz w:val="20"/>
          <w:szCs w:val="20"/>
          <w:color w:val="231F20"/>
          <w:spacing w:val="22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nima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7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: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2"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0</w:t>
      </w:r>
      <w:r>
        <w:rPr>
          <w:rFonts w:ascii="Arial" w:hAnsi="Arial" w:cs="Arial" w:eastAsia="Arial"/>
          <w:sz w:val="20"/>
          <w:szCs w:val="20"/>
          <w:color w:val="FFFFFF"/>
          <w:spacing w:val="-5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2"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2"/>
        </w:rPr>
        <w:t>e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c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.,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-3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2"/>
        </w:rPr>
        <w:t>l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2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2"/>
        </w:rPr>
        <w:t>o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2"/>
        </w:rPr>
        <w:t>p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2"/>
        </w:rPr>
        <w:t>s</w:t>
      </w:r>
      <w:r>
        <w:rPr>
          <w:rFonts w:ascii="Arial" w:hAnsi="Arial" w:cs="Arial" w:eastAsia="Arial"/>
          <w:sz w:val="20"/>
          <w:szCs w:val="20"/>
          <w:color w:val="FFFFFF"/>
          <w:spacing w:val="15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3"/>
        </w:rPr>
        <w:t>m</w:t>
      </w:r>
      <w:r>
        <w:rPr>
          <w:rFonts w:ascii="Arial" w:hAnsi="Arial" w:cs="Arial" w:eastAsia="Arial"/>
          <w:sz w:val="20"/>
          <w:szCs w:val="20"/>
          <w:color w:val="FFFFFF"/>
          <w:spacing w:val="6"/>
          <w:w w:val="80"/>
        </w:rPr>
        <w:t>a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5"/>
        </w:rPr>
        <w:t>x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x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.</w:t>
      </w:r>
      <w:r>
        <w:rPr>
          <w:rFonts w:ascii="Arial" w:hAnsi="Arial" w:cs="Arial" w:eastAsia="Arial"/>
          <w:sz w:val="20"/>
          <w:szCs w:val="20"/>
          <w:color w:val="231F20"/>
          <w:spacing w:val="22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F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z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:</w:t>
      </w:r>
      <w:r>
        <w:rPr>
          <w:rFonts w:ascii="Arial" w:hAnsi="Arial" w:cs="Arial" w:eastAsia="Arial"/>
          <w:sz w:val="20"/>
          <w:szCs w:val="20"/>
          <w:color w:val="231F20"/>
          <w:spacing w:val="-4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2"/>
          <w:w w:val="80"/>
        </w:rPr>
        <w:t>3</w:t>
      </w:r>
      <w:r>
        <w:rPr>
          <w:rFonts w:ascii="Arial" w:hAnsi="Arial" w:cs="Arial" w:eastAsia="Arial"/>
          <w:sz w:val="20"/>
          <w:szCs w:val="20"/>
          <w:color w:val="FFFFFF"/>
          <w:spacing w:val="1"/>
          <w:w w:val="81"/>
        </w:rPr>
        <w:t>5</w:t>
      </w:r>
      <w:r>
        <w:rPr>
          <w:rFonts w:ascii="Arial" w:hAnsi="Arial" w:cs="Arial" w:eastAsia="Arial"/>
          <w:sz w:val="20"/>
          <w:szCs w:val="20"/>
          <w:color w:val="FFFFFF"/>
          <w:spacing w:val="3"/>
          <w:w w:val="81"/>
        </w:rPr>
        <w:t>K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87"/>
        </w:rPr>
        <w:t>b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Sup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y</w:t>
      </w:r>
      <w:r>
        <w:rPr>
          <w:rFonts w:ascii="Arial" w:hAnsi="Arial" w:cs="Arial" w:eastAsia="Arial"/>
          <w:sz w:val="20"/>
          <w:szCs w:val="20"/>
          <w:color w:val="231F20"/>
          <w:spacing w:val="-8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h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6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k</w:t>
      </w:r>
      <w:r>
        <w:rPr>
          <w:rFonts w:ascii="Arial" w:hAnsi="Arial" w:cs="Arial" w:eastAsia="Arial"/>
          <w:sz w:val="20"/>
          <w:szCs w:val="20"/>
          <w:color w:val="231F20"/>
          <w:spacing w:val="17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h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u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gh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ur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l</w:t>
      </w:r>
      <w:r>
        <w:rPr>
          <w:rFonts w:ascii="Arial" w:hAnsi="Arial" w:cs="Arial" w:eastAsia="Arial"/>
          <w:sz w:val="20"/>
          <w:szCs w:val="20"/>
          <w:color w:val="231F20"/>
          <w:spacing w:val="7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wi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2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h</w:t>
      </w:r>
      <w:r>
        <w:rPr>
          <w:rFonts w:ascii="Arial" w:hAnsi="Arial" w:cs="Arial" w:eastAsia="Arial"/>
          <w:sz w:val="20"/>
          <w:szCs w:val="20"/>
          <w:color w:val="231F20"/>
          <w:spacing w:val="20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82"/>
          <w:b/>
          <w:bCs/>
        </w:rPr>
        <w:t>y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2"/>
          <w:b/>
          <w:bCs/>
        </w:rPr>
        <w:t>ou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-4"/>
          <w:w w:val="82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5"/>
          <w:b/>
          <w:bCs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6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88"/>
          <w:b/>
          <w:bCs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3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85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86"/>
          <w:b/>
          <w:bCs/>
        </w:rPr>
        <w:t>ial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560" w:right="480"/>
          <w:cols w:num="2" w:equalWidth="0">
            <w:col w:w="3600" w:space="3639"/>
            <w:col w:w="3961"/>
          </w:cols>
        </w:sectPr>
      </w:pPr>
      <w:rPr/>
    </w:p>
    <w:p>
      <w:pPr>
        <w:spacing w:before="52" w:after="0" w:line="493" w:lineRule="exact"/>
        <w:ind w:left="100"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FFFFFF"/>
          <w:spacing w:val="3"/>
          <w:w w:val="100"/>
          <w:b/>
          <w:bCs/>
          <w:i/>
          <w:position w:val="-2"/>
        </w:rPr>
        <w:t>C</w:t>
      </w:r>
      <w:r>
        <w:rPr>
          <w:rFonts w:ascii="Arial" w:hAnsi="Arial" w:cs="Arial" w:eastAsia="Arial"/>
          <w:sz w:val="44"/>
          <w:szCs w:val="44"/>
          <w:color w:val="FFFFFF"/>
          <w:spacing w:val="0"/>
          <w:w w:val="100"/>
          <w:b/>
          <w:bCs/>
          <w:i/>
          <w:position w:val="-2"/>
        </w:rPr>
        <w:t>h</w:t>
      </w:r>
      <w:r>
        <w:rPr>
          <w:rFonts w:ascii="Arial" w:hAnsi="Arial" w:cs="Arial" w:eastAsia="Arial"/>
          <w:sz w:val="44"/>
          <w:szCs w:val="44"/>
          <w:color w:val="FFFFFF"/>
          <w:spacing w:val="5"/>
          <w:w w:val="100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44"/>
          <w:szCs w:val="44"/>
          <w:color w:val="FFFFFF"/>
          <w:spacing w:val="0"/>
          <w:w w:val="100"/>
          <w:b/>
          <w:bCs/>
          <w:i/>
          <w:position w:val="-2"/>
        </w:rPr>
        <w:t>p</w:t>
      </w:r>
      <w:r>
        <w:rPr>
          <w:rFonts w:ascii="Arial" w:hAnsi="Arial" w:cs="Arial" w:eastAsia="Arial"/>
          <w:sz w:val="44"/>
          <w:szCs w:val="44"/>
          <w:color w:val="FFFFFF"/>
          <w:spacing w:val="7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FFFFFF"/>
          <w:spacing w:val="7"/>
          <w:w w:val="100"/>
          <w:b/>
          <w:bCs/>
          <w:i/>
          <w:position w:val="-2"/>
        </w:rPr>
        <w:t>S</w:t>
      </w:r>
      <w:r>
        <w:rPr>
          <w:rFonts w:ascii="Arial" w:hAnsi="Arial" w:cs="Arial" w:eastAsia="Arial"/>
          <w:sz w:val="44"/>
          <w:szCs w:val="44"/>
          <w:color w:val="FFFFFF"/>
          <w:spacing w:val="4"/>
          <w:w w:val="100"/>
          <w:b/>
          <w:bCs/>
          <w:i/>
          <w:position w:val="-2"/>
        </w:rPr>
        <w:t>c</w:t>
      </w:r>
      <w:r>
        <w:rPr>
          <w:rFonts w:ascii="Arial" w:hAnsi="Arial" w:cs="Arial" w:eastAsia="Arial"/>
          <w:sz w:val="44"/>
          <w:szCs w:val="44"/>
          <w:color w:val="FFFFFF"/>
          <w:spacing w:val="1"/>
          <w:w w:val="100"/>
          <w:b/>
          <w:bCs/>
          <w:i/>
          <w:position w:val="-2"/>
        </w:rPr>
        <w:t>a</w:t>
      </w:r>
      <w:r>
        <w:rPr>
          <w:rFonts w:ascii="Arial" w:hAnsi="Arial" w:cs="Arial" w:eastAsia="Arial"/>
          <w:sz w:val="44"/>
          <w:szCs w:val="44"/>
          <w:color w:val="FFFFFF"/>
          <w:spacing w:val="2"/>
          <w:w w:val="100"/>
          <w:b/>
          <w:bCs/>
          <w:i/>
          <w:position w:val="-2"/>
        </w:rPr>
        <w:t>l</w:t>
      </w:r>
      <w:r>
        <w:rPr>
          <w:rFonts w:ascii="Arial" w:hAnsi="Arial" w:cs="Arial" w:eastAsia="Arial"/>
          <w:sz w:val="44"/>
          <w:szCs w:val="44"/>
          <w:color w:val="FFFFFF"/>
          <w:spacing w:val="0"/>
          <w:w w:val="100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FFFFFF"/>
          <w:spacing w:val="4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FFFFFF"/>
          <w:spacing w:val="1"/>
          <w:w w:val="100"/>
          <w:b/>
          <w:bCs/>
          <w:i/>
          <w:position w:val="-2"/>
        </w:rPr>
        <w:t>R</w:t>
      </w:r>
      <w:r>
        <w:rPr>
          <w:rFonts w:ascii="Arial" w:hAnsi="Arial" w:cs="Arial" w:eastAsia="Arial"/>
          <w:sz w:val="44"/>
          <w:szCs w:val="44"/>
          <w:color w:val="FFFFFF"/>
          <w:spacing w:val="-1"/>
          <w:w w:val="100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FFFFFF"/>
          <w:spacing w:val="0"/>
          <w:w w:val="100"/>
          <w:b/>
          <w:bCs/>
          <w:i/>
          <w:position w:val="-2"/>
        </w:rPr>
        <w:t>v</w:t>
      </w:r>
      <w:r>
        <w:rPr>
          <w:rFonts w:ascii="Arial" w:hAnsi="Arial" w:cs="Arial" w:eastAsia="Arial"/>
          <w:sz w:val="44"/>
          <w:szCs w:val="44"/>
          <w:color w:val="FFFFFF"/>
          <w:spacing w:val="2"/>
          <w:w w:val="100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44"/>
          <w:szCs w:val="44"/>
          <w:color w:val="FFFFFF"/>
          <w:spacing w:val="0"/>
          <w:w w:val="100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FFFFFF"/>
          <w:spacing w:val="0"/>
          <w:w w:val="100"/>
          <w:b/>
          <w:bCs/>
          <w:i/>
          <w:position w:val="-2"/>
        </w:rPr>
        <w:t>w</w:t>
      </w:r>
      <w:r>
        <w:rPr>
          <w:rFonts w:ascii="Arial" w:hAnsi="Arial" w:cs="Arial" w:eastAsia="Arial"/>
          <w:sz w:val="44"/>
          <w:szCs w:val="44"/>
          <w:color w:val="FFFFFF"/>
          <w:spacing w:val="12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231F20"/>
          <w:spacing w:val="4"/>
          <w:w w:val="200"/>
          <w:position w:val="-2"/>
        </w:rPr>
        <w:t>t</w:t>
      </w:r>
      <w:r>
        <w:rPr>
          <w:rFonts w:ascii="Arial" w:hAnsi="Arial" w:cs="Arial" w:eastAsia="Arial"/>
          <w:sz w:val="44"/>
          <w:szCs w:val="44"/>
          <w:color w:val="231F20"/>
          <w:spacing w:val="15"/>
          <w:w w:val="106"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231F20"/>
          <w:spacing w:val="4"/>
          <w:w w:val="113"/>
          <w:position w:val="-2"/>
        </w:rPr>
        <w:t>a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100"/>
          <w:position w:val="-2"/>
        </w:rPr>
        <w:t>M</w:t>
      </w:r>
      <w:r>
        <w:rPr>
          <w:rFonts w:ascii="Arial" w:hAnsi="Arial" w:cs="Arial" w:eastAsia="Arial"/>
          <w:sz w:val="44"/>
          <w:szCs w:val="44"/>
          <w:color w:val="231F20"/>
          <w:spacing w:val="9"/>
          <w:w w:val="100"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231F20"/>
          <w:spacing w:val="2"/>
          <w:w w:val="100"/>
          <w:position w:val="-2"/>
        </w:rPr>
        <w:t>O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100"/>
          <w:position w:val="-2"/>
        </w:rPr>
        <w:t>F</w:t>
      </w:r>
      <w:r>
        <w:rPr>
          <w:rFonts w:ascii="Arial" w:hAnsi="Arial" w:cs="Arial" w:eastAsia="Arial"/>
          <w:sz w:val="44"/>
          <w:szCs w:val="44"/>
          <w:color w:val="231F20"/>
          <w:spacing w:val="-40"/>
          <w:w w:val="100"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231F20"/>
          <w:spacing w:val="16"/>
          <w:w w:val="106"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231F20"/>
          <w:spacing w:val="5"/>
          <w:w w:val="86"/>
          <w:position w:val="-2"/>
        </w:rPr>
        <w:t>X</w:t>
      </w:r>
      <w:r>
        <w:rPr>
          <w:rFonts w:ascii="Arial" w:hAnsi="Arial" w:cs="Arial" w:eastAsia="Arial"/>
          <w:sz w:val="44"/>
          <w:szCs w:val="44"/>
          <w:color w:val="231F20"/>
          <w:spacing w:val="-4"/>
          <w:w w:val="94"/>
          <w:position w:val="-2"/>
        </w:rPr>
        <w:t>P</w:t>
      </w:r>
      <w:r>
        <w:rPr>
          <w:rFonts w:ascii="Arial" w:hAnsi="Arial" w:cs="Arial" w:eastAsia="Arial"/>
          <w:sz w:val="44"/>
          <w:szCs w:val="44"/>
          <w:color w:val="231F20"/>
          <w:spacing w:val="-3"/>
          <w:w w:val="106"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200"/>
          <w:position w:val="-2"/>
        </w:rPr>
        <w:t>r</w:t>
      </w:r>
      <w:r>
        <w:rPr>
          <w:rFonts w:ascii="Arial" w:hAnsi="Arial" w:cs="Arial" w:eastAsia="Arial"/>
          <w:sz w:val="44"/>
          <w:szCs w:val="44"/>
          <w:color w:val="231F20"/>
          <w:spacing w:val="-1"/>
          <w:w w:val="200"/>
          <w:position w:val="-2"/>
        </w:rPr>
        <w:t>t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126"/>
          <w:position w:val="-2"/>
        </w:rPr>
        <w:t>s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pgMar w:footer="0" w:header="0" w:top="560" w:bottom="280" w:left="600" w:right="160"/>
          <w:footerReference w:type="default" r:id="rId64"/>
          <w:pgSz w:w="12240" w:h="15840"/>
        </w:sectPr>
      </w:pPr>
      <w:rPr/>
    </w:p>
    <w:p>
      <w:pPr>
        <w:spacing w:before="80" w:after="0" w:line="250" w:lineRule="auto"/>
        <w:ind w:left="120" w:right="4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d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5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,</w:t>
      </w:r>
      <w:r>
        <w:rPr>
          <w:rFonts w:ascii="Arial" w:hAnsi="Arial" w:cs="Arial" w:eastAsia="Arial"/>
          <w:sz w:val="20"/>
          <w:szCs w:val="20"/>
          <w:color w:val="231F20"/>
          <w:spacing w:val="-5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5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,</w:t>
      </w:r>
      <w:r>
        <w:rPr>
          <w:rFonts w:ascii="Arial" w:hAnsi="Arial" w:cs="Arial" w:eastAsia="Arial"/>
          <w:sz w:val="20"/>
          <w:szCs w:val="20"/>
          <w:color w:val="231F20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nd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b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u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-4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p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v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d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-12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u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-4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d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l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7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d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u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9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y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x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p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7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-2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20"/>
          <w:szCs w:val="20"/>
          <w:color w:val="231F20"/>
          <w:spacing w:val="10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l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10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x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p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-4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m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d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u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o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-5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c</w:t>
      </w:r>
      <w:r>
        <w:rPr>
          <w:rFonts w:ascii="Arial" w:hAnsi="Arial" w:cs="Arial" w:eastAsia="Arial"/>
          <w:sz w:val="20"/>
          <w:szCs w:val="20"/>
          <w:color w:val="231F20"/>
          <w:spacing w:val="-3"/>
          <w:w w:val="100"/>
          <w:b/>
          <w:bCs/>
          <w:i/>
        </w:rPr>
        <w:t>k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g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g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,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3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g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93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3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3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r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93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g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,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d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i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0"/>
          <w:b/>
          <w:bCs/>
          <w:i/>
        </w:rPr>
        <w:t>g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20"/>
          <w:szCs w:val="20"/>
          <w:color w:val="231F20"/>
          <w:spacing w:val="-8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100"/>
          <w:b/>
          <w:bCs/>
          <w:i/>
        </w:rPr>
        <w:t>a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nd</w:t>
      </w:r>
      <w:r>
        <w:rPr>
          <w:rFonts w:ascii="Arial" w:hAnsi="Arial" w:cs="Arial" w:eastAsia="Arial"/>
          <w:sz w:val="20"/>
          <w:szCs w:val="20"/>
          <w:color w:val="231F20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231F20"/>
          <w:spacing w:val="-1"/>
          <w:w w:val="111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2"/>
          <w:w w:val="103"/>
          <w:b/>
          <w:bCs/>
          <w:i/>
        </w:rPr>
        <w:t>e</w:t>
      </w:r>
      <w:r>
        <w:rPr>
          <w:rFonts w:ascii="Arial" w:hAnsi="Arial" w:cs="Arial" w:eastAsia="Arial"/>
          <w:sz w:val="20"/>
          <w:szCs w:val="20"/>
          <w:color w:val="231F20"/>
          <w:spacing w:val="1"/>
          <w:w w:val="93"/>
          <w:b/>
          <w:bCs/>
          <w:i/>
        </w:rPr>
        <w:t>s</w:t>
      </w:r>
      <w:r>
        <w:rPr>
          <w:rFonts w:ascii="Arial" w:hAnsi="Arial" w:cs="Arial" w:eastAsia="Arial"/>
          <w:sz w:val="20"/>
          <w:szCs w:val="20"/>
          <w:color w:val="231F20"/>
          <w:spacing w:val="4"/>
          <w:w w:val="111"/>
          <w:b/>
          <w:bCs/>
          <w:i/>
        </w:rPr>
        <w:t>t</w:t>
      </w:r>
      <w:r>
        <w:rPr>
          <w:rFonts w:ascii="Arial" w:hAnsi="Arial" w:cs="Arial" w:eastAsia="Arial"/>
          <w:sz w:val="20"/>
          <w:szCs w:val="20"/>
          <w:color w:val="231F20"/>
          <w:spacing w:val="0"/>
          <w:w w:val="100"/>
          <w:b/>
          <w:bCs/>
          <w:i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2" w:lineRule="auto"/>
        <w:ind w:left="120" w:right="43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KI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18"/>
          <w:szCs w:val="18"/>
          <w:color w:val="FFFFFF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FFFFFF"/>
          <w:spacing w:val="5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W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MAN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,</w:t>
      </w:r>
      <w:r>
        <w:rPr>
          <w:rFonts w:ascii="Arial" w:hAnsi="Arial" w:cs="Arial" w:eastAsia="Arial"/>
          <w:sz w:val="18"/>
          <w:szCs w:val="18"/>
          <w:color w:val="FFFFFF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4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j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z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125"/>
        </w:rPr>
        <w:t>’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2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9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9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100"/>
        </w:rPr>
        <w:t>9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6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7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x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m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m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k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6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m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.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v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b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6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3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3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8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8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3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3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j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up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v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.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6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6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6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3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-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3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)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ion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x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7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2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8"/>
          <w:w w:val="100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FFFFFF"/>
          <w:spacing w:val="-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W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M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H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,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8"/>
        </w:rPr>
        <w:t>ial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289" w:lineRule="auto"/>
        <w:ind w:left="120" w:right="129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8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j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+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x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p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B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ys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m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6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w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6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.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,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l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f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m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fa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2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g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Colo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2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si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92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4" w:lineRule="auto"/>
        <w:ind w:left="120" w:right="3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FFFFFF"/>
          <w:spacing w:val="6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-1"/>
          <w:w w:val="100"/>
          <w:b/>
          <w:bCs/>
        </w:rPr>
        <w:t>V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G</w:t>
      </w:r>
      <w:r>
        <w:rPr>
          <w:rFonts w:ascii="Arial" w:hAnsi="Arial" w:cs="Arial" w:eastAsia="Arial"/>
          <w:sz w:val="18"/>
          <w:szCs w:val="18"/>
          <w:color w:val="FFFFFF"/>
          <w:spacing w:val="1"/>
          <w:w w:val="100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5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,</w:t>
      </w:r>
      <w:r>
        <w:rPr>
          <w:rFonts w:ascii="Arial" w:hAnsi="Arial" w:cs="Arial" w:eastAsia="Arial"/>
          <w:sz w:val="18"/>
          <w:szCs w:val="18"/>
          <w:color w:val="FFFFFF"/>
          <w:spacing w:val="-2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j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2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on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4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6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Bo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x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-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3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nc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omm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omm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2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1"/>
        </w:rPr>
        <w:t>mp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8"/>
        </w:rPr>
        <w:t>um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q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2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92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0" w:lineRule="auto"/>
        <w:ind w:left="1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1"/>
          <w:w w:val="100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FFFFFF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1"/>
          <w:w w:val="100"/>
          <w:b/>
          <w:bCs/>
        </w:rPr>
        <w:t>J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MO</w:t>
      </w:r>
      <w:r>
        <w:rPr>
          <w:rFonts w:ascii="Arial" w:hAnsi="Arial" w:cs="Arial" w:eastAsia="Arial"/>
          <w:sz w:val="18"/>
          <w:szCs w:val="18"/>
          <w:color w:val="FFFFFF"/>
          <w:spacing w:val="1"/>
          <w:w w:val="100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is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indu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5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y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2"/>
          <w:w w:val="100"/>
        </w:rPr>
        <w:t>v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3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who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has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nj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2"/>
          <w:w w:val="100"/>
        </w:rPr>
        <w:t>oy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inguish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d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c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a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2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r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in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1"/>
          <w:w w:val="100"/>
        </w:rPr>
        <w:t>t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he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-5"/>
          <w:w w:val="100"/>
        </w:rPr>
        <w:t> 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fi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1"/>
          <w:w w:val="100"/>
        </w:rPr>
        <w:t>e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lds</w:t>
      </w:r>
      <w:r>
        <w:rPr>
          <w:rFonts w:ascii="Helvetica Neue Light" w:hAnsi="Helvetica Neue Light" w:cs="Helvetica Neue Light" w:eastAsia="Helvetica Neue Light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color w:val="231F20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mo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7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q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om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io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9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io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sul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’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hn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bp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x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z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1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uc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6" w:lineRule="auto"/>
        <w:ind w:left="120" w:right="237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T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H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M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H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FFFFFF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T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FFFFFF"/>
          <w:spacing w:val="-5"/>
          <w:w w:val="100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FFFFFF"/>
          <w:spacing w:val="-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,</w:t>
      </w:r>
      <w:r>
        <w:rPr>
          <w:rFonts w:ascii="Arial" w:hAnsi="Arial" w:cs="Arial" w:eastAsia="Arial"/>
          <w:sz w:val="18"/>
          <w:szCs w:val="18"/>
          <w:color w:val="FFFFFF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P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h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.</w:t>
      </w:r>
      <w:r>
        <w:rPr>
          <w:rFonts w:ascii="Arial" w:hAnsi="Arial" w:cs="Arial" w:eastAsia="Arial"/>
          <w:sz w:val="18"/>
          <w:szCs w:val="18"/>
          <w:color w:val="FFFFFF"/>
          <w:spacing w:val="-2"/>
          <w:w w:val="100"/>
          <w:b/>
          <w:bCs/>
        </w:rPr>
        <w:t>D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8"/>
          <w:szCs w:val="18"/>
          <w:color w:val="FFFFFF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nd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hno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8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3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3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z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2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oy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.S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8" w:after="0" w:line="300" w:lineRule="auto"/>
        <w:ind w:left="120" w:right="-41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4"/>
        </w:rPr>
        <w:t>$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4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91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1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1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1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1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1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1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1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9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1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1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18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z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µ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)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7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4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2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2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2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-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2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2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0" w:lineRule="exact"/>
        <w:ind w:left="120" w:right="-4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-1"/>
          <w:w w:val="100"/>
          <w:b/>
          <w:bCs/>
        </w:rPr>
        <w:t>J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FFFFFF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MI</w:t>
      </w:r>
      <w:r>
        <w:rPr>
          <w:rFonts w:ascii="Arial" w:hAnsi="Arial" w:cs="Arial" w:eastAsia="Arial"/>
          <w:sz w:val="18"/>
          <w:szCs w:val="18"/>
          <w:color w:val="FFFFFF"/>
          <w:spacing w:val="6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FFFFFF"/>
          <w:spacing w:val="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FFFFFF"/>
          <w:spacing w:val="3"/>
          <w:w w:val="100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FFFFFF"/>
          <w:spacing w:val="2"/>
          <w:w w:val="100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8"/>
          <w:szCs w:val="18"/>
          <w:color w:val="FFFFFF"/>
          <w:spacing w:val="-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  <w:b/>
          <w:bCs/>
        </w:rPr>
        <w:t>,</w:t>
      </w:r>
      <w:r>
        <w:rPr>
          <w:rFonts w:ascii="Arial" w:hAnsi="Arial" w:cs="Arial" w:eastAsia="Arial"/>
          <w:sz w:val="18"/>
          <w:szCs w:val="18"/>
          <w:color w:val="FFFFFF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z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3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10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.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LL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7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J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3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95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2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4" w:after="0" w:line="250" w:lineRule="auto"/>
        <w:ind w:left="181" w:right="282" w:firstLine="-18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8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6"/>
          <w:w w:val="9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6"/>
          <w:w w:val="9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6"/>
          <w:w w:val="92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1"/>
          <w:w w:val="9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6"/>
          <w:w w:val="9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6"/>
          <w:w w:val="92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FFFFF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l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f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chen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b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enner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auto"/>
        <w:ind w:left="140" w:right="1952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T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m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i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t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f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auto"/>
        <w:ind w:left="140" w:right="1923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10D05"/>
          <w:spacing w:val="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color w:val="210D05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10D05"/>
          <w:spacing w:val="-4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left="140" w:right="1827" w:firstLine="-140"/>
        <w:jc w:val="both"/>
        <w:rPr>
          <w:rFonts w:ascii="Arial" w:hAnsi="Arial" w:cs="Arial" w:eastAsia="Arial"/>
          <w:sz w:val="16"/>
          <w:szCs w:val="16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J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F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j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l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5"/>
          <w:w w:val="100"/>
          <w:b/>
          <w:bCs/>
        </w:rPr>
        <w:t>t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ou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nd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5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5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u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G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ow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auto"/>
        <w:ind w:left="140" w:right="869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10D05"/>
          <w:spacing w:val="-9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95"/>
        </w:rPr>
        <w:t>,</w:t>
      </w:r>
      <w:r>
        <w:rPr>
          <w:rFonts w:ascii="Arial" w:hAnsi="Arial" w:cs="Arial" w:eastAsia="Arial"/>
          <w:sz w:val="16"/>
          <w:szCs w:val="16"/>
          <w:color w:val="210D05"/>
          <w:spacing w:val="1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10D05"/>
          <w:spacing w:val="1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k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10D05"/>
          <w:spacing w:val="15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100"/>
        </w:rPr>
        <w:t>&amp;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at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10D05"/>
          <w:spacing w:val="2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z</w:t>
      </w:r>
      <w:r>
        <w:rPr>
          <w:rFonts w:ascii="Arial" w:hAnsi="Arial" w:cs="Arial" w:eastAsia="Arial"/>
          <w:sz w:val="16"/>
          <w:szCs w:val="16"/>
          <w:color w:val="210D05"/>
          <w:spacing w:val="1"/>
          <w:w w:val="95"/>
        </w:rPr>
        <w:t>at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10D05"/>
          <w:spacing w:val="5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210D05"/>
          <w:spacing w:val="3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10D05"/>
          <w:spacing w:val="-2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10D05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Glo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ch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J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L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u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8"/>
          <w:w w:val="94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ia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olo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1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1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4" w:lineRule="auto"/>
        <w:ind w:left="140" w:right="1546" w:firstLine="-14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5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5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y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M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c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k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i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Glo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uc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3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-5"/>
          <w:w w:val="100"/>
          <w:b/>
          <w:bCs/>
        </w:rPr>
        <w:t>V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8"/>
          <w:w w:val="100"/>
          <w:b/>
          <w:bCs/>
        </w:rPr>
        <w:t>k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y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u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m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4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60" w:lineRule="auto"/>
        <w:ind w:left="140" w:right="72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3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y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m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5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2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)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u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5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ch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olo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left="140" w:right="1976" w:firstLine="-14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-2"/>
          <w:w w:val="100"/>
          <w:b/>
          <w:bCs/>
        </w:rPr>
        <w:t>F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-12"/>
          <w:w w:val="100"/>
          <w:b/>
          <w:bCs/>
        </w:rPr>
        <w:t>T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b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ha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ma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B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4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op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L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i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T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i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g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5"/>
          <w:w w:val="100"/>
          <w:b/>
          <w:bCs/>
        </w:rPr>
        <w:t>y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u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1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h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D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6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6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6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5"/>
          <w:w w:val="103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v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7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7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3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k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83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g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w w:val="72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-2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4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4"/>
        </w:rPr>
        <w:t>P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h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3"/>
        </w:rPr>
        <w:t>in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3"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2"/>
        </w:rPr>
        <w:t>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Helvetica Neue" w:hAnsi="Helvetica Neue" w:cs="Helvetica Neue" w:eastAsia="Helvetica Neue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•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-2"/>
          <w:w w:val="100"/>
          <w:b/>
          <w:bCs/>
        </w:rPr>
        <w:t>F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c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2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i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e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v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-11"/>
          <w:w w:val="100"/>
          <w:b/>
          <w:bCs/>
        </w:rPr>
        <w:t>T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r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3"/>
          <w:w w:val="100"/>
          <w:b/>
          <w:bCs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4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10D05"/>
          <w:spacing w:val="0"/>
          <w:w w:val="100"/>
          <w:b/>
          <w:bCs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ia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l</w:t>
      </w:r>
      <w:r>
        <w:rPr>
          <w:rFonts w:ascii="Arial" w:hAnsi="Arial" w:cs="Arial" w:eastAsia="Arial"/>
          <w:sz w:val="16"/>
          <w:szCs w:val="16"/>
          <w:color w:val="231F20"/>
          <w:spacing w:val="-6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5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5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5"/>
        </w:rPr>
        <w:t>o</w:t>
      </w:r>
      <w:r>
        <w:rPr>
          <w:rFonts w:ascii="Arial" w:hAnsi="Arial" w:cs="Arial" w:eastAsia="Arial"/>
          <w:sz w:val="16"/>
          <w:szCs w:val="16"/>
          <w:color w:val="231F20"/>
          <w:spacing w:val="-11"/>
          <w:w w:val="95"/>
        </w:rPr>
        <w:t>r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6"/>
          <w:szCs w:val="16"/>
          <w:color w:val="231F20"/>
          <w:spacing w:val="8"/>
          <w:w w:val="95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3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80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n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7"/>
        </w:rPr>
        <w:t>C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96"/>
        </w:rPr>
        <w:t>i</w:t>
      </w:r>
      <w:r>
        <w:rPr>
          <w:rFonts w:ascii="Arial" w:hAnsi="Arial" w:cs="Arial" w:eastAsia="Arial"/>
          <w:sz w:val="16"/>
          <w:szCs w:val="16"/>
          <w:color w:val="231F20"/>
          <w:spacing w:val="-3"/>
          <w:w w:val="96"/>
        </w:rPr>
        <w:t>t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93"/>
        </w:rPr>
        <w:t>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96"/>
        </w:rPr>
        <w:t>s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00" w:right="160"/>
          <w:cols w:num="2" w:equalWidth="0">
            <w:col w:w="7482" w:space="538"/>
            <w:col w:w="34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8" w:after="0" w:line="493" w:lineRule="exact"/>
        <w:ind w:left="100"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CD8724"/>
          <w:spacing w:val="3"/>
          <w:w w:val="100"/>
          <w:b/>
          <w:bCs/>
          <w:i/>
          <w:position w:val="-2"/>
        </w:rPr>
        <w:t>C</w:t>
      </w:r>
      <w:r>
        <w:rPr>
          <w:rFonts w:ascii="Arial" w:hAnsi="Arial" w:cs="Arial" w:eastAsia="Arial"/>
          <w:sz w:val="44"/>
          <w:szCs w:val="44"/>
          <w:color w:val="CD8724"/>
          <w:spacing w:val="0"/>
          <w:w w:val="100"/>
          <w:b/>
          <w:bCs/>
          <w:i/>
          <w:position w:val="-2"/>
        </w:rPr>
        <w:t>h</w:t>
      </w:r>
      <w:r>
        <w:rPr>
          <w:rFonts w:ascii="Arial" w:hAnsi="Arial" w:cs="Arial" w:eastAsia="Arial"/>
          <w:sz w:val="44"/>
          <w:szCs w:val="44"/>
          <w:color w:val="CD8724"/>
          <w:spacing w:val="5"/>
          <w:w w:val="100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44"/>
          <w:szCs w:val="44"/>
          <w:color w:val="CD8724"/>
          <w:spacing w:val="0"/>
          <w:w w:val="100"/>
          <w:b/>
          <w:bCs/>
          <w:i/>
          <w:position w:val="-2"/>
        </w:rPr>
        <w:t>p</w:t>
      </w:r>
      <w:r>
        <w:rPr>
          <w:rFonts w:ascii="Arial" w:hAnsi="Arial" w:cs="Arial" w:eastAsia="Arial"/>
          <w:sz w:val="44"/>
          <w:szCs w:val="44"/>
          <w:color w:val="CD8724"/>
          <w:spacing w:val="7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CD8724"/>
          <w:spacing w:val="7"/>
          <w:w w:val="100"/>
          <w:b/>
          <w:bCs/>
          <w:i/>
          <w:position w:val="-2"/>
        </w:rPr>
        <w:t>S</w:t>
      </w:r>
      <w:r>
        <w:rPr>
          <w:rFonts w:ascii="Arial" w:hAnsi="Arial" w:cs="Arial" w:eastAsia="Arial"/>
          <w:sz w:val="44"/>
          <w:szCs w:val="44"/>
          <w:color w:val="CD8724"/>
          <w:spacing w:val="4"/>
          <w:w w:val="100"/>
          <w:b/>
          <w:bCs/>
          <w:i/>
          <w:position w:val="-2"/>
        </w:rPr>
        <w:t>c</w:t>
      </w:r>
      <w:r>
        <w:rPr>
          <w:rFonts w:ascii="Arial" w:hAnsi="Arial" w:cs="Arial" w:eastAsia="Arial"/>
          <w:sz w:val="44"/>
          <w:szCs w:val="44"/>
          <w:color w:val="CD8724"/>
          <w:spacing w:val="1"/>
          <w:w w:val="100"/>
          <w:b/>
          <w:bCs/>
          <w:i/>
          <w:position w:val="-2"/>
        </w:rPr>
        <w:t>a</w:t>
      </w:r>
      <w:r>
        <w:rPr>
          <w:rFonts w:ascii="Arial" w:hAnsi="Arial" w:cs="Arial" w:eastAsia="Arial"/>
          <w:sz w:val="44"/>
          <w:szCs w:val="44"/>
          <w:color w:val="CD8724"/>
          <w:spacing w:val="2"/>
          <w:w w:val="100"/>
          <w:b/>
          <w:bCs/>
          <w:i/>
          <w:position w:val="-2"/>
        </w:rPr>
        <w:t>l</w:t>
      </w:r>
      <w:r>
        <w:rPr>
          <w:rFonts w:ascii="Arial" w:hAnsi="Arial" w:cs="Arial" w:eastAsia="Arial"/>
          <w:sz w:val="44"/>
          <w:szCs w:val="44"/>
          <w:color w:val="CD8724"/>
          <w:spacing w:val="0"/>
          <w:w w:val="100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CD8724"/>
          <w:spacing w:val="4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CD8724"/>
          <w:spacing w:val="1"/>
          <w:w w:val="100"/>
          <w:b/>
          <w:bCs/>
          <w:i/>
          <w:position w:val="-2"/>
        </w:rPr>
        <w:t>R</w:t>
      </w:r>
      <w:r>
        <w:rPr>
          <w:rFonts w:ascii="Arial" w:hAnsi="Arial" w:cs="Arial" w:eastAsia="Arial"/>
          <w:sz w:val="44"/>
          <w:szCs w:val="44"/>
          <w:color w:val="CD8724"/>
          <w:spacing w:val="-1"/>
          <w:w w:val="100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CD8724"/>
          <w:spacing w:val="0"/>
          <w:w w:val="100"/>
          <w:b/>
          <w:bCs/>
          <w:i/>
          <w:position w:val="-2"/>
        </w:rPr>
        <w:t>v</w:t>
      </w:r>
      <w:r>
        <w:rPr>
          <w:rFonts w:ascii="Arial" w:hAnsi="Arial" w:cs="Arial" w:eastAsia="Arial"/>
          <w:sz w:val="44"/>
          <w:szCs w:val="44"/>
          <w:color w:val="CD8724"/>
          <w:spacing w:val="2"/>
          <w:w w:val="100"/>
          <w:b/>
          <w:bCs/>
          <w:i/>
          <w:position w:val="-2"/>
        </w:rPr>
        <w:t>i</w:t>
      </w:r>
      <w:r>
        <w:rPr>
          <w:rFonts w:ascii="Arial" w:hAnsi="Arial" w:cs="Arial" w:eastAsia="Arial"/>
          <w:sz w:val="44"/>
          <w:szCs w:val="44"/>
          <w:color w:val="CD8724"/>
          <w:spacing w:val="0"/>
          <w:w w:val="100"/>
          <w:b/>
          <w:bCs/>
          <w:i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CD8724"/>
          <w:spacing w:val="0"/>
          <w:w w:val="100"/>
          <w:b/>
          <w:bCs/>
          <w:i/>
          <w:position w:val="-2"/>
        </w:rPr>
        <w:t>w</w:t>
      </w:r>
      <w:r>
        <w:rPr>
          <w:rFonts w:ascii="Arial" w:hAnsi="Arial" w:cs="Arial" w:eastAsia="Arial"/>
          <w:sz w:val="44"/>
          <w:szCs w:val="44"/>
          <w:color w:val="CD8724"/>
          <w:spacing w:val="12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112"/>
          <w:position w:val="-2"/>
        </w:rPr>
        <w:t>s</w:t>
      </w:r>
      <w:r>
        <w:rPr>
          <w:rFonts w:ascii="Arial" w:hAnsi="Arial" w:cs="Arial" w:eastAsia="Arial"/>
          <w:sz w:val="44"/>
          <w:szCs w:val="44"/>
          <w:color w:val="231F20"/>
          <w:spacing w:val="4"/>
          <w:w w:val="112"/>
          <w:position w:val="-2"/>
        </w:rPr>
        <w:t>a</w:t>
      </w:r>
      <w:r>
        <w:rPr>
          <w:rFonts w:ascii="Arial" w:hAnsi="Arial" w:cs="Arial" w:eastAsia="Arial"/>
          <w:sz w:val="44"/>
          <w:szCs w:val="44"/>
          <w:color w:val="231F20"/>
          <w:spacing w:val="3"/>
          <w:w w:val="112"/>
          <w:position w:val="-2"/>
        </w:rPr>
        <w:t>L</w:t>
      </w:r>
      <w:r>
        <w:rPr>
          <w:rFonts w:ascii="Arial" w:hAnsi="Arial" w:cs="Arial" w:eastAsia="Arial"/>
          <w:sz w:val="44"/>
          <w:szCs w:val="44"/>
          <w:color w:val="231F20"/>
          <w:spacing w:val="-7"/>
          <w:w w:val="112"/>
          <w:position w:val="-2"/>
        </w:rPr>
        <w:t>e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112"/>
          <w:position w:val="-2"/>
        </w:rPr>
        <w:t>s</w:t>
      </w:r>
      <w:r>
        <w:rPr>
          <w:rFonts w:ascii="Arial" w:hAnsi="Arial" w:cs="Arial" w:eastAsia="Arial"/>
          <w:sz w:val="44"/>
          <w:szCs w:val="44"/>
          <w:color w:val="231F20"/>
          <w:spacing w:val="4"/>
          <w:w w:val="112"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231F20"/>
          <w:spacing w:val="3"/>
          <w:w w:val="140"/>
          <w:position w:val="-2"/>
        </w:rPr>
        <w:t>c</w:t>
      </w:r>
      <w:r>
        <w:rPr>
          <w:rFonts w:ascii="Arial" w:hAnsi="Arial" w:cs="Arial" w:eastAsia="Arial"/>
          <w:sz w:val="44"/>
          <w:szCs w:val="44"/>
          <w:color w:val="231F20"/>
          <w:spacing w:val="3"/>
          <w:w w:val="95"/>
          <w:position w:val="-2"/>
        </w:rPr>
        <w:t>O</w:t>
      </w:r>
      <w:r>
        <w:rPr>
          <w:rFonts w:ascii="Arial" w:hAnsi="Arial" w:cs="Arial" w:eastAsia="Arial"/>
          <w:sz w:val="44"/>
          <w:szCs w:val="44"/>
          <w:color w:val="231F20"/>
          <w:spacing w:val="3"/>
          <w:w w:val="126"/>
          <w:position w:val="-2"/>
        </w:rPr>
        <w:t>n</w:t>
      </w:r>
      <w:r>
        <w:rPr>
          <w:rFonts w:ascii="Arial" w:hAnsi="Arial" w:cs="Arial" w:eastAsia="Arial"/>
          <w:sz w:val="44"/>
          <w:szCs w:val="44"/>
          <w:color w:val="231F20"/>
          <w:spacing w:val="-35"/>
          <w:w w:val="200"/>
          <w:position w:val="-2"/>
        </w:rPr>
        <w:t>t</w:t>
      </w:r>
      <w:r>
        <w:rPr>
          <w:rFonts w:ascii="Arial" w:hAnsi="Arial" w:cs="Arial" w:eastAsia="Arial"/>
          <w:sz w:val="44"/>
          <w:szCs w:val="44"/>
          <w:color w:val="231F20"/>
          <w:spacing w:val="-10"/>
          <w:w w:val="113"/>
          <w:position w:val="-2"/>
        </w:rPr>
        <w:t>a</w:t>
      </w:r>
      <w:r>
        <w:rPr>
          <w:rFonts w:ascii="Arial" w:hAnsi="Arial" w:cs="Arial" w:eastAsia="Arial"/>
          <w:sz w:val="44"/>
          <w:szCs w:val="44"/>
          <w:color w:val="231F20"/>
          <w:spacing w:val="-5"/>
          <w:w w:val="140"/>
          <w:position w:val="-2"/>
        </w:rPr>
        <w:t>c</w:t>
      </w:r>
      <w:r>
        <w:rPr>
          <w:rFonts w:ascii="Arial" w:hAnsi="Arial" w:cs="Arial" w:eastAsia="Arial"/>
          <w:sz w:val="44"/>
          <w:szCs w:val="44"/>
          <w:color w:val="231F20"/>
          <w:spacing w:val="-1"/>
          <w:w w:val="200"/>
          <w:position w:val="-2"/>
        </w:rPr>
        <w:t>t</w:t>
      </w:r>
      <w:r>
        <w:rPr>
          <w:rFonts w:ascii="Arial" w:hAnsi="Arial" w:cs="Arial" w:eastAsia="Arial"/>
          <w:sz w:val="44"/>
          <w:szCs w:val="44"/>
          <w:color w:val="231F20"/>
          <w:spacing w:val="0"/>
          <w:w w:val="126"/>
          <w:position w:val="-2"/>
        </w:rPr>
        <w:t>s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300" w:bottom="280" w:left="600" w:right="160"/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5"/>
          <w:w w:val="83"/>
          <w:b/>
          <w:bCs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96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5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1"/>
          <w:w w:val="95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9"/>
          <w:b/>
          <w:bCs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92"/>
          <w:b/>
          <w:bCs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92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92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92"/>
          <w:b/>
          <w:bCs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3"/>
          <w:w w:val="92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92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9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87"/>
          <w:b/>
          <w:bCs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97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97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89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95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85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89"/>
          <w:b/>
          <w:bCs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K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18"/>
          <w:szCs w:val="18"/>
          <w:color w:val="231F20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2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5"/>
          <w:w w:val="97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W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8"/>
          <w:b/>
          <w:bCs/>
        </w:rPr>
        <w:t>M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94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2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22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.O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B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x</w:t>
      </w:r>
      <w:r>
        <w:rPr>
          <w:rFonts w:ascii="Arial" w:hAnsi="Arial" w:cs="Arial" w:eastAsia="Arial"/>
          <w:sz w:val="18"/>
          <w:szCs w:val="18"/>
          <w:color w:val="231F20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-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J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-12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-16"/>
          <w:w w:val="100"/>
        </w:rPr>
        <w:t>7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111"/>
        </w:rPr>
        <w:t>-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19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.4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tLeast"/>
        <w:ind w:left="120" w:right="29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F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.4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6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hyperlink r:id="rId65">
        <w:r>
          <w:rPr>
            <w:rFonts w:ascii="Arial" w:hAnsi="Arial" w:cs="Arial" w:eastAsia="Arial"/>
            <w:sz w:val="18"/>
            <w:szCs w:val="18"/>
            <w:color w:val="231F20"/>
            <w:spacing w:val="1"/>
            <w:w w:val="93"/>
          </w:rPr>
          <w:t>a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3"/>
          </w:rPr>
          <w:t>d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6"/>
          </w:rPr>
          <w:t>s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78"/>
          </w:rPr>
          <w:t>@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0"/>
          </w:rPr>
          <w:t>ch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83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1"/>
            <w:w w:val="103"/>
          </w:rPr>
          <w:t>p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6"/>
          </w:rPr>
          <w:t>s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103"/>
          </w:rPr>
          <w:t>c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1"/>
          </w:rPr>
          <w:t>al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1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4"/>
          </w:rPr>
          <w:t>r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3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2"/>
          </w:rPr>
          <w:t>v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0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0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-9"/>
            <w:w w:val="102"/>
          </w:rPr>
          <w:t>w</w:t>
        </w:r>
        <w:r>
          <w:rPr>
            <w:rFonts w:ascii="Arial" w:hAnsi="Arial" w:cs="Arial" w:eastAsia="Arial"/>
            <w:sz w:val="18"/>
            <w:szCs w:val="18"/>
            <w:color w:val="231F20"/>
            <w:spacing w:val="-3"/>
            <w:w w:val="100"/>
          </w:rPr>
          <w:t>.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1"/>
          </w:rPr>
          <w:t>co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100"/>
          </w:rPr>
          <w:t>m</w:t>
        </w:r>
        <w:r>
          <w:rPr>
            <w:rFonts w:ascii="Arial" w:hAnsi="Arial" w:cs="Arial" w:eastAsia="Arial"/>
            <w:sz w:val="18"/>
            <w:szCs w:val="18"/>
            <w:color w:val="000000"/>
            <w:spacing w:val="0"/>
            <w:w w:val="100"/>
          </w:rPr>
        </w:r>
      </w:hyperlink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1"/>
          <w:w w:val="100"/>
          <w:b/>
          <w:bCs/>
        </w:rPr>
        <w:t>T,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92"/>
          <w:b/>
          <w:bCs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92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5"/>
          <w:w w:val="92"/>
          <w:b/>
          <w:bCs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"/>
          <w:w w:val="92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3"/>
          <w:w w:val="92"/>
          <w:b/>
          <w:bCs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92"/>
          <w:b/>
          <w:bCs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3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7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2"/>
          <w:b/>
          <w:bCs/>
        </w:rPr>
        <w:t>MO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2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2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94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4"/>
        </w:rPr>
        <w:t>P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83"/>
        </w:rPr>
        <w:t>l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93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3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3"/>
        </w:rPr>
        <w:t>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95"/>
        </w:rPr>
        <w:t>P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h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5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5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5"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5"/>
        </w:rPr>
        <w:t>x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6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8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Z</w:t>
      </w:r>
      <w:r>
        <w:rPr>
          <w:rFonts w:ascii="Arial" w:hAnsi="Arial" w:cs="Arial" w:eastAsia="Arial"/>
          <w:sz w:val="18"/>
          <w:szCs w:val="18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19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-6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6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tLeast"/>
        <w:ind w:right="-5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F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6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94</w:t>
      </w:r>
      <w:r>
        <w:rPr>
          <w:rFonts w:ascii="Arial" w:hAnsi="Arial" w:cs="Arial" w:eastAsia="Arial"/>
          <w:sz w:val="18"/>
          <w:szCs w:val="18"/>
          <w:color w:val="231F20"/>
          <w:spacing w:val="-12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hyperlink r:id="rId66"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4"/>
          </w:rPr>
          <w:t>r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0"/>
          </w:rPr>
          <w:t>m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0"/>
          </w:rPr>
          <w:t>o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83"/>
          </w:rPr>
          <w:t>l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6"/>
          </w:rPr>
          <w:t>n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3"/>
          </w:rPr>
          <w:t>a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4"/>
          </w:rPr>
          <w:t>r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78"/>
          </w:rPr>
          <w:t>@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0"/>
          </w:rPr>
          <w:t>ch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83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1"/>
            <w:w w:val="103"/>
          </w:rPr>
          <w:t>p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6"/>
          </w:rPr>
          <w:t>s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103"/>
          </w:rPr>
          <w:t>c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1"/>
          </w:rPr>
          <w:t>al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1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4"/>
          </w:rPr>
          <w:t>r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3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2"/>
          </w:rPr>
          <w:t>v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0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0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-9"/>
            <w:w w:val="102"/>
          </w:rPr>
          <w:t>w</w:t>
        </w:r>
        <w:r>
          <w:rPr>
            <w:rFonts w:ascii="Arial" w:hAnsi="Arial" w:cs="Arial" w:eastAsia="Arial"/>
            <w:sz w:val="18"/>
            <w:szCs w:val="18"/>
            <w:color w:val="231F20"/>
            <w:spacing w:val="-3"/>
            <w:w w:val="100"/>
          </w:rPr>
          <w:t>.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1"/>
          </w:rPr>
          <w:t>co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100"/>
          </w:rPr>
          <w:t>m</w:t>
        </w:r>
        <w:r>
          <w:rPr>
            <w:rFonts w:ascii="Arial" w:hAnsi="Arial" w:cs="Arial" w:eastAsia="Arial"/>
            <w:sz w:val="18"/>
            <w:szCs w:val="18"/>
            <w:color w:val="000000"/>
            <w:spacing w:val="0"/>
            <w:w w:val="100"/>
          </w:rPr>
        </w:r>
      </w:hyperlink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50" w:lineRule="auto"/>
        <w:ind w:right="14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92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92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92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92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92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"/>
          <w:w w:val="92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4"/>
          <w:w w:val="92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92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92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92"/>
          <w:b/>
          <w:bCs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"/>
          <w:w w:val="92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6"/>
          <w:w w:val="92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2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3"/>
          <w:w w:val="100"/>
          <w:b/>
          <w:bCs/>
        </w:rPr>
        <w:t>IE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8"/>
          <w:w w:val="100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231F20"/>
          <w:spacing w:val="-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W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8"/>
          <w:b/>
          <w:bCs/>
        </w:rPr>
        <w:t>M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6"/>
          <w:b/>
          <w:bCs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2"/>
          <w:b/>
          <w:bCs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2"/>
          <w:b/>
          <w:bCs/>
        </w:rPr>
        <w:t>H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94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7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97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7"/>
          <w:b/>
          <w:bCs/>
        </w:rPr>
        <w:t>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4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5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7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B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5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w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d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-12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19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8.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-8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78" w:lineRule="auto"/>
        <w:ind w:right="-38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F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.4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6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5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hyperlink r:id="rId67"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83"/>
          </w:rPr>
          <w:t>l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6"/>
          </w:rPr>
          <w:t>x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100"/>
          </w:rPr>
          <w:t>m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78"/>
          </w:rPr>
          <w:t>@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0"/>
          </w:rPr>
          <w:t>ch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83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1"/>
            <w:w w:val="103"/>
          </w:rPr>
          <w:t>p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6"/>
          </w:rPr>
          <w:t>s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103"/>
          </w:rPr>
          <w:t>c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1"/>
          </w:rPr>
          <w:t>al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1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4"/>
          </w:rPr>
          <w:t>r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3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2"/>
          </w:rPr>
          <w:t>v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0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0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-9"/>
            <w:w w:val="102"/>
          </w:rPr>
          <w:t>w</w:t>
        </w:r>
        <w:r>
          <w:rPr>
            <w:rFonts w:ascii="Arial" w:hAnsi="Arial" w:cs="Arial" w:eastAsia="Arial"/>
            <w:sz w:val="18"/>
            <w:szCs w:val="18"/>
            <w:color w:val="231F20"/>
            <w:spacing w:val="-3"/>
            <w:w w:val="100"/>
          </w:rPr>
          <w:t>.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1"/>
          </w:rPr>
          <w:t>co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100"/>
          </w:rPr>
          <w:t>m</w:t>
        </w:r>
        <w:r>
          <w:rPr>
            <w:rFonts w:ascii="Arial" w:hAnsi="Arial" w:cs="Arial" w:eastAsia="Arial"/>
            <w:sz w:val="18"/>
            <w:szCs w:val="18"/>
            <w:color w:val="000000"/>
            <w:spacing w:val="0"/>
            <w:w w:val="100"/>
          </w:rPr>
        </w:r>
      </w:hyperlink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2"/>
          <w:w w:val="100"/>
          <w:b/>
          <w:bCs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  <w:b/>
          <w:bCs/>
        </w:rPr>
        <w:t>Y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b/>
          <w:bCs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  <w:b/>
          <w:bCs/>
        </w:rPr>
        <w:t>J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100"/>
          <w:b/>
          <w:bCs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  <w:b/>
          <w:bCs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13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oun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231F20"/>
          <w:spacing w:val="-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6"/>
        </w:rPr>
        <w:t>M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6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6"/>
        </w:rPr>
        <w:t>d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6"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6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96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80"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-23"/>
          <w:w w:val="100"/>
        </w:rPr>
        <w:t>7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J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i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95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5"/>
        </w:rPr>
        <w:t>y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5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5"/>
        </w:rPr>
        <w:t>g</w:t>
      </w:r>
      <w:r>
        <w:rPr>
          <w:rFonts w:ascii="Arial" w:hAnsi="Arial" w:cs="Arial" w:eastAsia="Arial"/>
          <w:sz w:val="18"/>
          <w:szCs w:val="18"/>
          <w:color w:val="231F20"/>
          <w:spacing w:val="5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ng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-11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4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-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h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ungm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tLeast"/>
        <w:ind w:right="35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h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-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S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5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95"/>
        </w:rPr>
        <w:t>u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95"/>
        </w:rPr>
        <w:t>l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95"/>
        </w:rPr>
        <w:t>,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-2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31F20"/>
          <w:spacing w:val="3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-19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2"/>
        </w:rPr>
        <w:t>+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-5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4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31F20"/>
          <w:spacing w:val="-4"/>
          <w:w w:val="100"/>
        </w:rPr>
        <w:t>7</w:t>
      </w:r>
      <w:r>
        <w:rPr>
          <w:rFonts w:ascii="Arial" w:hAnsi="Arial" w:cs="Arial" w:eastAsia="Arial"/>
          <w:sz w:val="18"/>
          <w:szCs w:val="18"/>
          <w:color w:val="231F20"/>
          <w:spacing w:val="-1"/>
          <w:w w:val="100"/>
        </w:rPr>
        <w:t>3</w:t>
      </w:r>
      <w:r>
        <w:rPr>
          <w:rFonts w:ascii="Arial" w:hAnsi="Arial" w:cs="Arial" w:eastAsia="Arial"/>
          <w:sz w:val="18"/>
          <w:szCs w:val="18"/>
          <w:color w:val="231F20"/>
          <w:spacing w:val="-3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231F20"/>
          <w:spacing w:val="1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231F20"/>
          <w:spacing w:val="-6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231F20"/>
          <w:spacing w:val="-1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9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 </w:t>
      </w:r>
      <w:hyperlink r:id="rId68"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2"/>
          </w:rPr>
          <w:t>y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7"/>
          </w:rPr>
          <w:t>m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7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3"/>
          </w:rPr>
          <w:t>d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0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-1"/>
            <w:w w:val="90"/>
          </w:rPr>
          <w:t>a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78"/>
          </w:rPr>
          <w:t>@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2"/>
          </w:rPr>
          <w:t>y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7"/>
          </w:rPr>
          <w:t>m</w:t>
        </w:r>
        <w:r>
          <w:rPr>
            <w:rFonts w:ascii="Arial" w:hAnsi="Arial" w:cs="Arial" w:eastAsia="Arial"/>
            <w:sz w:val="18"/>
            <w:szCs w:val="18"/>
            <w:color w:val="231F20"/>
            <w:spacing w:val="3"/>
            <w:w w:val="97"/>
          </w:rPr>
          <w:t>e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3"/>
          </w:rPr>
          <w:t>d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90"/>
          </w:rPr>
          <w:t>i</w:t>
        </w:r>
        <w:r>
          <w:rPr>
            <w:rFonts w:ascii="Arial" w:hAnsi="Arial" w:cs="Arial" w:eastAsia="Arial"/>
            <w:sz w:val="18"/>
            <w:szCs w:val="18"/>
            <w:color w:val="231F20"/>
            <w:spacing w:val="1"/>
            <w:w w:val="90"/>
          </w:rPr>
          <w:t>a</w:t>
        </w:r>
        <w:r>
          <w:rPr>
            <w:rFonts w:ascii="Arial" w:hAnsi="Arial" w:cs="Arial" w:eastAsia="Arial"/>
            <w:sz w:val="18"/>
            <w:szCs w:val="18"/>
            <w:color w:val="231F20"/>
            <w:spacing w:val="-3"/>
            <w:w w:val="100"/>
          </w:rPr>
          <w:t>.</w:t>
        </w:r>
        <w:r>
          <w:rPr>
            <w:rFonts w:ascii="Arial" w:hAnsi="Arial" w:cs="Arial" w:eastAsia="Arial"/>
            <w:sz w:val="18"/>
            <w:szCs w:val="18"/>
            <w:color w:val="231F20"/>
            <w:spacing w:val="2"/>
            <w:w w:val="103"/>
          </w:rPr>
          <w:t>c</w:t>
        </w:r>
        <w:r>
          <w:rPr>
            <w:rFonts w:ascii="Arial" w:hAnsi="Arial" w:cs="Arial" w:eastAsia="Arial"/>
            <w:sz w:val="18"/>
            <w:szCs w:val="18"/>
            <w:color w:val="231F20"/>
            <w:spacing w:val="-3"/>
            <w:w w:val="100"/>
          </w:rPr>
          <w:t>o</w:t>
        </w:r>
        <w:r>
          <w:rPr>
            <w:rFonts w:ascii="Arial" w:hAnsi="Arial" w:cs="Arial" w:eastAsia="Arial"/>
            <w:sz w:val="18"/>
            <w:szCs w:val="18"/>
            <w:color w:val="231F20"/>
            <w:spacing w:val="-1"/>
            <w:w w:val="100"/>
          </w:rPr>
          <w:t>.</w:t>
        </w:r>
        <w:r>
          <w:rPr>
            <w:rFonts w:ascii="Arial" w:hAnsi="Arial" w:cs="Arial" w:eastAsia="Arial"/>
            <w:sz w:val="18"/>
            <w:szCs w:val="18"/>
            <w:color w:val="231F20"/>
            <w:spacing w:val="4"/>
            <w:w w:val="100"/>
          </w:rPr>
          <w:t>k</w:t>
        </w:r>
        <w:r>
          <w:rPr>
            <w:rFonts w:ascii="Arial" w:hAnsi="Arial" w:cs="Arial" w:eastAsia="Arial"/>
            <w:sz w:val="18"/>
            <w:szCs w:val="18"/>
            <w:color w:val="231F20"/>
            <w:spacing w:val="0"/>
            <w:w w:val="94"/>
          </w:rPr>
          <w:t>r</w:t>
        </w:r>
        <w:r>
          <w:rPr>
            <w:rFonts w:ascii="Arial" w:hAnsi="Arial" w:cs="Arial" w:eastAsia="Arial"/>
            <w:sz w:val="18"/>
            <w:szCs w:val="18"/>
            <w:color w:val="000000"/>
            <w:spacing w:val="0"/>
            <w:w w:val="100"/>
          </w:rPr>
        </w:r>
      </w:hyperlink>
    </w:p>
    <w:p>
      <w:pPr>
        <w:jc w:val="left"/>
        <w:spacing w:after="0"/>
        <w:sectPr>
          <w:type w:val="continuous"/>
          <w:pgSz w:w="12240" w:h="15840"/>
          <w:pgMar w:top="1300" w:bottom="280" w:left="600" w:right="160"/>
          <w:cols w:num="4" w:equalWidth="0">
            <w:col w:w="2262" w:space="634"/>
            <w:col w:w="2380" w:space="689"/>
            <w:col w:w="2065" w:space="739"/>
            <w:col w:w="27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2009" coordorigin="0,0" coordsize="12240,15840">
            <v:shape style="position:absolute;left:0;top:0;width:12240;height:15840" type="#_x0000_t75">
              <v:imagedata r:id="rId69" o:title=""/>
            </v:shape>
            <v:group style="position:absolute;left:0;top:0;width:12240;height:11362" coordorigin="0,0" coordsize="12240,11362">
              <v:shape style="position:absolute;left:0;top:0;width:12240;height:11362" coordorigin="0,0" coordsize="12240,11362" path="m0,11362l12240,11362,12240,0,0,0,0,11362e" filled="t" fillcolor="#F39A30" stroked="f">
                <v:path arrowok="t"/>
                <v:fill/>
              </v:shape>
            </v:group>
            <v:group style="position:absolute;left:0;top:11592;width:12240;height:4248" coordorigin="0,11592" coordsize="12240,4248">
              <v:shape style="position:absolute;left:0;top:11592;width:12240;height:4248" coordorigin="0,11592" coordsize="12240,4248" path="m0,15840l12240,15840,12240,11592,0,11592,0,15840e" filled="t" fillcolor="#E6C551" stroked="f">
                <v:path arrowok="t"/>
                <v:fill/>
              </v:shape>
            </v:group>
            <v:group style="position:absolute;left:0;top:0;width:12144;height:13204" coordorigin="0,0" coordsize="12144,13204">
              <v:shape style="position:absolute;left:0;top:0;width:12144;height:13204" coordorigin="0,0" coordsize="12144,13204" path="m8440,16880l9132,16852,9809,16770,10468,16635,11108,16450,11725,16217,12319,15938,12886,15615,13425,15252,13933,14848,14408,14408,14848,13933,15252,13425,15615,12886,15938,12319,16217,11725,16450,11108,16635,10468,16770,9809,16852,9132,16880,8440,16852,7748,16770,7071,16635,6412,16450,5772,16217,5155,15938,4561,15615,3994,15401,3676e" filled="f" stroked="t" strokeweight="1.5pt" strokecolor="#FFFFFF">
                <v:path arrowok="t"/>
              </v:shape>
              <v:shape style="position:absolute;left:0;top:0;width:12144;height:13204" coordorigin="0,0" coordsize="12144,13204" path="m4736,16020l5155,16217,5772,16450,6412,16635,7071,16770,7748,16852,8440,16880e" filled="f" stroked="t" strokeweight="1.5pt" strokecolor="#FFFFFF">
                <v:path arrowok="t"/>
              </v:shape>
            </v:group>
            <v:group style="position:absolute;left:8390;top:1358;width:2;height:10003" coordorigin="8390,1358" coordsize="2,10003">
              <v:shape style="position:absolute;left:8390;top:1358;width:2;height:10003" coordorigin="8390,1358" coordsize="0,10003" path="m8390,1358l8390,11362e" filled="f" stroked="t" strokeweight="1pt" strokecolor="#E31F26">
                <v:path arrowok="t"/>
              </v:shape>
              <v:shape style="position:absolute;left:691;top:14595;width:2087;height:672" type="#_x0000_t75">
                <v:imagedata r:id="rId70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9" w:after="0" w:line="240" w:lineRule="auto"/>
        <w:ind w:left="255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Helvetica Neue" w:hAnsi="Helvetica Neue" w:cs="Helvetica Neue" w:eastAsia="Helvetica Neue"/>
          <w:sz w:val="19"/>
          <w:szCs w:val="19"/>
          <w:color w:val="231F20"/>
          <w:spacing w:val="-13"/>
          <w:w w:val="79"/>
        </w:rPr>
        <w:t>P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79"/>
        </w:rPr>
        <w:t>.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79"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.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1"/>
          <w:w w:val="79"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B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79"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x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3"/>
          <w:w w:val="79"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9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1"/>
          <w:w w:val="79"/>
        </w:rPr>
        <w:t>5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2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79"/>
        </w:rPr>
        <w:t>2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,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4"/>
          <w:w w:val="79"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n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4"/>
          <w:w w:val="79"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J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o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s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e,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6"/>
          <w:w w:val="79"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1"/>
          <w:w w:val="79"/>
        </w:rPr>
        <w:t>C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A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9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6"/>
          <w:w w:val="79"/>
        </w:rPr>
        <w:t>5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6"/>
          <w:w w:val="79"/>
        </w:rPr>
        <w:t>1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79"/>
        </w:rPr>
        <w:t>5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8"/>
          <w:w w:val="79"/>
        </w:rPr>
        <w:t>7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4"/>
          <w:w w:val="79"/>
        </w:rPr>
        <w:t>-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0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1"/>
          <w:w w:val="79"/>
        </w:rPr>
        <w:t>5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22  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79"/>
          <w:b/>
          <w:bCs/>
        </w:rPr>
        <w:t>PHONE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  <w:b/>
          <w:bCs/>
        </w:rPr>
        <w:t>: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79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4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0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8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.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1"/>
          <w:w w:val="79"/>
        </w:rPr>
        <w:t>4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2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79"/>
        </w:rPr>
        <w:t>9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.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8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79"/>
        </w:rPr>
        <w:t>5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79"/>
        </w:rPr>
        <w:t>8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79"/>
        </w:rPr>
        <w:t>5  </w:t>
      </w:r>
      <w:r>
        <w:rPr>
          <w:rFonts w:ascii="Arial" w:hAnsi="Arial" w:cs="Arial" w:eastAsia="Arial"/>
          <w:sz w:val="16"/>
          <w:szCs w:val="16"/>
          <w:color w:val="231F20"/>
          <w:spacing w:val="2"/>
          <w:w w:val="79"/>
          <w:b/>
          <w:bCs/>
        </w:rPr>
        <w:t>F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79"/>
          <w:b/>
          <w:bCs/>
        </w:rPr>
        <w:t>A</w:t>
      </w:r>
      <w:r>
        <w:rPr>
          <w:rFonts w:ascii="Arial" w:hAnsi="Arial" w:cs="Arial" w:eastAsia="Arial"/>
          <w:sz w:val="16"/>
          <w:szCs w:val="16"/>
          <w:color w:val="231F20"/>
          <w:spacing w:val="4"/>
          <w:w w:val="79"/>
          <w:b/>
          <w:bCs/>
        </w:rPr>
        <w:t>X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79"/>
          <w:b/>
          <w:bCs/>
        </w:rPr>
        <w:t>:</w:t>
      </w:r>
      <w:r>
        <w:rPr>
          <w:rFonts w:ascii="Arial" w:hAnsi="Arial" w:cs="Arial" w:eastAsia="Arial"/>
          <w:sz w:val="16"/>
          <w:szCs w:val="16"/>
          <w:color w:val="231F20"/>
          <w:spacing w:val="22"/>
          <w:w w:val="79"/>
          <w:b/>
          <w:bCs/>
        </w:rPr>
        <w:t> 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80"/>
        </w:rPr>
        <w:t>4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80"/>
        </w:rPr>
        <w:t>0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80"/>
        </w:rPr>
        <w:t>8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80"/>
        </w:rPr>
        <w:t>.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1"/>
          <w:w w:val="80"/>
        </w:rPr>
        <w:t>4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80"/>
        </w:rPr>
        <w:t>2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-2"/>
          <w:w w:val="80"/>
        </w:rPr>
        <w:t>9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1"/>
          <w:w w:val="80"/>
        </w:rPr>
        <w:t>.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80"/>
        </w:rPr>
        <w:t>8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80"/>
        </w:rPr>
        <w:t>6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2"/>
          <w:w w:val="80"/>
        </w:rPr>
        <w:t>0</w:t>
      </w:r>
      <w:r>
        <w:rPr>
          <w:rFonts w:ascii="Helvetica Neue" w:hAnsi="Helvetica Neue" w:cs="Helvetica Neue" w:eastAsia="Helvetica Neue"/>
          <w:sz w:val="19"/>
          <w:szCs w:val="19"/>
          <w:color w:val="231F20"/>
          <w:spacing w:val="0"/>
          <w:w w:val="80"/>
        </w:rPr>
        <w:t>5  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4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81"/>
          <w:b/>
          <w:bCs/>
        </w:rPr>
        <w:t>h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86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1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231F20"/>
          <w:spacing w:val="5"/>
          <w:w w:val="77"/>
          <w:b/>
          <w:bCs/>
        </w:rPr>
        <w:t>S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4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le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77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3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79"/>
          <w:b/>
          <w:bCs/>
        </w:rPr>
        <w:t>v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4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84"/>
          <w:b/>
          <w:bCs/>
        </w:rPr>
        <w:t>e</w:t>
      </w:r>
      <w:r>
        <w:rPr>
          <w:rFonts w:ascii="Arial" w:hAnsi="Arial" w:cs="Arial" w:eastAsia="Arial"/>
          <w:sz w:val="19"/>
          <w:szCs w:val="19"/>
          <w:color w:val="231F20"/>
          <w:spacing w:val="-1"/>
          <w:w w:val="90"/>
          <w:b/>
          <w:bCs/>
        </w:rPr>
        <w:t>w</w:t>
      </w:r>
      <w:r>
        <w:rPr>
          <w:rFonts w:ascii="Arial" w:hAnsi="Arial" w:cs="Arial" w:eastAsia="Arial"/>
          <w:sz w:val="19"/>
          <w:szCs w:val="19"/>
          <w:color w:val="231F20"/>
          <w:spacing w:val="2"/>
          <w:w w:val="86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231F20"/>
          <w:spacing w:val="4"/>
          <w:w w:val="80"/>
          <w:b/>
          <w:bCs/>
        </w:rPr>
        <w:t>c</w:t>
      </w:r>
      <w:r>
        <w:rPr>
          <w:rFonts w:ascii="Arial" w:hAnsi="Arial" w:cs="Arial" w:eastAsia="Arial"/>
          <w:sz w:val="19"/>
          <w:szCs w:val="19"/>
          <w:color w:val="231F20"/>
          <w:spacing w:val="3"/>
          <w:w w:val="80"/>
          <w:b/>
          <w:bCs/>
        </w:rPr>
        <w:t>o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85"/>
          <w:b/>
          <w:bCs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sectPr>
      <w:type w:val="continuous"/>
      <w:pgSz w:w="12240" w:h="15840"/>
      <w:pgMar w:top="1300" w:bottom="280" w:left="60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Helvetica Neue Light">
    <w:altName w:val="Helvetica Neue Light"/>
    <w:charset w:val="0"/>
    <w:family w:val="auto"/>
    <w:pitch w:val="default"/>
  </w:font>
  <w:font w:name="Helvetica Neue">
    <w:altName w:val="Helvetica Neue"/>
    <w:charset w:val="0"/>
    <w:family w:val="auto"/>
    <w:pitch w:val="default"/>
  </w:font>
  <w:font w:name="Wingdings">
    <w:altName w:val="Wingdings"/>
    <w:charset w:val="0"/>
    <w:family w:val="auto"/>
    <w:pitch w:val="default"/>
  </w:font>
  <w:font w:name="Calibri">
    <w:altName w:val="Calibri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0.7295pt;margin-top:758.75293pt;width:440.662561pt;height:17.004834pt;mso-position-horizontal-relative:page;mso-position-vertical-relative:page;z-index:-2051" type="#_x0000_t202" filled="f" stroked="f">
          <v:textbox inset="0,0,0,0">
            <w:txbxContent>
              <w:p>
                <w:pPr>
                  <w:spacing w:before="1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: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1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or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6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p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ics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b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u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8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ub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j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ct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h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g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w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ho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u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no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on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g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og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tics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m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g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z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p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99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od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99"/>
                  </w:rPr>
                  <w:t>u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99"/>
                  </w:rPr>
                  <w:t>cti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99"/>
                  </w:rPr>
                  <w:t>o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n.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  <w:p>
                <w:pPr>
                  <w:spacing w:before="0" w:after="0" w:line="240" w:lineRule="auto"/>
                  <w:ind w:left="2278" w:right="226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H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y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4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P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ub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li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h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g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.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2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0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1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4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6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1"/>
                    <w:w w:val="100"/>
                  </w:rPr>
                  <w:t>A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ll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100"/>
                  </w:rPr>
                  <w:t>i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gh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ts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er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v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100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100"/>
                  </w:rPr>
                  <w:t>d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.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7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99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99"/>
                  </w:rPr>
                  <w:t>v:C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1"/>
                    <w:w w:val="99"/>
                  </w:rPr>
                  <w:t>S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3"/>
                    <w:w w:val="99"/>
                  </w:rPr>
                  <w:t>R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-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1"/>
                    <w:w w:val="99"/>
                  </w:rPr>
                  <w:t>E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99"/>
                  </w:rPr>
                  <w:t>C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99"/>
                  </w:rPr>
                  <w:t>-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0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99"/>
                  </w:rPr>
                  <w:t>3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0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2"/>
                    <w:w w:val="99"/>
                  </w:rPr>
                  <w:t>6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1"/>
                    <w:w w:val="99"/>
                  </w:rPr>
                  <w:t>14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hyperlink" Target="mailto:ads@chipscalereview.com" TargetMode="Externa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g"/><Relationship Id="rId30" Type="http://schemas.openxmlformats.org/officeDocument/2006/relationships/image" Target="media/image25.jpg"/><Relationship Id="rId31" Type="http://schemas.openxmlformats.org/officeDocument/2006/relationships/footer" Target="footer1.xml"/><Relationship Id="rId32" Type="http://schemas.openxmlformats.org/officeDocument/2006/relationships/image" Target="media/image26.jpg"/><Relationship Id="rId33" Type="http://schemas.openxmlformats.org/officeDocument/2006/relationships/hyperlink" Target="mailto:ads@chipscalereview.com" TargetMode="External"/><Relationship Id="rId34" Type="http://schemas.openxmlformats.org/officeDocument/2006/relationships/hyperlink" Target="mailto:editor@chipscalereview.com" TargetMode="External"/><Relationship Id="rId35" Type="http://schemas.openxmlformats.org/officeDocument/2006/relationships/image" Target="media/image27.jpg"/><Relationship Id="rId36" Type="http://schemas.openxmlformats.org/officeDocument/2006/relationships/hyperlink" Target="mailto:ads@chipscalereview.com" TargetMode="External"/><Relationship Id="rId37" Type="http://schemas.openxmlformats.org/officeDocument/2006/relationships/hyperlink" Target="mailto:editor@chipscalereview.com" TargetMode="External"/><Relationship Id="rId38" Type="http://schemas.openxmlformats.org/officeDocument/2006/relationships/footer" Target="footer2.xml"/><Relationship Id="rId39" Type="http://schemas.openxmlformats.org/officeDocument/2006/relationships/image" Target="media/image28.jp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footer" Target="footer3.xml"/><Relationship Id="rId57" Type="http://schemas.openxmlformats.org/officeDocument/2006/relationships/image" Target="media/image45.jpg"/><Relationship Id="rId58" Type="http://schemas.openxmlformats.org/officeDocument/2006/relationships/image" Target="media/image46.jpg"/><Relationship Id="rId59" Type="http://schemas.openxmlformats.org/officeDocument/2006/relationships/image" Target="media/image47.jp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footer" Target="footer4.xml"/><Relationship Id="rId65" Type="http://schemas.openxmlformats.org/officeDocument/2006/relationships/hyperlink" Target="mailto:ads@chipscalereview.com" TargetMode="External"/><Relationship Id="rId66" Type="http://schemas.openxmlformats.org/officeDocument/2006/relationships/hyperlink" Target="mailto:rmolnar@chipscalereview.com" TargetMode="External"/><Relationship Id="rId67" Type="http://schemas.openxmlformats.org/officeDocument/2006/relationships/hyperlink" Target="mailto:lxm@chipscalereview.com" TargetMode="External"/><Relationship Id="rId68" Type="http://schemas.openxmlformats.org/officeDocument/2006/relationships/hyperlink" Target="mailto:ymedia@ymedia.co.kr" TargetMode="External"/><Relationship Id="rId69" Type="http://schemas.openxmlformats.org/officeDocument/2006/relationships/image" Target="media/image52.jpg"/><Relationship Id="rId70" Type="http://schemas.openxmlformats.org/officeDocument/2006/relationships/image" Target="media/image5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2014-08-13T12:03:49Z</dcterms:created>
  <dcterms:modified xsi:type="dcterms:W3CDTF">2014-08-13T12:03:49Z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2014-03-06T00:00:00Z</vt:filetime>
  </property>
  <property fmtid="{D5CDD505-2E9C-101B-9397-08002B2CF9AE}" pid="3" name="LastSaved">
    <vt:filetime>2014-08-13T00:00:00Z</vt:filetime>
  </property>
</Properties>
</file>